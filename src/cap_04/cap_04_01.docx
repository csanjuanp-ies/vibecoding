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6925C" w14:textId="77777777" w:rsidR="008D06BC" w:rsidRDefault="008D06BC" w:rsidP="008D06BC">
      <w:pPr>
        <w:pStyle w:val="NormalWeb"/>
      </w:pPr>
      <w:r>
        <w:t xml:space="preserve">Sí. Del documento se pueden extraer </w:t>
      </w:r>
      <w:r>
        <w:rPr>
          <w:rStyle w:val="Textoennegrita"/>
        </w:rPr>
        <w:t>requisitos funcionales, no funcionales, reglas de negocio, restricciones arquitectónicas y requisitos de evolución</w:t>
      </w:r>
      <w:r>
        <w:t>. Una forma útil es convertir el texto en una especificación de requisitos más estructurada.</w:t>
      </w:r>
    </w:p>
    <w:p w14:paraId="58F99AE7" w14:textId="77777777" w:rsidR="008D06BC" w:rsidRDefault="008D06BC" w:rsidP="008D06BC">
      <w:pPr>
        <w:pStyle w:val="Ttulo1"/>
      </w:pPr>
      <w:r>
        <w:t>1. Requisitos Funcionales (RF)</w:t>
      </w:r>
    </w:p>
    <w:p w14:paraId="7AB874B1" w14:textId="77777777" w:rsidR="008D06BC" w:rsidRDefault="008D06BC" w:rsidP="008D06BC">
      <w:pPr>
        <w:pStyle w:val="Ttulo2"/>
      </w:pPr>
      <w:r>
        <w:t>RF-01. Gestión del banco de preguntas</w:t>
      </w:r>
    </w:p>
    <w:p w14:paraId="1161B645" w14:textId="77777777" w:rsidR="008D06BC" w:rsidRDefault="008D06BC" w:rsidP="008D06BC">
      <w:pPr>
        <w:pStyle w:val="NormalWeb"/>
      </w:pPr>
      <w:r>
        <w:t>El sistema debe:</w:t>
      </w:r>
    </w:p>
    <w:p w14:paraId="6C9A343B" w14:textId="77777777" w:rsidR="008D06BC" w:rsidRDefault="008D06BC" w:rsidP="008D06BC">
      <w:pPr>
        <w:pStyle w:val="NormalWeb"/>
        <w:numPr>
          <w:ilvl w:val="0"/>
          <w:numId w:val="6"/>
        </w:numPr>
      </w:pPr>
      <w:r>
        <w:t>Cargar preguntas desde una fuente de datos.</w:t>
      </w:r>
    </w:p>
    <w:p w14:paraId="72D299FE" w14:textId="77777777" w:rsidR="008D06BC" w:rsidRDefault="008D06BC" w:rsidP="008D06BC">
      <w:pPr>
        <w:pStyle w:val="NormalWeb"/>
        <w:numPr>
          <w:ilvl w:val="0"/>
          <w:numId w:val="6"/>
        </w:numPr>
      </w:pPr>
      <w:r>
        <w:t>Almacenar preguntas de forma estructurada.</w:t>
      </w:r>
    </w:p>
    <w:p w14:paraId="146A881B" w14:textId="77777777" w:rsidR="008D06BC" w:rsidRDefault="008D06BC" w:rsidP="008D06BC">
      <w:pPr>
        <w:pStyle w:val="NormalWeb"/>
        <w:numPr>
          <w:ilvl w:val="0"/>
          <w:numId w:val="6"/>
        </w:numPr>
      </w:pPr>
      <w:r>
        <w:t>Mantener un identificador único para cada pregunta.</w:t>
      </w:r>
    </w:p>
    <w:p w14:paraId="55F43DC3" w14:textId="77777777" w:rsidR="008D06BC" w:rsidRDefault="008D06BC" w:rsidP="008D06BC">
      <w:pPr>
        <w:pStyle w:val="NormalWeb"/>
        <w:numPr>
          <w:ilvl w:val="0"/>
          <w:numId w:val="6"/>
        </w:numPr>
      </w:pPr>
      <w:r>
        <w:t>Asociar múltiples opciones de respuesta a cada pregunta.</w:t>
      </w:r>
    </w:p>
    <w:p w14:paraId="15F24666" w14:textId="77777777" w:rsidR="008D06BC" w:rsidRDefault="008D06BC" w:rsidP="008D06BC">
      <w:pPr>
        <w:pStyle w:val="NormalWeb"/>
        <w:numPr>
          <w:ilvl w:val="0"/>
          <w:numId w:val="6"/>
        </w:numPr>
      </w:pPr>
      <w:r>
        <w:t>Identificar una respuesta correcta por pregunta.</w:t>
      </w:r>
    </w:p>
    <w:p w14:paraId="0A836165" w14:textId="77777777" w:rsidR="008D06BC" w:rsidRDefault="008D06BC" w:rsidP="008D06BC">
      <w:pPr>
        <w:pStyle w:val="NormalWeb"/>
        <w:numPr>
          <w:ilvl w:val="0"/>
          <w:numId w:val="6"/>
        </w:numPr>
      </w:pPr>
      <w:r>
        <w:t>Permitir ampliar el banco de preguntas sin cambios importantes en la aplicación.</w:t>
      </w:r>
    </w:p>
    <w:p w14:paraId="6D3C04DA" w14:textId="77777777" w:rsidR="008D06BC" w:rsidRDefault="008D06BC" w:rsidP="008D06BC">
      <w:pPr>
        <w:pStyle w:val="Ttulo3"/>
      </w:pPr>
      <w:r>
        <w:t>Datos mínimos de una pregunta</w:t>
      </w:r>
    </w:p>
    <w:p w14:paraId="329322FF" w14:textId="77777777" w:rsidR="008D06BC" w:rsidRDefault="008D06BC" w:rsidP="008D06BC">
      <w:pPr>
        <w:pStyle w:val="NormalWeb"/>
        <w:numPr>
          <w:ilvl w:val="0"/>
          <w:numId w:val="7"/>
        </w:numPr>
      </w:pPr>
      <w:r>
        <w:t>Id</w:t>
      </w:r>
    </w:p>
    <w:p w14:paraId="51B25798" w14:textId="77777777" w:rsidR="008D06BC" w:rsidRDefault="008D06BC" w:rsidP="008D06BC">
      <w:pPr>
        <w:pStyle w:val="NormalWeb"/>
        <w:numPr>
          <w:ilvl w:val="0"/>
          <w:numId w:val="7"/>
        </w:numPr>
      </w:pPr>
      <w:r>
        <w:t>Texto</w:t>
      </w:r>
    </w:p>
    <w:p w14:paraId="41D73C95" w14:textId="77777777" w:rsidR="008D06BC" w:rsidRDefault="008D06BC" w:rsidP="008D06BC">
      <w:pPr>
        <w:pStyle w:val="NormalWeb"/>
        <w:numPr>
          <w:ilvl w:val="0"/>
          <w:numId w:val="7"/>
        </w:numPr>
      </w:pPr>
      <w:r>
        <w:t>Lista de opciones</w:t>
      </w:r>
    </w:p>
    <w:p w14:paraId="793BFC36" w14:textId="77777777" w:rsidR="008D06BC" w:rsidRDefault="008D06BC" w:rsidP="008D06BC">
      <w:pPr>
        <w:pStyle w:val="NormalWeb"/>
        <w:numPr>
          <w:ilvl w:val="0"/>
          <w:numId w:val="7"/>
        </w:numPr>
      </w:pPr>
      <w:r>
        <w:t>Respuesta correcta</w:t>
      </w:r>
    </w:p>
    <w:p w14:paraId="0D47ACE4" w14:textId="77777777" w:rsidR="008D06BC" w:rsidRDefault="000B4C0D" w:rsidP="008D06BC">
      <w:r>
        <w:pict w14:anchorId="03F311FD">
          <v:rect id="_x0000_i1025" style="width:0;height:1.5pt" o:hralign="center" o:hrstd="t" o:hr="t" fillcolor="#a0a0a0" stroked="f"/>
        </w:pict>
      </w:r>
    </w:p>
    <w:p w14:paraId="11C05151" w14:textId="77777777" w:rsidR="008D06BC" w:rsidRDefault="008D06BC" w:rsidP="008D06BC">
      <w:pPr>
        <w:pStyle w:val="Ttulo2"/>
      </w:pPr>
      <w:r>
        <w:t>RF-02. Generación de examen</w:t>
      </w:r>
    </w:p>
    <w:p w14:paraId="19FC4388" w14:textId="77777777" w:rsidR="008D06BC" w:rsidRDefault="008D06BC" w:rsidP="008D06BC">
      <w:pPr>
        <w:pStyle w:val="NormalWeb"/>
      </w:pPr>
      <w:r>
        <w:t>El sistema debe:</w:t>
      </w:r>
    </w:p>
    <w:p w14:paraId="7DB7673C" w14:textId="77777777" w:rsidR="008D06BC" w:rsidRDefault="008D06BC" w:rsidP="008D06BC">
      <w:pPr>
        <w:pStyle w:val="NormalWeb"/>
        <w:numPr>
          <w:ilvl w:val="0"/>
          <w:numId w:val="8"/>
        </w:numPr>
      </w:pPr>
      <w:r>
        <w:t>Crear una sesión de examen independiente.</w:t>
      </w:r>
    </w:p>
    <w:p w14:paraId="000056CC" w14:textId="77777777" w:rsidR="008D06BC" w:rsidRDefault="008D06BC" w:rsidP="008D06BC">
      <w:pPr>
        <w:pStyle w:val="NormalWeb"/>
        <w:numPr>
          <w:ilvl w:val="0"/>
          <w:numId w:val="8"/>
        </w:numPr>
      </w:pPr>
      <w:r>
        <w:t>Seleccionar exactamente 35 preguntas.</w:t>
      </w:r>
    </w:p>
    <w:p w14:paraId="280E761A" w14:textId="77777777" w:rsidR="008D06BC" w:rsidRDefault="008D06BC" w:rsidP="008D06BC">
      <w:pPr>
        <w:pStyle w:val="NormalWeb"/>
        <w:numPr>
          <w:ilvl w:val="0"/>
          <w:numId w:val="8"/>
        </w:numPr>
      </w:pPr>
      <w:r>
        <w:t>Seleccionar preguntas aleatoriamente.</w:t>
      </w:r>
    </w:p>
    <w:p w14:paraId="4DD57A72" w14:textId="77777777" w:rsidR="008D06BC" w:rsidRDefault="008D06BC" w:rsidP="008D06BC">
      <w:pPr>
        <w:pStyle w:val="NormalWeb"/>
        <w:numPr>
          <w:ilvl w:val="0"/>
          <w:numId w:val="8"/>
        </w:numPr>
      </w:pPr>
      <w:r>
        <w:t>Evitar preguntas repetidas dentro del mismo examen.</w:t>
      </w:r>
    </w:p>
    <w:p w14:paraId="11C7351E" w14:textId="77777777" w:rsidR="008D06BC" w:rsidRDefault="008D06BC" w:rsidP="008D06BC">
      <w:pPr>
        <w:pStyle w:val="Ttulo3"/>
      </w:pPr>
      <w:r>
        <w:t>Reglas de negocio</w:t>
      </w:r>
    </w:p>
    <w:p w14:paraId="224D813D" w14:textId="77777777" w:rsidR="008D06BC" w:rsidRDefault="008D06BC" w:rsidP="008D06BC">
      <w:pPr>
        <w:pStyle w:val="NormalWeb"/>
        <w:numPr>
          <w:ilvl w:val="0"/>
          <w:numId w:val="9"/>
        </w:numPr>
      </w:pPr>
      <w:r>
        <w:t>Un examen contiene exactamente 35 preguntas.</w:t>
      </w:r>
    </w:p>
    <w:p w14:paraId="1263C3A0" w14:textId="77777777" w:rsidR="008D06BC" w:rsidRDefault="008D06BC" w:rsidP="008D06BC">
      <w:pPr>
        <w:pStyle w:val="NormalWeb"/>
        <w:numPr>
          <w:ilvl w:val="0"/>
          <w:numId w:val="9"/>
        </w:numPr>
      </w:pPr>
      <w:r>
        <w:t>Una pregunta no puede aparecer más de una vez en un examen.</w:t>
      </w:r>
    </w:p>
    <w:p w14:paraId="18548906" w14:textId="77777777" w:rsidR="008D06BC" w:rsidRDefault="008D06BC" w:rsidP="008D06BC">
      <w:pPr>
        <w:pStyle w:val="NormalWeb"/>
        <w:numPr>
          <w:ilvl w:val="0"/>
          <w:numId w:val="9"/>
        </w:numPr>
      </w:pPr>
      <w:r>
        <w:t>Cada examen debe generarse de forma independiente.</w:t>
      </w:r>
    </w:p>
    <w:p w14:paraId="7E1971FC" w14:textId="77777777" w:rsidR="008D06BC" w:rsidRDefault="000B4C0D" w:rsidP="008D06BC">
      <w:r>
        <w:pict w14:anchorId="1F05C9F0">
          <v:rect id="_x0000_i1026" style="width:0;height:1.5pt" o:hralign="center" o:hrstd="t" o:hr="t" fillcolor="#a0a0a0" stroked="f"/>
        </w:pict>
      </w:r>
    </w:p>
    <w:p w14:paraId="3136C357" w14:textId="77777777" w:rsidR="008D06BC" w:rsidRDefault="008D06BC" w:rsidP="008D06BC">
      <w:pPr>
        <w:pStyle w:val="Ttulo2"/>
      </w:pPr>
      <w:r>
        <w:lastRenderedPageBreak/>
        <w:t>RF-03. Presentación de preguntas</w:t>
      </w:r>
    </w:p>
    <w:p w14:paraId="1CF09E93" w14:textId="77777777" w:rsidR="008D06BC" w:rsidRDefault="008D06BC" w:rsidP="008D06BC">
      <w:pPr>
        <w:pStyle w:val="NormalWeb"/>
      </w:pPr>
      <w:r>
        <w:t>El sistema debe:</w:t>
      </w:r>
    </w:p>
    <w:p w14:paraId="56002932" w14:textId="77777777" w:rsidR="008D06BC" w:rsidRDefault="008D06BC" w:rsidP="008D06BC">
      <w:pPr>
        <w:pStyle w:val="NormalWeb"/>
        <w:numPr>
          <w:ilvl w:val="0"/>
          <w:numId w:val="10"/>
        </w:numPr>
      </w:pPr>
      <w:r>
        <w:t>Mostrar una pregunta por pantalla.</w:t>
      </w:r>
    </w:p>
    <w:p w14:paraId="5F393B0E" w14:textId="77777777" w:rsidR="008D06BC" w:rsidRDefault="008D06BC" w:rsidP="008D06BC">
      <w:pPr>
        <w:pStyle w:val="NormalWeb"/>
        <w:numPr>
          <w:ilvl w:val="0"/>
          <w:numId w:val="10"/>
        </w:numPr>
      </w:pPr>
      <w:r>
        <w:t>Mostrar todas las opciones disponibles.</w:t>
      </w:r>
    </w:p>
    <w:p w14:paraId="319B6466" w14:textId="77777777" w:rsidR="008D06BC" w:rsidRDefault="008D06BC" w:rsidP="008D06BC">
      <w:pPr>
        <w:pStyle w:val="NormalWeb"/>
        <w:numPr>
          <w:ilvl w:val="0"/>
          <w:numId w:val="10"/>
        </w:numPr>
      </w:pPr>
      <w:r>
        <w:t>Mostrar el progreso del examen.</w:t>
      </w:r>
    </w:p>
    <w:p w14:paraId="31676E81" w14:textId="77777777" w:rsidR="008D06BC" w:rsidRDefault="008D06BC" w:rsidP="008D06BC">
      <w:pPr>
        <w:pStyle w:val="Ttulo3"/>
      </w:pPr>
      <w:r>
        <w:t>Información visible</w:t>
      </w:r>
    </w:p>
    <w:p w14:paraId="68070F58" w14:textId="77777777" w:rsidR="008D06BC" w:rsidRDefault="008D06BC" w:rsidP="008D06BC">
      <w:pPr>
        <w:pStyle w:val="NormalWeb"/>
        <w:numPr>
          <w:ilvl w:val="0"/>
          <w:numId w:val="11"/>
        </w:numPr>
      </w:pPr>
      <w:r>
        <w:t>Número de pregunta actual.</w:t>
      </w:r>
    </w:p>
    <w:p w14:paraId="71E4A3EB" w14:textId="77777777" w:rsidR="008D06BC" w:rsidRDefault="008D06BC" w:rsidP="008D06BC">
      <w:pPr>
        <w:pStyle w:val="NormalWeb"/>
        <w:numPr>
          <w:ilvl w:val="0"/>
          <w:numId w:val="11"/>
        </w:numPr>
      </w:pPr>
      <w:proofErr w:type="gramStart"/>
      <w:r>
        <w:t>Total</w:t>
      </w:r>
      <w:proofErr w:type="gramEnd"/>
      <w:r>
        <w:t xml:space="preserve"> de preguntas.</w:t>
      </w:r>
    </w:p>
    <w:p w14:paraId="6B715F5C" w14:textId="77777777" w:rsidR="008D06BC" w:rsidRDefault="008D06BC" w:rsidP="008D06BC">
      <w:pPr>
        <w:pStyle w:val="NormalWeb"/>
        <w:numPr>
          <w:ilvl w:val="0"/>
          <w:numId w:val="11"/>
        </w:numPr>
      </w:pPr>
      <w:r>
        <w:t>Texto de la pregunta.</w:t>
      </w:r>
    </w:p>
    <w:p w14:paraId="77644953" w14:textId="77777777" w:rsidR="008D06BC" w:rsidRDefault="008D06BC" w:rsidP="008D06BC">
      <w:pPr>
        <w:pStyle w:val="NormalWeb"/>
        <w:numPr>
          <w:ilvl w:val="0"/>
          <w:numId w:val="11"/>
        </w:numPr>
      </w:pPr>
      <w:r>
        <w:t>Opciones de respuesta.</w:t>
      </w:r>
    </w:p>
    <w:p w14:paraId="5D5DED90" w14:textId="77777777" w:rsidR="008D06BC" w:rsidRDefault="000B4C0D" w:rsidP="008D06BC">
      <w:r>
        <w:pict w14:anchorId="3C20CA6A">
          <v:rect id="_x0000_i1027" style="width:0;height:1.5pt" o:hralign="center" o:hrstd="t" o:hr="t" fillcolor="#a0a0a0" stroked="f"/>
        </w:pict>
      </w:r>
    </w:p>
    <w:p w14:paraId="776F8341" w14:textId="77777777" w:rsidR="008D06BC" w:rsidRDefault="008D06BC" w:rsidP="008D06BC">
      <w:pPr>
        <w:pStyle w:val="Ttulo2"/>
      </w:pPr>
      <w:r>
        <w:t>RF-04. Registro de respuestas</w:t>
      </w:r>
    </w:p>
    <w:p w14:paraId="0C0B3B91" w14:textId="77777777" w:rsidR="008D06BC" w:rsidRDefault="008D06BC" w:rsidP="008D06BC">
      <w:pPr>
        <w:pStyle w:val="NormalWeb"/>
      </w:pPr>
      <w:r>
        <w:t>El sistema debe:</w:t>
      </w:r>
    </w:p>
    <w:p w14:paraId="25F8F355" w14:textId="77777777" w:rsidR="008D06BC" w:rsidRDefault="008D06BC" w:rsidP="008D06BC">
      <w:pPr>
        <w:pStyle w:val="NormalWeb"/>
        <w:numPr>
          <w:ilvl w:val="0"/>
          <w:numId w:val="12"/>
        </w:numPr>
      </w:pPr>
      <w:r>
        <w:t>Registrar la respuesta seleccionada.</w:t>
      </w:r>
    </w:p>
    <w:p w14:paraId="5A9BCC8F" w14:textId="77777777" w:rsidR="008D06BC" w:rsidRDefault="008D06BC" w:rsidP="008D06BC">
      <w:pPr>
        <w:pStyle w:val="NormalWeb"/>
        <w:numPr>
          <w:ilvl w:val="0"/>
          <w:numId w:val="12"/>
        </w:numPr>
      </w:pPr>
      <w:r>
        <w:t>Asociar la respuesta a la pregunta correspondiente.</w:t>
      </w:r>
    </w:p>
    <w:p w14:paraId="26036B22" w14:textId="77777777" w:rsidR="008D06BC" w:rsidRDefault="008D06BC" w:rsidP="008D06BC">
      <w:pPr>
        <w:pStyle w:val="NormalWeb"/>
        <w:numPr>
          <w:ilvl w:val="0"/>
          <w:numId w:val="12"/>
        </w:numPr>
      </w:pPr>
      <w:r>
        <w:t>Guardar inmediatamente cada selección.</w:t>
      </w:r>
    </w:p>
    <w:p w14:paraId="6C31C161" w14:textId="77777777" w:rsidR="008D06BC" w:rsidRDefault="008D06BC" w:rsidP="008D06BC">
      <w:pPr>
        <w:pStyle w:val="NormalWeb"/>
        <w:numPr>
          <w:ilvl w:val="0"/>
          <w:numId w:val="12"/>
        </w:numPr>
      </w:pPr>
      <w:r>
        <w:t>Mantener las respuestas durante toda la sesión.</w:t>
      </w:r>
    </w:p>
    <w:p w14:paraId="4BD491C3" w14:textId="77777777" w:rsidR="008D06BC" w:rsidRDefault="008D06BC" w:rsidP="008D06BC">
      <w:pPr>
        <w:pStyle w:val="NormalWeb"/>
        <w:numPr>
          <w:ilvl w:val="0"/>
          <w:numId w:val="12"/>
        </w:numPr>
      </w:pPr>
      <w:r>
        <w:t>Permitir modificar respuestas antes de finalizar.</w:t>
      </w:r>
    </w:p>
    <w:p w14:paraId="34E8B27E" w14:textId="77777777" w:rsidR="008D06BC" w:rsidRDefault="000B4C0D" w:rsidP="008D06BC">
      <w:r>
        <w:pict w14:anchorId="51021042">
          <v:rect id="_x0000_i1028" style="width:0;height:1.5pt" o:hralign="center" o:hrstd="t" o:hr="t" fillcolor="#a0a0a0" stroked="f"/>
        </w:pict>
      </w:r>
    </w:p>
    <w:p w14:paraId="5E145EA5" w14:textId="77777777" w:rsidR="008D06BC" w:rsidRDefault="008D06BC" w:rsidP="008D06BC">
      <w:pPr>
        <w:pStyle w:val="Ttulo2"/>
      </w:pPr>
      <w:r>
        <w:t>RF-05. Navegación del examen</w:t>
      </w:r>
    </w:p>
    <w:p w14:paraId="4E7FB5BC" w14:textId="77777777" w:rsidR="008D06BC" w:rsidRDefault="008D06BC" w:rsidP="008D06BC">
      <w:pPr>
        <w:pStyle w:val="NormalWeb"/>
      </w:pPr>
      <w:r>
        <w:t>El sistema debe permitir:</w:t>
      </w:r>
    </w:p>
    <w:p w14:paraId="146BC651" w14:textId="77777777" w:rsidR="008D06BC" w:rsidRDefault="008D06BC" w:rsidP="008D06BC">
      <w:pPr>
        <w:pStyle w:val="NormalWeb"/>
        <w:numPr>
          <w:ilvl w:val="0"/>
          <w:numId w:val="13"/>
        </w:numPr>
      </w:pPr>
      <w:r>
        <w:t>Ir a la siguiente pregunta.</w:t>
      </w:r>
    </w:p>
    <w:p w14:paraId="05A3BCD0" w14:textId="77777777" w:rsidR="008D06BC" w:rsidRDefault="008D06BC" w:rsidP="008D06BC">
      <w:pPr>
        <w:pStyle w:val="NormalWeb"/>
        <w:numPr>
          <w:ilvl w:val="0"/>
          <w:numId w:val="13"/>
        </w:numPr>
      </w:pPr>
      <w:r>
        <w:t>Volver a una pregunta anterior.</w:t>
      </w:r>
    </w:p>
    <w:p w14:paraId="758F318E" w14:textId="77777777" w:rsidR="008D06BC" w:rsidRDefault="008D06BC" w:rsidP="008D06BC">
      <w:pPr>
        <w:pStyle w:val="NormalWeb"/>
        <w:numPr>
          <w:ilvl w:val="0"/>
          <w:numId w:val="13"/>
        </w:numPr>
      </w:pPr>
      <w:r>
        <w:t>Saltar preguntas sin responder.</w:t>
      </w:r>
    </w:p>
    <w:p w14:paraId="116D050E" w14:textId="77777777" w:rsidR="008D06BC" w:rsidRDefault="008D06BC" w:rsidP="008D06BC">
      <w:pPr>
        <w:pStyle w:val="NormalWeb"/>
        <w:numPr>
          <w:ilvl w:val="0"/>
          <w:numId w:val="13"/>
        </w:numPr>
      </w:pPr>
      <w:r>
        <w:t>Visualizar el estado de las preguntas.</w:t>
      </w:r>
    </w:p>
    <w:p w14:paraId="1E67B64A" w14:textId="77777777" w:rsidR="008D06BC" w:rsidRDefault="000B4C0D" w:rsidP="008D06BC">
      <w:r>
        <w:pict w14:anchorId="5736A651">
          <v:rect id="_x0000_i1029" style="width:0;height:1.5pt" o:hralign="center" o:hrstd="t" o:hr="t" fillcolor="#a0a0a0" stroked="f"/>
        </w:pict>
      </w:r>
    </w:p>
    <w:p w14:paraId="0BC9044F" w14:textId="77777777" w:rsidR="008D06BC" w:rsidRDefault="008D06BC" w:rsidP="008D06BC">
      <w:pPr>
        <w:pStyle w:val="Ttulo2"/>
      </w:pPr>
      <w:r>
        <w:t>RF-06. Finalización del examen</w:t>
      </w:r>
    </w:p>
    <w:p w14:paraId="39B712DB" w14:textId="77777777" w:rsidR="008D06BC" w:rsidRDefault="008D06BC" w:rsidP="008D06BC">
      <w:pPr>
        <w:pStyle w:val="NormalWeb"/>
      </w:pPr>
      <w:r>
        <w:t>El sistema debe:</w:t>
      </w:r>
    </w:p>
    <w:p w14:paraId="3F5B3253" w14:textId="77777777" w:rsidR="008D06BC" w:rsidRDefault="008D06BC" w:rsidP="008D06BC">
      <w:pPr>
        <w:pStyle w:val="NormalWeb"/>
        <w:numPr>
          <w:ilvl w:val="0"/>
          <w:numId w:val="14"/>
        </w:numPr>
      </w:pPr>
      <w:r>
        <w:t>Solicitar confirmación antes de finalizar.</w:t>
      </w:r>
    </w:p>
    <w:p w14:paraId="28A68108" w14:textId="77777777" w:rsidR="008D06BC" w:rsidRDefault="008D06BC" w:rsidP="008D06BC">
      <w:pPr>
        <w:pStyle w:val="NormalWeb"/>
        <w:numPr>
          <w:ilvl w:val="0"/>
          <w:numId w:val="14"/>
        </w:numPr>
      </w:pPr>
      <w:r>
        <w:t>Informar preguntas sin responder.</w:t>
      </w:r>
    </w:p>
    <w:p w14:paraId="16B0D272" w14:textId="77777777" w:rsidR="008D06BC" w:rsidRDefault="008D06BC" w:rsidP="008D06BC">
      <w:pPr>
        <w:pStyle w:val="NormalWeb"/>
        <w:numPr>
          <w:ilvl w:val="0"/>
          <w:numId w:val="14"/>
        </w:numPr>
      </w:pPr>
      <w:r>
        <w:t>Bloquear modificaciones después del envío.</w:t>
      </w:r>
    </w:p>
    <w:p w14:paraId="18861E48" w14:textId="77777777" w:rsidR="008D06BC" w:rsidRDefault="000B4C0D" w:rsidP="008D06BC">
      <w:r>
        <w:lastRenderedPageBreak/>
        <w:pict w14:anchorId="6697524E">
          <v:rect id="_x0000_i1030" style="width:0;height:1.5pt" o:hralign="center" o:hrstd="t" o:hr="t" fillcolor="#a0a0a0" stroked="f"/>
        </w:pict>
      </w:r>
    </w:p>
    <w:p w14:paraId="6C4472D7" w14:textId="77777777" w:rsidR="008D06BC" w:rsidRDefault="008D06BC" w:rsidP="008D06BC">
      <w:pPr>
        <w:pStyle w:val="Ttulo2"/>
      </w:pPr>
      <w:r>
        <w:t>RF-07. Calificación automática</w:t>
      </w:r>
    </w:p>
    <w:p w14:paraId="18F69546" w14:textId="77777777" w:rsidR="008D06BC" w:rsidRDefault="008D06BC" w:rsidP="008D06BC">
      <w:pPr>
        <w:pStyle w:val="NormalWeb"/>
      </w:pPr>
      <w:r>
        <w:t>El sistema debe:</w:t>
      </w:r>
    </w:p>
    <w:p w14:paraId="46C958F3" w14:textId="77777777" w:rsidR="008D06BC" w:rsidRDefault="008D06BC" w:rsidP="008D06BC">
      <w:pPr>
        <w:pStyle w:val="NormalWeb"/>
        <w:numPr>
          <w:ilvl w:val="0"/>
          <w:numId w:val="15"/>
        </w:numPr>
      </w:pPr>
      <w:r>
        <w:t>Comparar respuestas seleccionadas con respuestas correctas.</w:t>
      </w:r>
    </w:p>
    <w:p w14:paraId="356636CC" w14:textId="77777777" w:rsidR="008D06BC" w:rsidRDefault="008D06BC" w:rsidP="008D06BC">
      <w:pPr>
        <w:pStyle w:val="NormalWeb"/>
        <w:numPr>
          <w:ilvl w:val="0"/>
          <w:numId w:val="15"/>
        </w:numPr>
      </w:pPr>
      <w:r>
        <w:t>Contabilizar respuestas correctas.</w:t>
      </w:r>
    </w:p>
    <w:p w14:paraId="2D5105C1" w14:textId="77777777" w:rsidR="008D06BC" w:rsidRDefault="008D06BC" w:rsidP="008D06BC">
      <w:pPr>
        <w:pStyle w:val="NormalWeb"/>
        <w:numPr>
          <w:ilvl w:val="0"/>
          <w:numId w:val="15"/>
        </w:numPr>
      </w:pPr>
      <w:r>
        <w:t>Contabilizar respuestas incorrectas.</w:t>
      </w:r>
    </w:p>
    <w:p w14:paraId="18568832" w14:textId="77777777" w:rsidR="008D06BC" w:rsidRDefault="008D06BC" w:rsidP="008D06BC">
      <w:pPr>
        <w:pStyle w:val="NormalWeb"/>
        <w:numPr>
          <w:ilvl w:val="0"/>
          <w:numId w:val="15"/>
        </w:numPr>
      </w:pPr>
      <w:r>
        <w:t>Calcular porcentaje de aciertos.</w:t>
      </w:r>
    </w:p>
    <w:p w14:paraId="4AB399CA" w14:textId="77777777" w:rsidR="008D06BC" w:rsidRDefault="008D06BC" w:rsidP="008D06BC">
      <w:pPr>
        <w:pStyle w:val="NormalWeb"/>
        <w:numPr>
          <w:ilvl w:val="0"/>
          <w:numId w:val="15"/>
        </w:numPr>
      </w:pPr>
      <w:r>
        <w:t>Mostrar resultados inmediatamente.</w:t>
      </w:r>
    </w:p>
    <w:p w14:paraId="671FB9FD" w14:textId="77777777" w:rsidR="008D06BC" w:rsidRDefault="008D06BC" w:rsidP="008D06BC">
      <w:pPr>
        <w:pStyle w:val="Ttulo3"/>
      </w:pPr>
      <w:r>
        <w:t>Fórmula</w:t>
      </w:r>
    </w:p>
    <w:p w14:paraId="3FF632C3" w14:textId="4B62E714" w:rsidR="009E1BC5" w:rsidRPr="00C641D2" w:rsidRDefault="00C850BE" w:rsidP="008D06BC">
      <w:pPr>
        <w:pStyle w:val="NormalWeb"/>
      </w:pPr>
      <m:oMathPara>
        <m:oMath>
          <m:r>
            <w:rPr>
              <w:rFonts w:ascii="Cambria Math" w:hAnsi="Cambria Math"/>
            </w:rPr>
            <m:t xml:space="preserve">Porcentaje=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Correctas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</m:den>
          </m:f>
          <m:r>
            <w:rPr>
              <w:rFonts w:ascii="Cambria Math" w:hAnsi="Cambria Math"/>
            </w:rPr>
            <m:t xml:space="preserve"> * 100</m:t>
          </m:r>
        </m:oMath>
      </m:oMathPara>
    </w:p>
    <w:p w14:paraId="562D0925" w14:textId="77777777" w:rsidR="00C641D2" w:rsidRDefault="00C641D2" w:rsidP="008D06BC">
      <w:pPr>
        <w:pStyle w:val="NormalWeb"/>
      </w:pPr>
    </w:p>
    <w:p w14:paraId="472F166C" w14:textId="29E7E2D8" w:rsidR="008D06BC" w:rsidRDefault="008D06BC" w:rsidP="00C641D2">
      <w:pPr>
        <w:pStyle w:val="NormalWeb"/>
        <w:jc w:val="center"/>
      </w:pPr>
      <w:r>
        <w:t>Porcentaje=\</w:t>
      </w:r>
      <w:proofErr w:type="gramStart"/>
      <w:r>
        <w:t>frac{</w:t>
      </w:r>
      <w:proofErr w:type="gramEnd"/>
      <w:r>
        <w:t>Correctas}{Total}\times100</w:t>
      </w:r>
    </w:p>
    <w:p w14:paraId="747BFC35" w14:textId="77777777" w:rsidR="008D06BC" w:rsidRDefault="000B4C0D" w:rsidP="008D06BC">
      <w:r>
        <w:pict w14:anchorId="563D7538">
          <v:rect id="_x0000_i1031" style="width:0;height:1.5pt" o:hralign="center" o:hrstd="t" o:hr="t" fillcolor="#a0a0a0" stroked="f"/>
        </w:pict>
      </w:r>
    </w:p>
    <w:p w14:paraId="53876853" w14:textId="77777777" w:rsidR="008D06BC" w:rsidRDefault="008D06BC" w:rsidP="008D06BC">
      <w:pPr>
        <w:pStyle w:val="Ttulo2"/>
      </w:pPr>
      <w:r>
        <w:t>RF-08. Presentación de resultados</w:t>
      </w:r>
    </w:p>
    <w:p w14:paraId="0CBA27B9" w14:textId="77777777" w:rsidR="008D06BC" w:rsidRDefault="008D06BC" w:rsidP="008D06BC">
      <w:pPr>
        <w:pStyle w:val="NormalWeb"/>
      </w:pPr>
      <w:r>
        <w:t>El sistema debe mostrar:</w:t>
      </w:r>
    </w:p>
    <w:p w14:paraId="5C92A970" w14:textId="77777777" w:rsidR="008D06BC" w:rsidRDefault="008D06BC" w:rsidP="008D06BC">
      <w:pPr>
        <w:pStyle w:val="Ttulo3"/>
      </w:pPr>
      <w:r>
        <w:t>Información obligatoria</w:t>
      </w:r>
    </w:p>
    <w:p w14:paraId="017B279A" w14:textId="77777777" w:rsidR="008D06BC" w:rsidRDefault="008D06BC" w:rsidP="008D06BC">
      <w:pPr>
        <w:pStyle w:val="NormalWeb"/>
        <w:numPr>
          <w:ilvl w:val="0"/>
          <w:numId w:val="16"/>
        </w:numPr>
      </w:pPr>
      <w:proofErr w:type="gramStart"/>
      <w:r>
        <w:t>Total</w:t>
      </w:r>
      <w:proofErr w:type="gramEnd"/>
      <w:r>
        <w:t xml:space="preserve"> de preguntas.</w:t>
      </w:r>
    </w:p>
    <w:p w14:paraId="6CAAE05C" w14:textId="77777777" w:rsidR="008D06BC" w:rsidRDefault="008D06BC" w:rsidP="008D06BC">
      <w:pPr>
        <w:pStyle w:val="NormalWeb"/>
        <w:numPr>
          <w:ilvl w:val="0"/>
          <w:numId w:val="16"/>
        </w:numPr>
      </w:pPr>
      <w:r>
        <w:t>Cantidad de respuestas correctas.</w:t>
      </w:r>
    </w:p>
    <w:p w14:paraId="726E2A12" w14:textId="77777777" w:rsidR="008D06BC" w:rsidRDefault="008D06BC" w:rsidP="008D06BC">
      <w:pPr>
        <w:pStyle w:val="NormalWeb"/>
        <w:numPr>
          <w:ilvl w:val="0"/>
          <w:numId w:val="16"/>
        </w:numPr>
      </w:pPr>
      <w:r>
        <w:t>Cantidad de respuestas incorrectas.</w:t>
      </w:r>
    </w:p>
    <w:p w14:paraId="0750FBA3" w14:textId="77777777" w:rsidR="008D06BC" w:rsidRDefault="008D06BC" w:rsidP="008D06BC">
      <w:pPr>
        <w:pStyle w:val="NormalWeb"/>
        <w:numPr>
          <w:ilvl w:val="0"/>
          <w:numId w:val="16"/>
        </w:numPr>
      </w:pPr>
      <w:r>
        <w:t>Porcentaje final.</w:t>
      </w:r>
    </w:p>
    <w:p w14:paraId="48D262DF" w14:textId="77777777" w:rsidR="008D06BC" w:rsidRDefault="008D06BC" w:rsidP="008D06BC">
      <w:pPr>
        <w:pStyle w:val="NormalWeb"/>
        <w:numPr>
          <w:ilvl w:val="0"/>
          <w:numId w:val="16"/>
        </w:numPr>
      </w:pPr>
      <w:r>
        <w:t>Estado (Aprobado/Reprobado).</w:t>
      </w:r>
    </w:p>
    <w:p w14:paraId="4A27E9DD" w14:textId="77777777" w:rsidR="008D06BC" w:rsidRDefault="008D06BC" w:rsidP="008D06BC">
      <w:pPr>
        <w:pStyle w:val="Ttulo3"/>
      </w:pPr>
      <w:r>
        <w:t>Información opcional</w:t>
      </w:r>
    </w:p>
    <w:p w14:paraId="7843AFDA" w14:textId="77777777" w:rsidR="008D06BC" w:rsidRDefault="008D06BC" w:rsidP="008D06BC">
      <w:pPr>
        <w:pStyle w:val="NormalWeb"/>
        <w:numPr>
          <w:ilvl w:val="0"/>
          <w:numId w:val="17"/>
        </w:numPr>
      </w:pPr>
      <w:r>
        <w:t>Detalle por pregunta.</w:t>
      </w:r>
    </w:p>
    <w:p w14:paraId="57BE45F7" w14:textId="77777777" w:rsidR="008D06BC" w:rsidRDefault="008D06BC" w:rsidP="008D06BC">
      <w:pPr>
        <w:pStyle w:val="NormalWeb"/>
        <w:numPr>
          <w:ilvl w:val="0"/>
          <w:numId w:val="17"/>
        </w:numPr>
      </w:pPr>
      <w:r>
        <w:t>Respuesta seleccionada.</w:t>
      </w:r>
    </w:p>
    <w:p w14:paraId="398EF3AA" w14:textId="77777777" w:rsidR="008D06BC" w:rsidRDefault="008D06BC" w:rsidP="008D06BC">
      <w:pPr>
        <w:pStyle w:val="NormalWeb"/>
        <w:numPr>
          <w:ilvl w:val="0"/>
          <w:numId w:val="17"/>
        </w:numPr>
      </w:pPr>
      <w:r>
        <w:t>Respuesta correcta.</w:t>
      </w:r>
    </w:p>
    <w:p w14:paraId="3C269FEB" w14:textId="77777777" w:rsidR="008D06BC" w:rsidRDefault="008D06BC" w:rsidP="008D06BC">
      <w:pPr>
        <w:pStyle w:val="NormalWeb"/>
        <w:numPr>
          <w:ilvl w:val="0"/>
          <w:numId w:val="17"/>
        </w:numPr>
      </w:pPr>
      <w:r>
        <w:t>Explicación de la respuesta.</w:t>
      </w:r>
    </w:p>
    <w:p w14:paraId="30D1C813" w14:textId="77777777" w:rsidR="008D06BC" w:rsidRDefault="000B4C0D" w:rsidP="008D06BC">
      <w:r>
        <w:pict w14:anchorId="0EC6BAFD">
          <v:rect id="_x0000_i1032" style="width:0;height:1.5pt" o:hralign="center" o:hrstd="t" o:hr="t" fillcolor="#a0a0a0" stroked="f"/>
        </w:pict>
      </w:r>
    </w:p>
    <w:p w14:paraId="7AF5423D" w14:textId="77777777" w:rsidR="008D06BC" w:rsidRDefault="008D06BC" w:rsidP="008D06BC">
      <w:pPr>
        <w:pStyle w:val="Ttulo1"/>
      </w:pPr>
      <w:r>
        <w:lastRenderedPageBreak/>
        <w:t>2. Requisitos No Funcionales (</w:t>
      </w:r>
      <w:proofErr w:type="spellStart"/>
      <w:r>
        <w:t>RNF</w:t>
      </w:r>
      <w:proofErr w:type="spellEnd"/>
      <w:r>
        <w:t>)</w:t>
      </w:r>
    </w:p>
    <w:p w14:paraId="2DFB06FC" w14:textId="77777777" w:rsidR="008D06BC" w:rsidRDefault="008D06BC" w:rsidP="008D06BC">
      <w:pPr>
        <w:pStyle w:val="Ttulo2"/>
      </w:pPr>
      <w:r>
        <w:t>RNF-01. Usabilidad</w:t>
      </w:r>
    </w:p>
    <w:p w14:paraId="1247CFE2" w14:textId="77777777" w:rsidR="008D06BC" w:rsidRDefault="008D06BC" w:rsidP="008D06BC">
      <w:pPr>
        <w:pStyle w:val="NormalWeb"/>
      </w:pPr>
      <w:r>
        <w:t>La aplicación debe:</w:t>
      </w:r>
    </w:p>
    <w:p w14:paraId="67FEDEE0" w14:textId="77777777" w:rsidR="008D06BC" w:rsidRDefault="008D06BC" w:rsidP="008D06BC">
      <w:pPr>
        <w:pStyle w:val="NormalWeb"/>
        <w:numPr>
          <w:ilvl w:val="0"/>
          <w:numId w:val="18"/>
        </w:numPr>
      </w:pPr>
      <w:r>
        <w:t>Ser intuitiva.</w:t>
      </w:r>
    </w:p>
    <w:p w14:paraId="37B9260B" w14:textId="77777777" w:rsidR="008D06BC" w:rsidRDefault="008D06BC" w:rsidP="008D06BC">
      <w:pPr>
        <w:pStyle w:val="NormalWeb"/>
        <w:numPr>
          <w:ilvl w:val="0"/>
          <w:numId w:val="18"/>
        </w:numPr>
      </w:pPr>
      <w:r>
        <w:t>Tener navegación clara.</w:t>
      </w:r>
    </w:p>
    <w:p w14:paraId="54F558B3" w14:textId="77777777" w:rsidR="008D06BC" w:rsidRDefault="008D06BC" w:rsidP="008D06BC">
      <w:pPr>
        <w:pStyle w:val="NormalWeb"/>
        <w:numPr>
          <w:ilvl w:val="0"/>
          <w:numId w:val="18"/>
        </w:numPr>
      </w:pPr>
      <w:r>
        <w:t>Mantener diseño consistente.</w:t>
      </w:r>
    </w:p>
    <w:p w14:paraId="6358A9A9" w14:textId="77777777" w:rsidR="008D06BC" w:rsidRDefault="008D06BC" w:rsidP="008D06BC">
      <w:pPr>
        <w:pStyle w:val="NormalWeb"/>
        <w:numPr>
          <w:ilvl w:val="0"/>
          <w:numId w:val="18"/>
        </w:numPr>
      </w:pPr>
      <w:r>
        <w:t>Requerir mínima capacitación.</w:t>
      </w:r>
    </w:p>
    <w:p w14:paraId="5B71A20B" w14:textId="77777777" w:rsidR="008D06BC" w:rsidRDefault="008D06BC" w:rsidP="008D06BC">
      <w:pPr>
        <w:pStyle w:val="Ttulo3"/>
      </w:pPr>
      <w:r>
        <w:t>Criterio de aceptación</w:t>
      </w:r>
    </w:p>
    <w:p w14:paraId="31625E2F" w14:textId="77777777" w:rsidR="008D06BC" w:rsidRDefault="008D06BC" w:rsidP="008D06BC">
      <w:pPr>
        <w:pStyle w:val="NormalWeb"/>
        <w:numPr>
          <w:ilvl w:val="0"/>
          <w:numId w:val="19"/>
        </w:numPr>
      </w:pPr>
      <w:r>
        <w:t>Un usuario nuevo puede iniciar un examen sin ayuda previa.</w:t>
      </w:r>
    </w:p>
    <w:p w14:paraId="25C3F0EA" w14:textId="77777777" w:rsidR="008D06BC" w:rsidRDefault="000B4C0D" w:rsidP="008D06BC">
      <w:r>
        <w:pict w14:anchorId="790046FC">
          <v:rect id="_x0000_i1033" style="width:0;height:1.5pt" o:hralign="center" o:hrstd="t" o:hr="t" fillcolor="#a0a0a0" stroked="f"/>
        </w:pict>
      </w:r>
    </w:p>
    <w:p w14:paraId="68FE118E" w14:textId="77777777" w:rsidR="008D06BC" w:rsidRDefault="008D06BC" w:rsidP="008D06BC">
      <w:pPr>
        <w:pStyle w:val="Ttulo2"/>
      </w:pPr>
      <w:r>
        <w:t>RNF-02. Rendimiento</w:t>
      </w:r>
    </w:p>
    <w:p w14:paraId="75F4588A" w14:textId="77777777" w:rsidR="008D06BC" w:rsidRDefault="008D06BC" w:rsidP="008D06BC">
      <w:pPr>
        <w:pStyle w:val="Ttulo3"/>
      </w:pPr>
      <w:r>
        <w:t>Restricciones</w:t>
      </w:r>
    </w:p>
    <w:p w14:paraId="39F58BD0" w14:textId="77777777" w:rsidR="008D06BC" w:rsidRDefault="008D06BC" w:rsidP="008D06BC">
      <w:pPr>
        <w:pStyle w:val="NormalWeb"/>
        <w:numPr>
          <w:ilvl w:val="0"/>
          <w:numId w:val="20"/>
        </w:numPr>
      </w:pPr>
      <w:r>
        <w:t>Generación de examen &lt; 2 segundos.</w:t>
      </w:r>
    </w:p>
    <w:p w14:paraId="1C0170C6" w14:textId="77777777" w:rsidR="008D06BC" w:rsidRDefault="008D06BC" w:rsidP="008D06BC">
      <w:pPr>
        <w:pStyle w:val="NormalWeb"/>
        <w:numPr>
          <w:ilvl w:val="0"/>
          <w:numId w:val="20"/>
        </w:numPr>
      </w:pPr>
      <w:r>
        <w:t>Cambio de pregunta inmediato.</w:t>
      </w:r>
    </w:p>
    <w:p w14:paraId="7E5016F8" w14:textId="77777777" w:rsidR="008D06BC" w:rsidRDefault="008D06BC" w:rsidP="008D06BC">
      <w:pPr>
        <w:pStyle w:val="NormalWeb"/>
        <w:numPr>
          <w:ilvl w:val="0"/>
          <w:numId w:val="20"/>
        </w:numPr>
      </w:pPr>
      <w:r>
        <w:t>Calificación &lt; 1 segundo.</w:t>
      </w:r>
    </w:p>
    <w:p w14:paraId="618E2D64" w14:textId="77777777" w:rsidR="008D06BC" w:rsidRDefault="000B4C0D" w:rsidP="008D06BC">
      <w:r>
        <w:pict w14:anchorId="1AB031E7">
          <v:rect id="_x0000_i1034" style="width:0;height:1.5pt" o:hralign="center" o:hrstd="t" o:hr="t" fillcolor="#a0a0a0" stroked="f"/>
        </w:pict>
      </w:r>
    </w:p>
    <w:p w14:paraId="26703490" w14:textId="77777777" w:rsidR="008D06BC" w:rsidRDefault="008D06BC" w:rsidP="008D06BC">
      <w:pPr>
        <w:pStyle w:val="Ttulo2"/>
      </w:pPr>
      <w:r>
        <w:t>RNF-03. Escalabilidad</w:t>
      </w:r>
    </w:p>
    <w:p w14:paraId="399D4CFB" w14:textId="77777777" w:rsidR="008D06BC" w:rsidRDefault="008D06BC" w:rsidP="008D06BC">
      <w:pPr>
        <w:pStyle w:val="NormalWeb"/>
      </w:pPr>
      <w:r>
        <w:t>La solución debe soportar:</w:t>
      </w:r>
    </w:p>
    <w:p w14:paraId="629F1CC3" w14:textId="77777777" w:rsidR="008D06BC" w:rsidRDefault="008D06BC" w:rsidP="008D06BC">
      <w:pPr>
        <w:pStyle w:val="NormalWeb"/>
        <w:numPr>
          <w:ilvl w:val="0"/>
          <w:numId w:val="21"/>
        </w:numPr>
      </w:pPr>
      <w:r>
        <w:t>Crecimiento del banco de preguntas.</w:t>
      </w:r>
    </w:p>
    <w:p w14:paraId="0D1F4E0B" w14:textId="77777777" w:rsidR="008D06BC" w:rsidRDefault="008D06BC" w:rsidP="008D06BC">
      <w:pPr>
        <w:pStyle w:val="NormalWeb"/>
        <w:numPr>
          <w:ilvl w:val="0"/>
          <w:numId w:val="21"/>
        </w:numPr>
      </w:pPr>
      <w:r>
        <w:t>Incorporación de categorías.</w:t>
      </w:r>
    </w:p>
    <w:p w14:paraId="0501B060" w14:textId="77777777" w:rsidR="008D06BC" w:rsidRDefault="008D06BC" w:rsidP="008D06BC">
      <w:pPr>
        <w:pStyle w:val="NormalWeb"/>
        <w:numPr>
          <w:ilvl w:val="0"/>
          <w:numId w:val="21"/>
        </w:numPr>
      </w:pPr>
      <w:r>
        <w:t>Miles de usuarios simultáneos.</w:t>
      </w:r>
    </w:p>
    <w:p w14:paraId="2CD80514" w14:textId="77777777" w:rsidR="008D06BC" w:rsidRDefault="000B4C0D" w:rsidP="008D06BC">
      <w:r>
        <w:pict w14:anchorId="7477243C">
          <v:rect id="_x0000_i1035" style="width:0;height:1.5pt" o:hralign="center" o:hrstd="t" o:hr="t" fillcolor="#a0a0a0" stroked="f"/>
        </w:pict>
      </w:r>
    </w:p>
    <w:p w14:paraId="76479E90" w14:textId="77777777" w:rsidR="008D06BC" w:rsidRDefault="008D06BC" w:rsidP="008D06BC">
      <w:pPr>
        <w:pStyle w:val="Ttulo2"/>
      </w:pPr>
      <w:r>
        <w:t>RNF-04. Mantenibilidad</w:t>
      </w:r>
    </w:p>
    <w:p w14:paraId="349AF366" w14:textId="77777777" w:rsidR="008D06BC" w:rsidRDefault="008D06BC" w:rsidP="008D06BC">
      <w:pPr>
        <w:pStyle w:val="NormalWeb"/>
      </w:pPr>
      <w:r>
        <w:t>La solución debe tener:</w:t>
      </w:r>
    </w:p>
    <w:p w14:paraId="377857E9" w14:textId="77777777" w:rsidR="008D06BC" w:rsidRDefault="008D06BC" w:rsidP="008D06BC">
      <w:pPr>
        <w:pStyle w:val="NormalWeb"/>
        <w:numPr>
          <w:ilvl w:val="0"/>
          <w:numId w:val="22"/>
        </w:numPr>
      </w:pPr>
      <w:r>
        <w:lastRenderedPageBreak/>
        <w:t>Arquitectura modular.</w:t>
      </w:r>
    </w:p>
    <w:p w14:paraId="1ED166E7" w14:textId="77777777" w:rsidR="008D06BC" w:rsidRDefault="008D06BC" w:rsidP="008D06BC">
      <w:pPr>
        <w:pStyle w:val="NormalWeb"/>
        <w:numPr>
          <w:ilvl w:val="0"/>
          <w:numId w:val="22"/>
        </w:numPr>
      </w:pPr>
      <w:r>
        <w:t>Separación de responsabilidades.</w:t>
      </w:r>
    </w:p>
    <w:p w14:paraId="62657CEA" w14:textId="77777777" w:rsidR="008D06BC" w:rsidRDefault="008D06BC" w:rsidP="008D06BC">
      <w:pPr>
        <w:pStyle w:val="NormalWeb"/>
        <w:numPr>
          <w:ilvl w:val="0"/>
          <w:numId w:val="22"/>
        </w:numPr>
      </w:pPr>
      <w:r>
        <w:t>Código documentado.</w:t>
      </w:r>
    </w:p>
    <w:p w14:paraId="6A760468" w14:textId="77777777" w:rsidR="008D06BC" w:rsidRDefault="008D06BC" w:rsidP="008D06BC">
      <w:pPr>
        <w:pStyle w:val="NormalWeb"/>
        <w:numPr>
          <w:ilvl w:val="0"/>
          <w:numId w:val="22"/>
        </w:numPr>
      </w:pPr>
      <w:r>
        <w:t>Configuración centralizada.</w:t>
      </w:r>
    </w:p>
    <w:p w14:paraId="4C93FD18" w14:textId="77777777" w:rsidR="008D06BC" w:rsidRDefault="000B4C0D" w:rsidP="008D06BC">
      <w:r>
        <w:pict w14:anchorId="19B61047">
          <v:rect id="_x0000_i1036" style="width:0;height:1.5pt" o:hralign="center" o:hrstd="t" o:hr="t" fillcolor="#a0a0a0" stroked="f"/>
        </w:pict>
      </w:r>
    </w:p>
    <w:p w14:paraId="64617076" w14:textId="77777777" w:rsidR="008D06BC" w:rsidRDefault="008D06BC" w:rsidP="008D06BC">
      <w:pPr>
        <w:pStyle w:val="Ttulo2"/>
      </w:pPr>
      <w:r>
        <w:t>RNF-05. Confiabilidad</w:t>
      </w:r>
    </w:p>
    <w:p w14:paraId="09244A8B" w14:textId="77777777" w:rsidR="008D06BC" w:rsidRDefault="008D06BC" w:rsidP="008D06BC">
      <w:pPr>
        <w:pStyle w:val="NormalWeb"/>
      </w:pPr>
      <w:r>
        <w:t>El sistema debe garantizar:</w:t>
      </w:r>
    </w:p>
    <w:p w14:paraId="504C6AA5" w14:textId="77777777" w:rsidR="008D06BC" w:rsidRDefault="008D06BC" w:rsidP="008D06BC">
      <w:pPr>
        <w:pStyle w:val="NormalWeb"/>
        <w:numPr>
          <w:ilvl w:val="0"/>
          <w:numId w:val="23"/>
        </w:numPr>
      </w:pPr>
      <w:r>
        <w:t>Cálculos correctos.</w:t>
      </w:r>
    </w:p>
    <w:p w14:paraId="1EA425F8" w14:textId="77777777" w:rsidR="008D06BC" w:rsidRDefault="008D06BC" w:rsidP="008D06BC">
      <w:pPr>
        <w:pStyle w:val="NormalWeb"/>
        <w:numPr>
          <w:ilvl w:val="0"/>
          <w:numId w:val="23"/>
        </w:numPr>
      </w:pPr>
      <w:r>
        <w:t>Persistencia confiable de respuestas.</w:t>
      </w:r>
    </w:p>
    <w:p w14:paraId="1A514F65" w14:textId="77777777" w:rsidR="008D06BC" w:rsidRDefault="008D06BC" w:rsidP="008D06BC">
      <w:pPr>
        <w:pStyle w:val="NormalWeb"/>
        <w:numPr>
          <w:ilvl w:val="0"/>
          <w:numId w:val="23"/>
        </w:numPr>
      </w:pPr>
      <w:r>
        <w:t>Validaciones adecuadas.</w:t>
      </w:r>
    </w:p>
    <w:p w14:paraId="3C5FA74A" w14:textId="77777777" w:rsidR="008D06BC" w:rsidRDefault="000B4C0D" w:rsidP="008D06BC">
      <w:r>
        <w:pict w14:anchorId="789B3EA5">
          <v:rect id="_x0000_i1037" style="width:0;height:1.5pt" o:hralign="center" o:hrstd="t" o:hr="t" fillcolor="#a0a0a0" stroked="f"/>
        </w:pict>
      </w:r>
    </w:p>
    <w:p w14:paraId="3CA1944E" w14:textId="77777777" w:rsidR="008D06BC" w:rsidRDefault="008D06BC" w:rsidP="008D06BC">
      <w:pPr>
        <w:pStyle w:val="Ttulo2"/>
      </w:pPr>
      <w:r>
        <w:t>RNF-06. Seguridad</w:t>
      </w:r>
    </w:p>
    <w:p w14:paraId="1DC346AF" w14:textId="77777777" w:rsidR="008D06BC" w:rsidRDefault="008D06BC" w:rsidP="008D06BC">
      <w:pPr>
        <w:pStyle w:val="NormalWeb"/>
      </w:pPr>
      <w:r>
        <w:t>El sistema debe:</w:t>
      </w:r>
    </w:p>
    <w:p w14:paraId="677B72F3" w14:textId="77777777" w:rsidR="008D06BC" w:rsidRDefault="008D06BC" w:rsidP="008D06BC">
      <w:pPr>
        <w:pStyle w:val="NormalWeb"/>
        <w:numPr>
          <w:ilvl w:val="0"/>
          <w:numId w:val="24"/>
        </w:numPr>
      </w:pPr>
      <w:r>
        <w:t>Validar entradas.</w:t>
      </w:r>
    </w:p>
    <w:p w14:paraId="05F5CA25" w14:textId="77777777" w:rsidR="008D06BC" w:rsidRDefault="008D06BC" w:rsidP="008D06BC">
      <w:pPr>
        <w:pStyle w:val="NormalWeb"/>
        <w:numPr>
          <w:ilvl w:val="0"/>
          <w:numId w:val="24"/>
        </w:numPr>
      </w:pPr>
      <w:r>
        <w:t>Manejar errores adecuadamente.</w:t>
      </w:r>
    </w:p>
    <w:p w14:paraId="41589634" w14:textId="77777777" w:rsidR="008D06BC" w:rsidRDefault="008D06BC" w:rsidP="008D06BC">
      <w:pPr>
        <w:pStyle w:val="NormalWeb"/>
        <w:numPr>
          <w:ilvl w:val="0"/>
          <w:numId w:val="24"/>
        </w:numPr>
      </w:pPr>
      <w:r>
        <w:t>Protegerse contra datos corruptos.</w:t>
      </w:r>
    </w:p>
    <w:p w14:paraId="7E871B88" w14:textId="77777777" w:rsidR="008D06BC" w:rsidRDefault="000B4C0D" w:rsidP="008D06BC">
      <w:r>
        <w:pict w14:anchorId="76BF2B63">
          <v:rect id="_x0000_i1038" style="width:0;height:1.5pt" o:hralign="center" o:hrstd="t" o:hr="t" fillcolor="#a0a0a0" stroked="f"/>
        </w:pict>
      </w:r>
    </w:p>
    <w:p w14:paraId="20383E06" w14:textId="77777777" w:rsidR="008D06BC" w:rsidRDefault="008D06BC" w:rsidP="008D06BC">
      <w:pPr>
        <w:pStyle w:val="Ttulo1"/>
      </w:pPr>
      <w:r>
        <w:t>3. Reglas de Negocio (RN)</w:t>
      </w:r>
    </w:p>
    <w:p w14:paraId="28B02B59" w14:textId="77777777" w:rsidR="008D06BC" w:rsidRDefault="008D06BC" w:rsidP="008D06BC">
      <w:pPr>
        <w:pStyle w:val="Ttulo2"/>
      </w:pPr>
      <w:r>
        <w:t>RN-01</w:t>
      </w:r>
    </w:p>
    <w:p w14:paraId="097BAD88" w14:textId="77777777" w:rsidR="008D06BC" w:rsidRDefault="008D06BC" w:rsidP="008D06BC">
      <w:pPr>
        <w:pStyle w:val="NormalWeb"/>
      </w:pPr>
      <w:r>
        <w:t>Cada examen contiene exactamente 35 preguntas.</w:t>
      </w:r>
    </w:p>
    <w:p w14:paraId="68BCF6B9" w14:textId="77777777" w:rsidR="008D06BC" w:rsidRDefault="008D06BC" w:rsidP="008D06BC">
      <w:pPr>
        <w:pStyle w:val="Ttulo2"/>
      </w:pPr>
      <w:r>
        <w:t>RN-02</w:t>
      </w:r>
    </w:p>
    <w:p w14:paraId="3451F984" w14:textId="77777777" w:rsidR="008D06BC" w:rsidRDefault="008D06BC" w:rsidP="008D06BC">
      <w:pPr>
        <w:pStyle w:val="NormalWeb"/>
      </w:pPr>
      <w:r>
        <w:t>No se permiten preguntas duplicadas dentro del mismo examen.</w:t>
      </w:r>
    </w:p>
    <w:p w14:paraId="47DDFC6B" w14:textId="77777777" w:rsidR="008D06BC" w:rsidRDefault="008D06BC" w:rsidP="008D06BC">
      <w:pPr>
        <w:pStyle w:val="Ttulo2"/>
      </w:pPr>
      <w:r>
        <w:t>RN-03</w:t>
      </w:r>
    </w:p>
    <w:p w14:paraId="2A2968F1" w14:textId="77777777" w:rsidR="008D06BC" w:rsidRDefault="008D06BC" w:rsidP="008D06BC">
      <w:pPr>
        <w:pStyle w:val="NormalWeb"/>
      </w:pPr>
      <w:r>
        <w:t>La puntuación se calcula sobre 35 preguntas.</w:t>
      </w:r>
    </w:p>
    <w:p w14:paraId="11ABB7C0" w14:textId="77777777" w:rsidR="008D06BC" w:rsidRDefault="008D06BC" w:rsidP="008D06BC">
      <w:pPr>
        <w:pStyle w:val="Ttulo2"/>
      </w:pPr>
      <w:r>
        <w:t>RN-04</w:t>
      </w:r>
    </w:p>
    <w:p w14:paraId="03B4FE32" w14:textId="77777777" w:rsidR="008D06BC" w:rsidRDefault="008D06BC" w:rsidP="008D06BC">
      <w:pPr>
        <w:pStyle w:val="NormalWeb"/>
      </w:pPr>
      <w:r>
        <w:t>Las respuestas pueden modificarse hasta el envío del examen.</w:t>
      </w:r>
    </w:p>
    <w:p w14:paraId="5188758B" w14:textId="77777777" w:rsidR="008D06BC" w:rsidRDefault="008D06BC" w:rsidP="008D06BC">
      <w:pPr>
        <w:pStyle w:val="Ttulo2"/>
      </w:pPr>
      <w:r>
        <w:lastRenderedPageBreak/>
        <w:t>RN-05</w:t>
      </w:r>
    </w:p>
    <w:p w14:paraId="7B1223DE" w14:textId="77777777" w:rsidR="008D06BC" w:rsidRDefault="008D06BC" w:rsidP="008D06BC">
      <w:pPr>
        <w:pStyle w:val="NormalWeb"/>
      </w:pPr>
      <w:r>
        <w:t>Una vez enviado el examen no pueden realizarse modificaciones.</w:t>
      </w:r>
    </w:p>
    <w:p w14:paraId="01F6FBB4" w14:textId="77777777" w:rsidR="008D06BC" w:rsidRDefault="008D06BC" w:rsidP="008D06BC">
      <w:pPr>
        <w:pStyle w:val="Ttulo2"/>
      </w:pPr>
      <w:r>
        <w:t>RN-06</w:t>
      </w:r>
    </w:p>
    <w:p w14:paraId="7B22EC33" w14:textId="77777777" w:rsidR="008D06BC" w:rsidRDefault="008D06BC" w:rsidP="008D06BC">
      <w:pPr>
        <w:pStyle w:val="NormalWeb"/>
      </w:pPr>
      <w:r>
        <w:t>Las respuestas deben persistirse inmediatamente después de ser seleccionadas.</w:t>
      </w:r>
    </w:p>
    <w:p w14:paraId="05CC4922" w14:textId="77777777" w:rsidR="008D06BC" w:rsidRDefault="008D06BC" w:rsidP="008D06BC">
      <w:pPr>
        <w:pStyle w:val="Ttulo2"/>
      </w:pPr>
      <w:r>
        <w:t>RN-07</w:t>
      </w:r>
    </w:p>
    <w:p w14:paraId="091E576D" w14:textId="77777777" w:rsidR="008D06BC" w:rsidRDefault="008D06BC" w:rsidP="008D06BC">
      <w:pPr>
        <w:pStyle w:val="NormalWeb"/>
      </w:pPr>
      <w:r>
        <w:t>Antes de finalizar se debe advertir si existen preguntas sin responder.</w:t>
      </w:r>
    </w:p>
    <w:p w14:paraId="6C0C9B4E" w14:textId="77777777" w:rsidR="008D06BC" w:rsidRDefault="000B4C0D" w:rsidP="008D06BC">
      <w:r>
        <w:pict w14:anchorId="1EF06117">
          <v:rect id="_x0000_i1039" style="width:0;height:1.5pt" o:hralign="center" o:hrstd="t" o:hr="t" fillcolor="#a0a0a0" stroked="f"/>
        </w:pict>
      </w:r>
    </w:p>
    <w:p w14:paraId="3AAEEDB5" w14:textId="77777777" w:rsidR="008D06BC" w:rsidRDefault="008D06BC" w:rsidP="008D06BC">
      <w:pPr>
        <w:pStyle w:val="Ttulo1"/>
      </w:pPr>
      <w:r>
        <w:t>4. Entidades del Dominio</w:t>
      </w:r>
    </w:p>
    <w:p w14:paraId="63E201A8" w14:textId="77777777" w:rsidR="008D06BC" w:rsidRDefault="008D06BC" w:rsidP="008D06BC">
      <w:pPr>
        <w:pStyle w:val="Ttulo2"/>
      </w:pPr>
      <w:r>
        <w:t>Pregunta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693"/>
      </w:tblGrid>
      <w:tr w:rsidR="008D06BC" w14:paraId="72078AD1" w14:textId="77777777" w:rsidTr="008D06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6801E" w14:textId="77777777" w:rsidR="008D06BC" w:rsidRDefault="008D06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74DE2EE" w14:textId="77777777" w:rsidR="008D06BC" w:rsidRDefault="008D06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w:rsidR="008D06BC" w14:paraId="3FFAC620" w14:textId="77777777" w:rsidTr="008D0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6345" w14:textId="77777777" w:rsidR="008D06BC" w:rsidRDefault="008D06BC">
            <w:pPr>
              <w:jc w:val="left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1A9E24E9" w14:textId="77777777" w:rsidR="008D06BC" w:rsidRDefault="008D06BC">
            <w:r>
              <w:t>entero</w:t>
            </w:r>
          </w:p>
        </w:tc>
      </w:tr>
      <w:tr w:rsidR="008D06BC" w14:paraId="255F9459" w14:textId="77777777" w:rsidTr="008D0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9E68" w14:textId="77777777" w:rsidR="008D06BC" w:rsidRDefault="008D06BC">
            <w:r>
              <w:t>texto</w:t>
            </w:r>
          </w:p>
        </w:tc>
        <w:tc>
          <w:tcPr>
            <w:tcW w:w="0" w:type="auto"/>
            <w:vAlign w:val="center"/>
            <w:hideMark/>
          </w:tcPr>
          <w:p w14:paraId="2ABCBB06" w14:textId="77777777" w:rsidR="008D06BC" w:rsidRDefault="008D06BC">
            <w:proofErr w:type="spellStart"/>
            <w:r>
              <w:t>string</w:t>
            </w:r>
            <w:proofErr w:type="spellEnd"/>
          </w:p>
        </w:tc>
      </w:tr>
      <w:tr w:rsidR="008D06BC" w14:paraId="38C70684" w14:textId="77777777" w:rsidTr="008D0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D287" w14:textId="77777777" w:rsidR="008D06BC" w:rsidRDefault="008D06BC">
            <w:r>
              <w:t>opciones</w:t>
            </w:r>
          </w:p>
        </w:tc>
        <w:tc>
          <w:tcPr>
            <w:tcW w:w="0" w:type="auto"/>
            <w:vAlign w:val="center"/>
            <w:hideMark/>
          </w:tcPr>
          <w:p w14:paraId="25FB67BA" w14:textId="77777777" w:rsidR="008D06BC" w:rsidRDefault="008D06BC">
            <w:r>
              <w:t>lista</w:t>
            </w:r>
          </w:p>
        </w:tc>
      </w:tr>
      <w:tr w:rsidR="008D06BC" w14:paraId="511CF8BF" w14:textId="77777777" w:rsidTr="008D0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B56B" w14:textId="77777777" w:rsidR="008D06BC" w:rsidRDefault="008D06BC">
            <w:proofErr w:type="spellStart"/>
            <w:r>
              <w:t>respuestaCorrecta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99DF1" w14:textId="77777777" w:rsidR="008D06BC" w:rsidRDefault="008D06BC">
            <w:r>
              <w:t>entero</w:t>
            </w:r>
          </w:p>
        </w:tc>
      </w:tr>
    </w:tbl>
    <w:p w14:paraId="5F7F9B31" w14:textId="77777777" w:rsidR="008D06BC" w:rsidRDefault="000B4C0D" w:rsidP="008D06BC">
      <w:r>
        <w:pict w14:anchorId="06C96708">
          <v:rect id="_x0000_i1040" style="width:0;height:1.5pt" o:hralign="center" o:hrstd="t" o:hr="t" fillcolor="#a0a0a0" stroked="f"/>
        </w:pict>
      </w:r>
    </w:p>
    <w:p w14:paraId="3D717E8B" w14:textId="77777777" w:rsidR="008D06BC" w:rsidRDefault="008D06BC" w:rsidP="008D06BC">
      <w:pPr>
        <w:pStyle w:val="Ttulo2"/>
      </w:pPr>
      <w:r>
        <w:t>Examen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588"/>
        <w:gridCol w:w="81"/>
      </w:tblGrid>
      <w:tr w:rsidR="002D5179" w14:paraId="10B81921" w14:textId="0BBCB856" w:rsidTr="000B4C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068DF" w14:textId="77777777" w:rsidR="002D5179" w:rsidRDefault="002D5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7558" w:type="dxa"/>
            <w:vAlign w:val="center"/>
            <w:hideMark/>
          </w:tcPr>
          <w:p w14:paraId="7E940CB3" w14:textId="77777777" w:rsidR="002D5179" w:rsidRDefault="002D5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61F86E44" w14:textId="77777777" w:rsidR="002D5179" w:rsidRDefault="002D5179">
            <w:pPr>
              <w:jc w:val="center"/>
              <w:rPr>
                <w:b/>
                <w:bCs/>
              </w:rPr>
            </w:pPr>
          </w:p>
        </w:tc>
      </w:tr>
      <w:tr w:rsidR="002D5179" w14:paraId="735CD3EF" w14:textId="246543FB" w:rsidTr="000B4C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C243" w14:textId="77777777" w:rsidR="002D5179" w:rsidRDefault="002D5179">
            <w:pPr>
              <w:jc w:val="left"/>
            </w:pPr>
            <w:proofErr w:type="spellStart"/>
            <w:r>
              <w:t>idExamen</w:t>
            </w:r>
            <w:proofErr w:type="spellEnd"/>
          </w:p>
        </w:tc>
        <w:tc>
          <w:tcPr>
            <w:tcW w:w="7558" w:type="dxa"/>
            <w:vAlign w:val="center"/>
            <w:hideMark/>
          </w:tcPr>
          <w:p w14:paraId="42312B74" w14:textId="77777777" w:rsidR="002D5179" w:rsidRDefault="002D5179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14:paraId="5BEDAEB4" w14:textId="77777777" w:rsidR="002D5179" w:rsidRDefault="002D5179"/>
        </w:tc>
      </w:tr>
      <w:tr w:rsidR="002D5179" w14:paraId="15055096" w14:textId="1F1DFCF7" w:rsidTr="000B4C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787A" w14:textId="77777777" w:rsidR="002D5179" w:rsidRDefault="002D5179">
            <w:r>
              <w:t>fecha</w:t>
            </w:r>
          </w:p>
        </w:tc>
        <w:tc>
          <w:tcPr>
            <w:tcW w:w="7558" w:type="dxa"/>
            <w:vAlign w:val="center"/>
            <w:hideMark/>
          </w:tcPr>
          <w:p w14:paraId="4389B584" w14:textId="77777777" w:rsidR="002D5179" w:rsidRDefault="002D5179">
            <w:r>
              <w:t>fecha</w:t>
            </w:r>
          </w:p>
        </w:tc>
        <w:tc>
          <w:tcPr>
            <w:tcW w:w="0" w:type="auto"/>
          </w:tcPr>
          <w:p w14:paraId="5C7E435B" w14:textId="77777777" w:rsidR="002D5179" w:rsidRDefault="002D5179"/>
        </w:tc>
      </w:tr>
      <w:tr w:rsidR="002D5179" w14:paraId="4457A04B" w14:textId="306D941E" w:rsidTr="000B4C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56D9" w14:textId="77777777" w:rsidR="002D5179" w:rsidRDefault="002D5179">
            <w:r>
              <w:t>preguntas</w:t>
            </w:r>
          </w:p>
        </w:tc>
        <w:tc>
          <w:tcPr>
            <w:tcW w:w="7558" w:type="dxa"/>
            <w:vAlign w:val="center"/>
            <w:hideMark/>
          </w:tcPr>
          <w:p w14:paraId="509D79D4" w14:textId="77777777" w:rsidR="002D5179" w:rsidRDefault="002D5179">
            <w:r>
              <w:t>lista</w:t>
            </w:r>
          </w:p>
        </w:tc>
        <w:tc>
          <w:tcPr>
            <w:tcW w:w="0" w:type="auto"/>
          </w:tcPr>
          <w:p w14:paraId="76D80E93" w14:textId="77777777" w:rsidR="002D5179" w:rsidRDefault="002D5179"/>
        </w:tc>
      </w:tr>
      <w:tr w:rsidR="002D5179" w14:paraId="40B79DB3" w14:textId="1B4C1CD8" w:rsidTr="000B4C0D">
        <w:trPr>
          <w:tblCellSpacing w:w="15" w:type="dxa"/>
        </w:trPr>
        <w:tc>
          <w:tcPr>
            <w:tcW w:w="0" w:type="auto"/>
            <w:vAlign w:val="center"/>
          </w:tcPr>
          <w:p w14:paraId="73EEAD30" w14:textId="47C0B245" w:rsidR="002D5179" w:rsidRDefault="002D5179">
            <w:r>
              <w:t>estado</w:t>
            </w:r>
          </w:p>
        </w:tc>
        <w:tc>
          <w:tcPr>
            <w:tcW w:w="7558" w:type="dxa"/>
            <w:vAlign w:val="center"/>
          </w:tcPr>
          <w:p w14:paraId="26771043" w14:textId="32995F57" w:rsidR="002D5179" w:rsidRDefault="000B4C0D">
            <w:proofErr w:type="spellStart"/>
            <w:proofErr w:type="gramStart"/>
            <w:r>
              <w:t>s</w:t>
            </w:r>
            <w:r w:rsidR="002D5179">
              <w:t>tring</w:t>
            </w:r>
            <w:proofErr w:type="spellEnd"/>
            <w:r w:rsidR="002D5179">
              <w:t xml:space="preserve">  </w:t>
            </w:r>
            <w:r w:rsidR="002D5179" w:rsidRPr="000B4C0D">
              <w:rPr>
                <w:color w:val="FF0000"/>
                <w:highlight w:val="lightGray"/>
              </w:rPr>
              <w:t>/</w:t>
            </w:r>
            <w:proofErr w:type="gramEnd"/>
            <w:r w:rsidR="002D5179" w:rsidRPr="000B4C0D">
              <w:rPr>
                <w:color w:val="FF0000"/>
                <w:highlight w:val="lightGray"/>
              </w:rPr>
              <w:t>/Debe determinar el estado de</w:t>
            </w:r>
            <w:r w:rsidRPr="000B4C0D">
              <w:rPr>
                <w:color w:val="FF0000"/>
                <w:highlight w:val="lightGray"/>
              </w:rPr>
              <w:t>l examen: Iniciado, Finalizado</w:t>
            </w:r>
          </w:p>
        </w:tc>
        <w:tc>
          <w:tcPr>
            <w:tcW w:w="0" w:type="auto"/>
          </w:tcPr>
          <w:p w14:paraId="51FB3926" w14:textId="77777777" w:rsidR="002D5179" w:rsidRDefault="002D5179"/>
        </w:tc>
      </w:tr>
    </w:tbl>
    <w:p w14:paraId="70AD34C2" w14:textId="77777777" w:rsidR="008D06BC" w:rsidRDefault="000B4C0D" w:rsidP="008D06BC">
      <w:r>
        <w:pict w14:anchorId="77824FCE">
          <v:rect id="_x0000_i1041" style="width:0;height:1.5pt" o:hralign="center" o:hrstd="t" o:hr="t" fillcolor="#a0a0a0" stroked="f"/>
        </w:pict>
      </w:r>
    </w:p>
    <w:p w14:paraId="3FCDFCAC" w14:textId="77777777" w:rsidR="008D06BC" w:rsidRDefault="008D06BC" w:rsidP="008D06BC">
      <w:pPr>
        <w:pStyle w:val="Ttulo2"/>
      </w:pPr>
      <w:proofErr w:type="spellStart"/>
      <w:r>
        <w:t>RespuestaUsuario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719"/>
        <w:gridCol w:w="627"/>
        <w:gridCol w:w="66"/>
        <w:gridCol w:w="4010"/>
        <w:gridCol w:w="81"/>
      </w:tblGrid>
      <w:tr w:rsidR="00427FE5" w14:paraId="6D74771C" w14:textId="7774CBCB" w:rsidTr="000B4C0D">
        <w:trPr>
          <w:tblHeader/>
          <w:tblCellSpacing w:w="15" w:type="dxa"/>
        </w:trPr>
        <w:tc>
          <w:tcPr>
            <w:tcW w:w="1950" w:type="dxa"/>
            <w:gridSpan w:val="2"/>
            <w:vAlign w:val="center"/>
            <w:hideMark/>
          </w:tcPr>
          <w:p w14:paraId="5C63389C" w14:textId="77777777" w:rsidR="00427FE5" w:rsidRDefault="00427F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7FA89D" w14:textId="77777777" w:rsidR="00427FE5" w:rsidRDefault="00427F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980" w:type="dxa"/>
          </w:tcPr>
          <w:p w14:paraId="1A714F74" w14:textId="77777777" w:rsidR="00427FE5" w:rsidRDefault="00427FE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56BB17EA" w14:textId="77777777" w:rsidR="00427FE5" w:rsidRDefault="00427FE5">
            <w:pPr>
              <w:jc w:val="center"/>
              <w:rPr>
                <w:b/>
                <w:bCs/>
              </w:rPr>
            </w:pPr>
          </w:p>
        </w:tc>
      </w:tr>
      <w:tr w:rsidR="00427FE5" w14:paraId="5C84D5FD" w14:textId="343AC0BC" w:rsidTr="000B4C0D">
        <w:trPr>
          <w:gridAfter w:val="2"/>
          <w:wAfter w:w="4042" w:type="dxa"/>
          <w:tblCellSpacing w:w="15" w:type="dxa"/>
        </w:trPr>
        <w:tc>
          <w:tcPr>
            <w:tcW w:w="0" w:type="auto"/>
            <w:vAlign w:val="center"/>
            <w:hideMark/>
          </w:tcPr>
          <w:p w14:paraId="630E4F4D" w14:textId="77777777" w:rsidR="00427FE5" w:rsidRDefault="00427FE5" w:rsidP="003C6259">
            <w:pPr>
              <w:jc w:val="left"/>
            </w:pPr>
            <w:proofErr w:type="spellStart"/>
            <w:r>
              <w:t>idExamen</w:t>
            </w:r>
            <w:proofErr w:type="spellEnd"/>
          </w:p>
        </w:tc>
        <w:tc>
          <w:tcPr>
            <w:tcW w:w="567" w:type="dxa"/>
            <w:vAlign w:val="center"/>
            <w:hideMark/>
          </w:tcPr>
          <w:p w14:paraId="37052C64" w14:textId="0301D947" w:rsidR="00427FE5" w:rsidRDefault="00427FE5" w:rsidP="003C6259"/>
        </w:tc>
        <w:tc>
          <w:tcPr>
            <w:tcW w:w="0" w:type="auto"/>
          </w:tcPr>
          <w:p w14:paraId="015923B4" w14:textId="422F872D" w:rsidR="00427FE5" w:rsidRDefault="000B4C0D" w:rsidP="003C6259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14:paraId="4D00C4A3" w14:textId="77777777" w:rsidR="00427FE5" w:rsidRDefault="00427FE5" w:rsidP="003C6259"/>
        </w:tc>
      </w:tr>
      <w:tr w:rsidR="00427FE5" w14:paraId="02AE218B" w14:textId="22DF2E3B" w:rsidTr="000B4C0D">
        <w:trPr>
          <w:tblHeader/>
          <w:tblCellSpacing w:w="15" w:type="dxa"/>
        </w:trPr>
        <w:tc>
          <w:tcPr>
            <w:tcW w:w="1950" w:type="dxa"/>
            <w:gridSpan w:val="2"/>
            <w:vAlign w:val="center"/>
          </w:tcPr>
          <w:p w14:paraId="26C40166" w14:textId="05F2CFA8" w:rsidR="00427FE5" w:rsidRDefault="00427FE5" w:rsidP="00427FE5">
            <w:pPr>
              <w:jc w:val="left"/>
              <w:rPr>
                <w:b/>
                <w:bCs/>
              </w:rPr>
            </w:pPr>
            <w:proofErr w:type="spellStart"/>
            <w:r>
              <w:t>idExamen</w:t>
            </w:r>
            <w:proofErr w:type="spellEnd"/>
          </w:p>
        </w:tc>
        <w:tc>
          <w:tcPr>
            <w:tcW w:w="0" w:type="auto"/>
            <w:gridSpan w:val="2"/>
            <w:vAlign w:val="center"/>
          </w:tcPr>
          <w:p w14:paraId="48766FDC" w14:textId="4F17AD9B" w:rsidR="00427FE5" w:rsidRDefault="00427FE5">
            <w:pPr>
              <w:jc w:val="center"/>
              <w:rPr>
                <w:b/>
                <w:bCs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3980" w:type="dxa"/>
          </w:tcPr>
          <w:p w14:paraId="454E2582" w14:textId="6BCFBB7F" w:rsidR="00427FE5" w:rsidRPr="00427FE5" w:rsidRDefault="00427FE5">
            <w:pPr>
              <w:jc w:val="center"/>
              <w:rPr>
                <w:color w:val="FF0000"/>
              </w:rPr>
            </w:pPr>
            <w:r w:rsidRPr="00427FE5">
              <w:rPr>
                <w:color w:val="FF0000"/>
                <w:highlight w:val="lightGray"/>
              </w:rPr>
              <w:t xml:space="preserve">// solo en </w:t>
            </w:r>
            <w:proofErr w:type="spellStart"/>
            <w:r w:rsidRPr="00427FE5">
              <w:rPr>
                <w:color w:val="FF0000"/>
                <w:highlight w:val="lightGray"/>
              </w:rPr>
              <w:t>BBDD</w:t>
            </w:r>
            <w:proofErr w:type="spellEnd"/>
            <w:r w:rsidRPr="00427FE5">
              <w:rPr>
                <w:color w:val="FF0000"/>
                <w:highlight w:val="lightGray"/>
              </w:rPr>
              <w:t xml:space="preserve"> Relacional</w:t>
            </w:r>
          </w:p>
        </w:tc>
        <w:tc>
          <w:tcPr>
            <w:tcW w:w="0" w:type="auto"/>
          </w:tcPr>
          <w:p w14:paraId="66FD52E4" w14:textId="77777777" w:rsidR="00427FE5" w:rsidRDefault="00427FE5">
            <w:pPr>
              <w:jc w:val="center"/>
            </w:pPr>
          </w:p>
        </w:tc>
      </w:tr>
      <w:tr w:rsidR="00427FE5" w14:paraId="4EA5CE80" w14:textId="376BB8D1" w:rsidTr="000B4C0D">
        <w:trPr>
          <w:tblCellSpacing w:w="15" w:type="dxa"/>
        </w:trPr>
        <w:tc>
          <w:tcPr>
            <w:tcW w:w="1950" w:type="dxa"/>
            <w:gridSpan w:val="2"/>
            <w:vAlign w:val="center"/>
            <w:hideMark/>
          </w:tcPr>
          <w:p w14:paraId="280A527A" w14:textId="16FA83B9" w:rsidR="00427FE5" w:rsidRDefault="00427FE5">
            <w:pPr>
              <w:jc w:val="left"/>
            </w:pPr>
            <w:r>
              <w:t xml:space="preserve"> </w:t>
            </w:r>
            <w:proofErr w:type="spellStart"/>
            <w:r>
              <w:t>idPregunta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F0ADBFA" w14:textId="77777777" w:rsidR="00427FE5" w:rsidRDefault="00427FE5">
            <w:r>
              <w:t>entero</w:t>
            </w:r>
          </w:p>
        </w:tc>
        <w:tc>
          <w:tcPr>
            <w:tcW w:w="3980" w:type="dxa"/>
          </w:tcPr>
          <w:p w14:paraId="6C34AD4E" w14:textId="77777777" w:rsidR="00427FE5" w:rsidRDefault="00427FE5"/>
        </w:tc>
        <w:tc>
          <w:tcPr>
            <w:tcW w:w="0" w:type="auto"/>
          </w:tcPr>
          <w:p w14:paraId="3A9DF47B" w14:textId="77777777" w:rsidR="00427FE5" w:rsidRDefault="00427FE5"/>
        </w:tc>
      </w:tr>
      <w:tr w:rsidR="00427FE5" w14:paraId="472DE378" w14:textId="17F08511" w:rsidTr="000B4C0D">
        <w:trPr>
          <w:tblCellSpacing w:w="15" w:type="dxa"/>
        </w:trPr>
        <w:tc>
          <w:tcPr>
            <w:tcW w:w="1950" w:type="dxa"/>
            <w:gridSpan w:val="2"/>
            <w:vAlign w:val="center"/>
            <w:hideMark/>
          </w:tcPr>
          <w:p w14:paraId="49EFE5AF" w14:textId="77777777" w:rsidR="00427FE5" w:rsidRDefault="00427FE5">
            <w:proofErr w:type="spellStart"/>
            <w:r>
              <w:t>respuestaSeleccionada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34B349B" w14:textId="77777777" w:rsidR="00427FE5" w:rsidRDefault="00427FE5">
            <w:r>
              <w:t>entero</w:t>
            </w:r>
          </w:p>
        </w:tc>
        <w:tc>
          <w:tcPr>
            <w:tcW w:w="3980" w:type="dxa"/>
          </w:tcPr>
          <w:p w14:paraId="2385B034" w14:textId="77777777" w:rsidR="00427FE5" w:rsidRDefault="00427FE5"/>
        </w:tc>
        <w:tc>
          <w:tcPr>
            <w:tcW w:w="0" w:type="auto"/>
          </w:tcPr>
          <w:p w14:paraId="012D9E71" w14:textId="77777777" w:rsidR="00427FE5" w:rsidRDefault="00427FE5"/>
        </w:tc>
      </w:tr>
    </w:tbl>
    <w:p w14:paraId="467C3F2C" w14:textId="77777777" w:rsidR="008D06BC" w:rsidRDefault="000B4C0D" w:rsidP="008D06BC">
      <w:r>
        <w:pict w14:anchorId="5D3C90FD">
          <v:rect id="_x0000_i1042" style="width:0;height:1.5pt" o:hralign="center" o:hrstd="t" o:hr="t" fillcolor="#a0a0a0" stroked="f"/>
        </w:pict>
      </w:r>
    </w:p>
    <w:p w14:paraId="279046E3" w14:textId="77777777" w:rsidR="008D06BC" w:rsidRDefault="008D06BC" w:rsidP="008D06BC">
      <w:pPr>
        <w:pStyle w:val="Ttulo1"/>
      </w:pPr>
      <w:r>
        <w:t>5. Casos de Uso Principales</w:t>
      </w:r>
    </w:p>
    <w:p w14:paraId="64FC4C60" w14:textId="77777777" w:rsidR="008D06BC" w:rsidRDefault="008D06BC" w:rsidP="008D06BC">
      <w:pPr>
        <w:pStyle w:val="Ttulo3"/>
      </w:pPr>
      <w:r>
        <w:t>CU-01 Iniciar examen</w:t>
      </w:r>
    </w:p>
    <w:p w14:paraId="3E0AFDE1" w14:textId="77777777" w:rsidR="008D06BC" w:rsidRDefault="008D06BC" w:rsidP="008D06BC">
      <w:pPr>
        <w:pStyle w:val="NormalWeb"/>
      </w:pPr>
      <w:r>
        <w:t>Actor: Usuario</w:t>
      </w:r>
    </w:p>
    <w:p w14:paraId="46BA7602" w14:textId="77777777" w:rsidR="008D06BC" w:rsidRDefault="008D06BC" w:rsidP="008D06BC">
      <w:pPr>
        <w:pStyle w:val="NormalWeb"/>
      </w:pPr>
      <w:r>
        <w:t>Flujo:</w:t>
      </w:r>
    </w:p>
    <w:p w14:paraId="7A4DF953" w14:textId="77777777" w:rsidR="008D06BC" w:rsidRDefault="008D06BC" w:rsidP="008D06BC">
      <w:pPr>
        <w:pStyle w:val="NormalWeb"/>
        <w:numPr>
          <w:ilvl w:val="0"/>
          <w:numId w:val="25"/>
        </w:numPr>
      </w:pPr>
      <w:r>
        <w:t>Solicita iniciar examen.</w:t>
      </w:r>
    </w:p>
    <w:p w14:paraId="1C62D3C0" w14:textId="77777777" w:rsidR="008D06BC" w:rsidRDefault="008D06BC" w:rsidP="008D06BC">
      <w:pPr>
        <w:pStyle w:val="NormalWeb"/>
        <w:numPr>
          <w:ilvl w:val="0"/>
          <w:numId w:val="25"/>
        </w:numPr>
      </w:pPr>
      <w:r>
        <w:t>Sistema carga preguntas.</w:t>
      </w:r>
    </w:p>
    <w:p w14:paraId="16622420" w14:textId="77777777" w:rsidR="008D06BC" w:rsidRDefault="008D06BC" w:rsidP="008D06BC">
      <w:pPr>
        <w:pStyle w:val="NormalWeb"/>
        <w:numPr>
          <w:ilvl w:val="0"/>
          <w:numId w:val="25"/>
        </w:numPr>
      </w:pPr>
      <w:r>
        <w:t>Sistema selecciona 35 preguntas.</w:t>
      </w:r>
    </w:p>
    <w:p w14:paraId="4E109C04" w14:textId="77777777" w:rsidR="008D06BC" w:rsidRDefault="008D06BC" w:rsidP="008D06BC">
      <w:pPr>
        <w:pStyle w:val="NormalWeb"/>
        <w:numPr>
          <w:ilvl w:val="0"/>
          <w:numId w:val="25"/>
        </w:numPr>
      </w:pPr>
      <w:r>
        <w:t>Se crea la sesión.</w:t>
      </w:r>
    </w:p>
    <w:p w14:paraId="6E3E2EBA" w14:textId="77777777" w:rsidR="008D06BC" w:rsidRDefault="000B4C0D" w:rsidP="008D06BC">
      <w:r>
        <w:pict w14:anchorId="77931D30">
          <v:rect id="_x0000_i1043" style="width:0;height:1.5pt" o:hralign="center" o:hrstd="t" o:hr="t" fillcolor="#a0a0a0" stroked="f"/>
        </w:pict>
      </w:r>
    </w:p>
    <w:p w14:paraId="62937746" w14:textId="77777777" w:rsidR="008D06BC" w:rsidRDefault="008D06BC" w:rsidP="008D06BC">
      <w:pPr>
        <w:pStyle w:val="Ttulo3"/>
      </w:pPr>
      <w:r>
        <w:t>CU-02 Responder pregunta</w:t>
      </w:r>
    </w:p>
    <w:p w14:paraId="4E53B33D" w14:textId="77777777" w:rsidR="008D06BC" w:rsidRDefault="008D06BC" w:rsidP="008D06BC">
      <w:pPr>
        <w:pStyle w:val="NormalWeb"/>
      </w:pPr>
      <w:r>
        <w:t>Actor: Usuario</w:t>
      </w:r>
    </w:p>
    <w:p w14:paraId="7C0FF9D5" w14:textId="77777777" w:rsidR="008D06BC" w:rsidRDefault="008D06BC" w:rsidP="008D06BC">
      <w:pPr>
        <w:pStyle w:val="NormalWeb"/>
      </w:pPr>
      <w:r>
        <w:t>Flujo:</w:t>
      </w:r>
    </w:p>
    <w:p w14:paraId="0BF055F2" w14:textId="77777777" w:rsidR="008D06BC" w:rsidRDefault="008D06BC" w:rsidP="008D06BC">
      <w:pPr>
        <w:pStyle w:val="NormalWeb"/>
        <w:numPr>
          <w:ilvl w:val="0"/>
          <w:numId w:val="26"/>
        </w:numPr>
      </w:pPr>
      <w:r>
        <w:t>Visualiza pregunta.</w:t>
      </w:r>
    </w:p>
    <w:p w14:paraId="1E1DD83E" w14:textId="77777777" w:rsidR="008D06BC" w:rsidRDefault="008D06BC" w:rsidP="008D06BC">
      <w:pPr>
        <w:pStyle w:val="NormalWeb"/>
        <w:numPr>
          <w:ilvl w:val="0"/>
          <w:numId w:val="26"/>
        </w:numPr>
      </w:pPr>
      <w:r>
        <w:t>Selecciona respuesta.</w:t>
      </w:r>
    </w:p>
    <w:p w14:paraId="79FD8641" w14:textId="77777777" w:rsidR="008D06BC" w:rsidRDefault="008D06BC" w:rsidP="008D06BC">
      <w:pPr>
        <w:pStyle w:val="NormalWeb"/>
        <w:numPr>
          <w:ilvl w:val="0"/>
          <w:numId w:val="26"/>
        </w:numPr>
      </w:pPr>
      <w:r>
        <w:t>Sistema registra la respuesta.</w:t>
      </w:r>
    </w:p>
    <w:p w14:paraId="0E14739D" w14:textId="77777777" w:rsidR="008D06BC" w:rsidRDefault="000B4C0D" w:rsidP="008D06BC">
      <w:r>
        <w:pict w14:anchorId="61D3AE20">
          <v:rect id="_x0000_i1044" style="width:0;height:1.5pt" o:hralign="center" o:hrstd="t" o:hr="t" fillcolor="#a0a0a0" stroked="f"/>
        </w:pict>
      </w:r>
    </w:p>
    <w:p w14:paraId="41A3F539" w14:textId="77777777" w:rsidR="008D06BC" w:rsidRDefault="008D06BC" w:rsidP="008D06BC">
      <w:pPr>
        <w:pStyle w:val="Ttulo3"/>
      </w:pPr>
      <w:r>
        <w:t>CU-03 Navegar examen</w:t>
      </w:r>
    </w:p>
    <w:p w14:paraId="4A036579" w14:textId="77777777" w:rsidR="008D06BC" w:rsidRDefault="008D06BC" w:rsidP="008D06BC">
      <w:pPr>
        <w:pStyle w:val="NormalWeb"/>
      </w:pPr>
      <w:r>
        <w:t>Actor: Usuario</w:t>
      </w:r>
    </w:p>
    <w:p w14:paraId="7F589DA8" w14:textId="77777777" w:rsidR="008D06BC" w:rsidRDefault="008D06BC" w:rsidP="008D06BC">
      <w:pPr>
        <w:pStyle w:val="NormalWeb"/>
      </w:pPr>
      <w:r>
        <w:t>Flujo:</w:t>
      </w:r>
    </w:p>
    <w:p w14:paraId="05A539E9" w14:textId="77777777" w:rsidR="008D06BC" w:rsidRDefault="008D06BC" w:rsidP="008D06BC">
      <w:pPr>
        <w:pStyle w:val="NormalWeb"/>
        <w:numPr>
          <w:ilvl w:val="0"/>
          <w:numId w:val="27"/>
        </w:numPr>
      </w:pPr>
      <w:r>
        <w:t>Avanza o retrocede.</w:t>
      </w:r>
    </w:p>
    <w:p w14:paraId="2EAB4722" w14:textId="77777777" w:rsidR="008D06BC" w:rsidRDefault="008D06BC" w:rsidP="008D06BC">
      <w:pPr>
        <w:pStyle w:val="NormalWeb"/>
        <w:numPr>
          <w:ilvl w:val="0"/>
          <w:numId w:val="27"/>
        </w:numPr>
      </w:pPr>
      <w:r>
        <w:t>Sistema muestra la pregunta solicitada.</w:t>
      </w:r>
    </w:p>
    <w:p w14:paraId="7BD4B29F" w14:textId="77777777" w:rsidR="008D06BC" w:rsidRDefault="000B4C0D" w:rsidP="008D06BC">
      <w:r>
        <w:lastRenderedPageBreak/>
        <w:pict w14:anchorId="10CBECDA">
          <v:rect id="_x0000_i1045" style="width:0;height:1.5pt" o:hralign="center" o:hrstd="t" o:hr="t" fillcolor="#a0a0a0" stroked="f"/>
        </w:pict>
      </w:r>
    </w:p>
    <w:p w14:paraId="29D584B6" w14:textId="77777777" w:rsidR="008D06BC" w:rsidRDefault="008D06BC" w:rsidP="008D06BC">
      <w:pPr>
        <w:pStyle w:val="Ttulo3"/>
      </w:pPr>
      <w:r>
        <w:t>CU-04 Finalizar examen</w:t>
      </w:r>
    </w:p>
    <w:p w14:paraId="7F50F2D6" w14:textId="77777777" w:rsidR="008D06BC" w:rsidRDefault="008D06BC" w:rsidP="008D06BC">
      <w:pPr>
        <w:pStyle w:val="NormalWeb"/>
      </w:pPr>
      <w:r>
        <w:t>Actor: Usuario</w:t>
      </w:r>
    </w:p>
    <w:p w14:paraId="5F80E8D6" w14:textId="77777777" w:rsidR="008D06BC" w:rsidRDefault="008D06BC" w:rsidP="008D06BC">
      <w:pPr>
        <w:pStyle w:val="NormalWeb"/>
      </w:pPr>
      <w:r>
        <w:t>Flujo:</w:t>
      </w:r>
    </w:p>
    <w:p w14:paraId="6F714590" w14:textId="77777777" w:rsidR="008D06BC" w:rsidRDefault="008D06BC" w:rsidP="008D06BC">
      <w:pPr>
        <w:pStyle w:val="NormalWeb"/>
        <w:numPr>
          <w:ilvl w:val="0"/>
          <w:numId w:val="28"/>
        </w:numPr>
      </w:pPr>
      <w:r>
        <w:t>Solicita finalizar.</w:t>
      </w:r>
    </w:p>
    <w:p w14:paraId="67868DC3" w14:textId="77777777" w:rsidR="008D06BC" w:rsidRDefault="008D06BC" w:rsidP="008D06BC">
      <w:pPr>
        <w:pStyle w:val="NormalWeb"/>
        <w:numPr>
          <w:ilvl w:val="0"/>
          <w:numId w:val="28"/>
        </w:numPr>
      </w:pPr>
      <w:r>
        <w:t>Sistema verifica preguntas pendientes.</w:t>
      </w:r>
    </w:p>
    <w:p w14:paraId="2FF953C6" w14:textId="77777777" w:rsidR="008D06BC" w:rsidRDefault="008D06BC" w:rsidP="008D06BC">
      <w:pPr>
        <w:pStyle w:val="NormalWeb"/>
        <w:numPr>
          <w:ilvl w:val="0"/>
          <w:numId w:val="28"/>
        </w:numPr>
      </w:pPr>
      <w:r>
        <w:t>Solicita confirmación.</w:t>
      </w:r>
    </w:p>
    <w:p w14:paraId="0B0F95EB" w14:textId="77777777" w:rsidR="008D06BC" w:rsidRDefault="008D06BC" w:rsidP="008D06BC">
      <w:pPr>
        <w:pStyle w:val="NormalWeb"/>
        <w:numPr>
          <w:ilvl w:val="0"/>
          <w:numId w:val="28"/>
        </w:numPr>
      </w:pPr>
      <w:r>
        <w:t>Bloquea edición.</w:t>
      </w:r>
    </w:p>
    <w:p w14:paraId="6FF71AAE" w14:textId="77777777" w:rsidR="008D06BC" w:rsidRDefault="008D06BC" w:rsidP="008D06BC">
      <w:pPr>
        <w:pStyle w:val="NormalWeb"/>
        <w:numPr>
          <w:ilvl w:val="0"/>
          <w:numId w:val="28"/>
        </w:numPr>
      </w:pPr>
      <w:r>
        <w:t>Inicia calificación.</w:t>
      </w:r>
    </w:p>
    <w:p w14:paraId="75C77BE5" w14:textId="77777777" w:rsidR="008D06BC" w:rsidRDefault="000B4C0D" w:rsidP="008D06BC">
      <w:r>
        <w:pict w14:anchorId="7A4A17E5">
          <v:rect id="_x0000_i1046" style="width:0;height:1.5pt" o:hralign="center" o:hrstd="t" o:hr="t" fillcolor="#a0a0a0" stroked="f"/>
        </w:pict>
      </w:r>
    </w:p>
    <w:p w14:paraId="00E8F59C" w14:textId="77777777" w:rsidR="008D06BC" w:rsidRDefault="008D06BC" w:rsidP="008D06BC">
      <w:pPr>
        <w:pStyle w:val="Ttulo3"/>
      </w:pPr>
      <w:r>
        <w:t>CU-05 Consultar resultados</w:t>
      </w:r>
    </w:p>
    <w:p w14:paraId="04230711" w14:textId="77777777" w:rsidR="008D06BC" w:rsidRDefault="008D06BC" w:rsidP="008D06BC">
      <w:pPr>
        <w:pStyle w:val="NormalWeb"/>
      </w:pPr>
      <w:r>
        <w:t>Actor: Usuario</w:t>
      </w:r>
    </w:p>
    <w:p w14:paraId="4ED2BCCA" w14:textId="77777777" w:rsidR="008D06BC" w:rsidRDefault="008D06BC" w:rsidP="008D06BC">
      <w:pPr>
        <w:pStyle w:val="NormalWeb"/>
      </w:pPr>
      <w:r>
        <w:t>Flujo:</w:t>
      </w:r>
    </w:p>
    <w:p w14:paraId="05A17DC4" w14:textId="77777777" w:rsidR="008D06BC" w:rsidRDefault="008D06BC" w:rsidP="008D06BC">
      <w:pPr>
        <w:pStyle w:val="NormalWeb"/>
        <w:numPr>
          <w:ilvl w:val="0"/>
          <w:numId w:val="29"/>
        </w:numPr>
      </w:pPr>
      <w:r>
        <w:t>Sistema calcula resultados.</w:t>
      </w:r>
    </w:p>
    <w:p w14:paraId="1F627D68" w14:textId="77777777" w:rsidR="008D06BC" w:rsidRDefault="008D06BC" w:rsidP="008D06BC">
      <w:pPr>
        <w:pStyle w:val="NormalWeb"/>
        <w:numPr>
          <w:ilvl w:val="0"/>
          <w:numId w:val="29"/>
        </w:numPr>
      </w:pPr>
      <w:r>
        <w:t>Presenta resumen de desempeño.</w:t>
      </w:r>
    </w:p>
    <w:p w14:paraId="2071B0E9" w14:textId="77777777" w:rsidR="008D06BC" w:rsidRDefault="000B4C0D" w:rsidP="008D06BC">
      <w:r>
        <w:pict w14:anchorId="0783AEF2">
          <v:rect id="_x0000_i1047" style="width:0;height:1.5pt" o:hralign="center" o:hrstd="t" o:hr="t" fillcolor="#a0a0a0" stroked="f"/>
        </w:pict>
      </w:r>
    </w:p>
    <w:p w14:paraId="449CA1FA" w14:textId="77777777" w:rsidR="008D06BC" w:rsidRDefault="008D06BC" w:rsidP="008D06BC">
      <w:pPr>
        <w:pStyle w:val="Ttulo1"/>
      </w:pPr>
      <w:r>
        <w:t>6. Restricciones Técnicas</w:t>
      </w:r>
    </w:p>
    <w:p w14:paraId="47FECAA9" w14:textId="77777777" w:rsidR="008D06BC" w:rsidRDefault="008D06BC" w:rsidP="008D06BC">
      <w:pPr>
        <w:pStyle w:val="NormalWeb"/>
      </w:pPr>
      <w:r>
        <w:t>Extraídas explícitamente del documento:</w:t>
      </w:r>
    </w:p>
    <w:p w14:paraId="14B1A33E" w14:textId="77777777" w:rsidR="008D06BC" w:rsidRDefault="008D06BC" w:rsidP="008D06BC">
      <w:pPr>
        <w:pStyle w:val="NormalWeb"/>
        <w:numPr>
          <w:ilvl w:val="0"/>
          <w:numId w:val="30"/>
        </w:numPr>
      </w:pPr>
      <w:r>
        <w:t>Aplicación web.</w:t>
      </w:r>
    </w:p>
    <w:p w14:paraId="7DD03FEF" w14:textId="77777777" w:rsidR="008D06BC" w:rsidRDefault="008D06BC" w:rsidP="008D06BC">
      <w:pPr>
        <w:pStyle w:val="NormalWeb"/>
        <w:numPr>
          <w:ilvl w:val="0"/>
          <w:numId w:val="30"/>
        </w:numPr>
      </w:pPr>
      <w:proofErr w:type="spellStart"/>
      <w:r>
        <w:t>Backend</w:t>
      </w:r>
      <w:proofErr w:type="spellEnd"/>
      <w:r>
        <w:t xml:space="preserve"> en Python.</w:t>
      </w:r>
    </w:p>
    <w:p w14:paraId="3931BFCA" w14:textId="77777777" w:rsidR="008D06BC" w:rsidRDefault="008D06BC" w:rsidP="008D06BC">
      <w:pPr>
        <w:pStyle w:val="NormalWeb"/>
        <w:numPr>
          <w:ilvl w:val="0"/>
          <w:numId w:val="30"/>
        </w:numPr>
      </w:pPr>
      <w:r>
        <w:t xml:space="preserve">Framework </w:t>
      </w:r>
      <w:proofErr w:type="spellStart"/>
      <w:r>
        <w:t>Flask</w:t>
      </w:r>
      <w:proofErr w:type="spellEnd"/>
      <w:r>
        <w:t>.</w:t>
      </w:r>
    </w:p>
    <w:p w14:paraId="44978DE9" w14:textId="77777777" w:rsidR="008D06BC" w:rsidRDefault="008D06BC" w:rsidP="008D06BC">
      <w:pPr>
        <w:pStyle w:val="NormalWeb"/>
        <w:numPr>
          <w:ilvl w:val="0"/>
          <w:numId w:val="30"/>
        </w:numPr>
      </w:pPr>
      <w:r>
        <w:t xml:space="preserve">Arquitectura </w:t>
      </w:r>
      <w:proofErr w:type="spellStart"/>
      <w:r>
        <w:t>MVC</w:t>
      </w:r>
      <w:proofErr w:type="spellEnd"/>
      <w:r>
        <w:t>.</w:t>
      </w:r>
    </w:p>
    <w:p w14:paraId="052C0235" w14:textId="77777777" w:rsidR="008D06BC" w:rsidRDefault="008D06BC" w:rsidP="008D06BC">
      <w:pPr>
        <w:pStyle w:val="NormalWeb"/>
        <w:numPr>
          <w:ilvl w:val="0"/>
          <w:numId w:val="30"/>
        </w:numPr>
      </w:pPr>
      <w:r>
        <w:t>Persistencia mediante JSON, SQLite o PostgreSQL.</w:t>
      </w:r>
    </w:p>
    <w:p w14:paraId="045D6793" w14:textId="77777777" w:rsidR="008D06BC" w:rsidRDefault="008D06BC" w:rsidP="008D06BC">
      <w:pPr>
        <w:pStyle w:val="NormalWeb"/>
        <w:numPr>
          <w:ilvl w:val="0"/>
          <w:numId w:val="30"/>
        </w:numPr>
      </w:pPr>
      <w:r>
        <w:t>Arquitectura modular preparada para evolución futura.</w:t>
      </w:r>
    </w:p>
    <w:p w14:paraId="0E5B2E59" w14:textId="77777777" w:rsidR="008D06BC" w:rsidRDefault="000B4C0D" w:rsidP="008D06BC">
      <w:r>
        <w:pict w14:anchorId="61DB2C0A">
          <v:rect id="_x0000_i1048" style="width:0;height:1.5pt" o:hralign="center" o:hrstd="t" o:hr="t" fillcolor="#a0a0a0" stroked="f"/>
        </w:pict>
      </w:r>
    </w:p>
    <w:p w14:paraId="5B0DCBCC" w14:textId="77777777" w:rsidR="008D06BC" w:rsidRDefault="008D06BC" w:rsidP="008D06BC">
      <w:pPr>
        <w:pStyle w:val="Ttulo1"/>
      </w:pPr>
      <w:r>
        <w:t>7. Requisitos de Evolución (No incluidos en la V1)</w:t>
      </w:r>
    </w:p>
    <w:p w14:paraId="3B50252E" w14:textId="77777777" w:rsidR="008D06BC" w:rsidRDefault="008D06BC" w:rsidP="008D06BC">
      <w:pPr>
        <w:pStyle w:val="Ttulo3"/>
      </w:pPr>
      <w:r>
        <w:lastRenderedPageBreak/>
        <w:t>Corto plazo</w:t>
      </w:r>
    </w:p>
    <w:p w14:paraId="0CAF27E9" w14:textId="77777777" w:rsidR="008D06BC" w:rsidRDefault="008D06BC" w:rsidP="008D06BC">
      <w:pPr>
        <w:pStyle w:val="NormalWeb"/>
        <w:numPr>
          <w:ilvl w:val="0"/>
          <w:numId w:val="31"/>
        </w:numPr>
      </w:pPr>
      <w:r>
        <w:t>Historial de exámenes.</w:t>
      </w:r>
    </w:p>
    <w:p w14:paraId="369AD316" w14:textId="77777777" w:rsidR="008D06BC" w:rsidRDefault="008D06BC" w:rsidP="008D06BC">
      <w:pPr>
        <w:pStyle w:val="NormalWeb"/>
        <w:numPr>
          <w:ilvl w:val="0"/>
          <w:numId w:val="31"/>
        </w:numPr>
      </w:pPr>
      <w:r>
        <w:t>Estadísticas personales.</w:t>
      </w:r>
    </w:p>
    <w:p w14:paraId="6CA0CABB" w14:textId="77777777" w:rsidR="008D06BC" w:rsidRDefault="008D06BC" w:rsidP="008D06BC">
      <w:pPr>
        <w:pStyle w:val="NormalWeb"/>
        <w:numPr>
          <w:ilvl w:val="0"/>
          <w:numId w:val="31"/>
        </w:numPr>
      </w:pPr>
      <w:r>
        <w:t>Temporizador.</w:t>
      </w:r>
    </w:p>
    <w:p w14:paraId="6F8E5CAB" w14:textId="77777777" w:rsidR="008D06BC" w:rsidRDefault="008D06BC" w:rsidP="008D06BC">
      <w:pPr>
        <w:pStyle w:val="Ttulo3"/>
      </w:pPr>
      <w:r>
        <w:t>Mediano plazo</w:t>
      </w:r>
    </w:p>
    <w:p w14:paraId="43860C53" w14:textId="77777777" w:rsidR="008D06BC" w:rsidRDefault="008D06BC" w:rsidP="008D06BC">
      <w:pPr>
        <w:pStyle w:val="NormalWeb"/>
        <w:numPr>
          <w:ilvl w:val="0"/>
          <w:numId w:val="32"/>
        </w:numPr>
      </w:pPr>
      <w:r>
        <w:t>Gestión de usuarios.</w:t>
      </w:r>
    </w:p>
    <w:p w14:paraId="08939DE7" w14:textId="77777777" w:rsidR="008D06BC" w:rsidRDefault="008D06BC" w:rsidP="008D06BC">
      <w:pPr>
        <w:pStyle w:val="NormalWeb"/>
        <w:numPr>
          <w:ilvl w:val="0"/>
          <w:numId w:val="32"/>
        </w:numPr>
      </w:pPr>
      <w:r>
        <w:t>Sincronización en la nube.</w:t>
      </w:r>
    </w:p>
    <w:p w14:paraId="221D60EA" w14:textId="77777777" w:rsidR="008D06BC" w:rsidRDefault="008D06BC" w:rsidP="008D06BC">
      <w:pPr>
        <w:pStyle w:val="NormalWeb"/>
        <w:numPr>
          <w:ilvl w:val="0"/>
          <w:numId w:val="32"/>
        </w:numPr>
      </w:pPr>
      <w:r>
        <w:t>Modo de estudio guiado.</w:t>
      </w:r>
    </w:p>
    <w:p w14:paraId="5C1BBB1C" w14:textId="77777777" w:rsidR="008D06BC" w:rsidRDefault="008D06BC" w:rsidP="008D06BC">
      <w:pPr>
        <w:pStyle w:val="Ttulo3"/>
      </w:pPr>
      <w:r>
        <w:t>Largo plazo</w:t>
      </w:r>
    </w:p>
    <w:p w14:paraId="2EE613AA" w14:textId="77777777" w:rsidR="008D06BC" w:rsidRDefault="008D06BC" w:rsidP="008D06BC">
      <w:pPr>
        <w:pStyle w:val="NormalWeb"/>
        <w:numPr>
          <w:ilvl w:val="0"/>
          <w:numId w:val="33"/>
        </w:numPr>
      </w:pPr>
      <w:r>
        <w:t>Aplicaciones móviles.</w:t>
      </w:r>
    </w:p>
    <w:p w14:paraId="4B8D2937" w14:textId="77777777" w:rsidR="008D06BC" w:rsidRDefault="008D06BC" w:rsidP="008D06BC">
      <w:pPr>
        <w:pStyle w:val="NormalWeb"/>
        <w:numPr>
          <w:ilvl w:val="0"/>
          <w:numId w:val="33"/>
        </w:numPr>
      </w:pPr>
      <w:r>
        <w:t>Recomendaciones inteligentes.</w:t>
      </w:r>
    </w:p>
    <w:p w14:paraId="0172EF43" w14:textId="77777777" w:rsidR="008D06BC" w:rsidRDefault="008D06BC" w:rsidP="008D06BC">
      <w:pPr>
        <w:pStyle w:val="NormalWeb"/>
        <w:numPr>
          <w:ilvl w:val="0"/>
          <w:numId w:val="33"/>
        </w:numPr>
      </w:pPr>
      <w:r>
        <w:t>Análisis de fortalezas y debilidades.</w:t>
      </w:r>
    </w:p>
    <w:p w14:paraId="31518D5F" w14:textId="77777777" w:rsidR="008D06BC" w:rsidRDefault="008D06BC" w:rsidP="008D06BC">
      <w:pPr>
        <w:pStyle w:val="NormalWeb"/>
        <w:numPr>
          <w:ilvl w:val="0"/>
          <w:numId w:val="33"/>
        </w:numPr>
      </w:pPr>
      <w:r>
        <w:t>Adaptación automática de dificultad.</w:t>
      </w:r>
    </w:p>
    <w:p w14:paraId="20A9398D" w14:textId="77777777" w:rsidR="008D06BC" w:rsidRDefault="000B4C0D" w:rsidP="008D06BC">
      <w:r>
        <w:pict w14:anchorId="30356954">
          <v:rect id="_x0000_i1049" style="width:0;height:1.5pt" o:hralign="center" o:hrstd="t" o:hr="t" fillcolor="#a0a0a0" stroked="f"/>
        </w:pict>
      </w:r>
    </w:p>
    <w:p w14:paraId="17119281" w14:textId="77777777" w:rsidR="008D06BC" w:rsidRDefault="008D06BC" w:rsidP="008D06BC">
      <w:pPr>
        <w:pStyle w:val="Ttulo2"/>
      </w:pPr>
      <w:r>
        <w:t>Resumen ejecutivo de requisitos clave</w:t>
      </w:r>
    </w:p>
    <w:p w14:paraId="182E2A82" w14:textId="77777777" w:rsidR="008D06BC" w:rsidRDefault="008D06BC" w:rsidP="008D06BC">
      <w:pPr>
        <w:pStyle w:val="NormalWeb"/>
      </w:pPr>
      <w:r>
        <w:t>Si hubiera que construir el backlog inicial del proyecto, los requisitos imprescindibles para la versión 1 serían:</w:t>
      </w:r>
    </w:p>
    <w:p w14:paraId="3E216B92" w14:textId="77777777" w:rsidR="008D06BC" w:rsidRDefault="008D06BC" w:rsidP="008D06BC">
      <w:pPr>
        <w:pStyle w:val="NormalWeb"/>
        <w:numPr>
          <w:ilvl w:val="0"/>
          <w:numId w:val="34"/>
        </w:numPr>
      </w:pPr>
      <w:r>
        <w:t>Gestionar un banco de preguntas.</w:t>
      </w:r>
    </w:p>
    <w:p w14:paraId="232893EC" w14:textId="77777777" w:rsidR="008D06BC" w:rsidRDefault="008D06BC" w:rsidP="008D06BC">
      <w:pPr>
        <w:pStyle w:val="NormalWeb"/>
        <w:numPr>
          <w:ilvl w:val="0"/>
          <w:numId w:val="34"/>
        </w:numPr>
      </w:pPr>
      <w:r>
        <w:t>Generar exámenes aleatorios de 35 preguntas sin repetición.</w:t>
      </w:r>
    </w:p>
    <w:p w14:paraId="66BF98A7" w14:textId="77777777" w:rsidR="008D06BC" w:rsidRDefault="008D06BC" w:rsidP="008D06BC">
      <w:pPr>
        <w:pStyle w:val="NormalWeb"/>
        <w:numPr>
          <w:ilvl w:val="0"/>
          <w:numId w:val="34"/>
        </w:numPr>
      </w:pPr>
      <w:r>
        <w:t>Mostrar preguntas y opciones.</w:t>
      </w:r>
    </w:p>
    <w:p w14:paraId="5F50294A" w14:textId="77777777" w:rsidR="008D06BC" w:rsidRDefault="008D06BC" w:rsidP="008D06BC">
      <w:pPr>
        <w:pStyle w:val="NormalWeb"/>
        <w:numPr>
          <w:ilvl w:val="0"/>
          <w:numId w:val="34"/>
        </w:numPr>
      </w:pPr>
      <w:r>
        <w:t>Registrar respuestas inmediatamente.</w:t>
      </w:r>
    </w:p>
    <w:p w14:paraId="214CE7EE" w14:textId="77777777" w:rsidR="008D06BC" w:rsidRDefault="008D06BC" w:rsidP="008D06BC">
      <w:pPr>
        <w:pStyle w:val="NormalWeb"/>
        <w:numPr>
          <w:ilvl w:val="0"/>
          <w:numId w:val="34"/>
        </w:numPr>
      </w:pPr>
      <w:r>
        <w:t>Permitir navegación entre preguntas.</w:t>
      </w:r>
    </w:p>
    <w:p w14:paraId="1E6A6C74" w14:textId="77777777" w:rsidR="008D06BC" w:rsidRDefault="008D06BC" w:rsidP="008D06BC">
      <w:pPr>
        <w:pStyle w:val="NormalWeb"/>
        <w:numPr>
          <w:ilvl w:val="0"/>
          <w:numId w:val="34"/>
        </w:numPr>
      </w:pPr>
      <w:r>
        <w:t>Finalizar examen con confirmación.</w:t>
      </w:r>
    </w:p>
    <w:p w14:paraId="73CF738E" w14:textId="77777777" w:rsidR="008D06BC" w:rsidRDefault="008D06BC" w:rsidP="008D06BC">
      <w:pPr>
        <w:pStyle w:val="NormalWeb"/>
        <w:numPr>
          <w:ilvl w:val="0"/>
          <w:numId w:val="34"/>
        </w:numPr>
      </w:pPr>
      <w:r>
        <w:t>Calificar automáticamente.</w:t>
      </w:r>
    </w:p>
    <w:p w14:paraId="7891117C" w14:textId="77777777" w:rsidR="008D06BC" w:rsidRDefault="008D06BC" w:rsidP="008D06BC">
      <w:pPr>
        <w:pStyle w:val="NormalWeb"/>
        <w:numPr>
          <w:ilvl w:val="0"/>
          <w:numId w:val="34"/>
        </w:numPr>
      </w:pPr>
      <w:r>
        <w:t>Mostrar resultados detallados.</w:t>
      </w:r>
    </w:p>
    <w:p w14:paraId="7058A879" w14:textId="77777777" w:rsidR="008D06BC" w:rsidRDefault="008D06BC" w:rsidP="008D06BC">
      <w:pPr>
        <w:pStyle w:val="NormalWeb"/>
        <w:numPr>
          <w:ilvl w:val="0"/>
          <w:numId w:val="34"/>
        </w:numPr>
      </w:pPr>
      <w:r>
        <w:t>Cumplir tiempos de respuesta (&lt;2 s generación y &lt;1 s calificación).</w:t>
      </w:r>
    </w:p>
    <w:p w14:paraId="14440F7D" w14:textId="77777777" w:rsidR="008D06BC" w:rsidRDefault="008D06BC" w:rsidP="008D06BC">
      <w:pPr>
        <w:pStyle w:val="NormalWeb"/>
        <w:numPr>
          <w:ilvl w:val="0"/>
          <w:numId w:val="34"/>
        </w:numPr>
      </w:pPr>
      <w:r>
        <w:t xml:space="preserve">Implementar una arquitectura web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MVC</w:t>
      </w:r>
      <w:proofErr w:type="spellEnd"/>
      <w:r>
        <w:t xml:space="preserve"> modular y extensible.</w:t>
      </w:r>
    </w:p>
    <w:p w14:paraId="0297323A" w14:textId="77777777" w:rsidR="00E37D5A" w:rsidRPr="00017B37" w:rsidRDefault="00E37D5A" w:rsidP="00017B37"/>
    <w:sectPr w:rsidR="00E37D5A" w:rsidRPr="00017B37" w:rsidSect="00CE7F24">
      <w:headerReference w:type="default" r:id="rId11"/>
      <w:footerReference w:type="even" r:id="rId12"/>
      <w:footerReference w:type="default" r:id="rId13"/>
      <w:pgSz w:w="11906" w:h="16838" w:code="9"/>
      <w:pgMar w:top="1210" w:right="1267" w:bottom="1210" w:left="1267" w:header="1181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C6801" w14:textId="77777777" w:rsidR="00AA75F5" w:rsidRDefault="00AA75F5" w:rsidP="009B2968">
      <w:r>
        <w:separator/>
      </w:r>
    </w:p>
  </w:endnote>
  <w:endnote w:type="continuationSeparator" w:id="0">
    <w:p w14:paraId="59C72357" w14:textId="77777777" w:rsidR="00AA75F5" w:rsidRDefault="00AA75F5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41321887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8330B41" w14:textId="77777777" w:rsidR="009B2968" w:rsidRDefault="009B2968" w:rsidP="00E832AC">
        <w:pPr>
          <w:pStyle w:val="Piedepgina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end"/>
        </w:r>
      </w:p>
    </w:sdtContent>
  </w:sdt>
  <w:p w14:paraId="1943836C" w14:textId="77777777" w:rsidR="009B2968" w:rsidRDefault="009B2968" w:rsidP="00E832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841BA" w14:textId="77777777" w:rsidR="009B2968" w:rsidRDefault="00E832AC" w:rsidP="00E832AC">
    <w:pPr>
      <w:pStyle w:val="Piedepgina"/>
      <w:rPr>
        <w:rStyle w:val="Nmerodepgina"/>
        <w:noProof/>
      </w:rPr>
    </w:pPr>
    <w:r w:rsidRPr="00E832AC">
      <w:rPr>
        <w:noProof/>
        <w:lang w:bidi="es-ES"/>
      </w:rPr>
      <w:t xml:space="preserve">PÁGINA </w:t>
    </w:r>
    <w:sdt>
      <w:sdtPr>
        <w:rPr>
          <w:rStyle w:val="Nmerodepgina"/>
          <w:noProof/>
        </w:rPr>
        <w:id w:val="-601500411"/>
        <w:docPartObj>
          <w:docPartGallery w:val="Page Numbers (Bottom of Page)"/>
          <w:docPartUnique/>
        </w:docPartObj>
      </w:sdtPr>
      <w:sdtEndPr>
        <w:rPr>
          <w:rStyle w:val="Nmerodepgina"/>
        </w:rPr>
      </w:sdtEndPr>
      <w:sdtContent>
        <w:r w:rsidR="009B2968">
          <w:rPr>
            <w:rStyle w:val="Nmerodepgina"/>
            <w:noProof/>
            <w:lang w:bidi="es-ES"/>
          </w:rPr>
          <w:fldChar w:fldCharType="begin"/>
        </w:r>
        <w:r w:rsidR="009B2968">
          <w:rPr>
            <w:rStyle w:val="Nmerodepgina"/>
            <w:noProof/>
            <w:lang w:bidi="es-ES"/>
          </w:rPr>
          <w:instrText xml:space="preserve"> PAGE </w:instrText>
        </w:r>
        <w:r w:rsidR="009B2968">
          <w:rPr>
            <w:rStyle w:val="Nmerodepgina"/>
            <w:noProof/>
            <w:lang w:bidi="es-ES"/>
          </w:rPr>
          <w:fldChar w:fldCharType="separate"/>
        </w:r>
        <w:r w:rsidR="00A123DD">
          <w:rPr>
            <w:rStyle w:val="Nmerodepgina"/>
            <w:noProof/>
            <w:lang w:bidi="es-ES"/>
          </w:rPr>
          <w:t>2</w:t>
        </w:r>
        <w:r w:rsidR="009B2968">
          <w:rPr>
            <w:rStyle w:val="Nmerodepgina"/>
            <w:noProof/>
            <w:lang w:bidi="es-ES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02FA0" w14:textId="77777777" w:rsidR="00AA75F5" w:rsidRDefault="00AA75F5" w:rsidP="009B2968">
      <w:r>
        <w:separator/>
      </w:r>
    </w:p>
  </w:footnote>
  <w:footnote w:type="continuationSeparator" w:id="0">
    <w:p w14:paraId="3D9C2143" w14:textId="77777777" w:rsidR="00AA75F5" w:rsidRDefault="00AA75F5" w:rsidP="009B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731F" w14:textId="7DBF0A20" w:rsidR="009B2968" w:rsidRPr="009B2968" w:rsidRDefault="009B2968" w:rsidP="00E832AC">
    <w:pPr>
      <w:pStyle w:val="Encabezado"/>
    </w:pPr>
    <w:r w:rsidRPr="00E44B70">
      <w:rPr>
        <w:noProof/>
        <w:lang w:bidi="es-ES"/>
      </w:rPr>
      <mc:AlternateContent>
        <mc:Choice Requires="wps">
          <w:drawing>
            <wp:inline distT="0" distB="0" distL="0" distR="0" wp14:anchorId="44CD0C29" wp14:editId="433F5749">
              <wp:extent cx="6076171" cy="45719"/>
              <wp:effectExtent l="0" t="0" r="1270" b="0"/>
              <wp:docPr id="5" name="Rectángulo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76171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765C6E3" id="Rectángulo 5" o:spid="_x0000_s1026" alt="&quot;&quot;" style="width:478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" fillcolor="#e2b80f [3204]" stroked="f" strokeweight="2pt">
              <v:stroke miterlimit="4"/>
              <v:textbox inset="3pt,3pt,3pt,3pt"/>
              <w10:anchorlock/>
            </v:rect>
          </w:pict>
        </mc:Fallback>
      </mc:AlternateContent>
    </w:r>
    <w:r>
      <w:rPr>
        <w:lang w:bidi="es-ES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7990"/>
    <w:multiLevelType w:val="multilevel"/>
    <w:tmpl w:val="A6B4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61599"/>
    <w:multiLevelType w:val="multilevel"/>
    <w:tmpl w:val="726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6812"/>
    <w:multiLevelType w:val="multilevel"/>
    <w:tmpl w:val="A956B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F5C2A"/>
    <w:multiLevelType w:val="multilevel"/>
    <w:tmpl w:val="058C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55DBE"/>
    <w:multiLevelType w:val="multilevel"/>
    <w:tmpl w:val="0D7A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0082F"/>
    <w:multiLevelType w:val="multilevel"/>
    <w:tmpl w:val="665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9148B"/>
    <w:multiLevelType w:val="multilevel"/>
    <w:tmpl w:val="A6D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07A24"/>
    <w:multiLevelType w:val="multilevel"/>
    <w:tmpl w:val="31DA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D58FC"/>
    <w:multiLevelType w:val="multilevel"/>
    <w:tmpl w:val="E84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9198D"/>
    <w:multiLevelType w:val="multilevel"/>
    <w:tmpl w:val="FE38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658EE"/>
    <w:multiLevelType w:val="multilevel"/>
    <w:tmpl w:val="DCF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7166F"/>
    <w:multiLevelType w:val="multilevel"/>
    <w:tmpl w:val="CC9E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46E78"/>
    <w:multiLevelType w:val="multilevel"/>
    <w:tmpl w:val="8D4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21A93"/>
    <w:multiLevelType w:val="multilevel"/>
    <w:tmpl w:val="5A3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F6BF2"/>
    <w:multiLevelType w:val="multilevel"/>
    <w:tmpl w:val="072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F219A"/>
    <w:multiLevelType w:val="multilevel"/>
    <w:tmpl w:val="A6C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44E3B"/>
    <w:multiLevelType w:val="multilevel"/>
    <w:tmpl w:val="04C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F334C"/>
    <w:multiLevelType w:val="multilevel"/>
    <w:tmpl w:val="49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56789"/>
    <w:multiLevelType w:val="multilevel"/>
    <w:tmpl w:val="848C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61846"/>
    <w:multiLevelType w:val="multilevel"/>
    <w:tmpl w:val="CC80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24338"/>
    <w:multiLevelType w:val="multilevel"/>
    <w:tmpl w:val="213E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67A9F"/>
    <w:multiLevelType w:val="multilevel"/>
    <w:tmpl w:val="EBAA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D469FB"/>
    <w:multiLevelType w:val="multilevel"/>
    <w:tmpl w:val="46B0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21A20"/>
    <w:multiLevelType w:val="multilevel"/>
    <w:tmpl w:val="ED64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F546C2"/>
    <w:multiLevelType w:val="multilevel"/>
    <w:tmpl w:val="A86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327C2"/>
    <w:multiLevelType w:val="multilevel"/>
    <w:tmpl w:val="0CF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A720A"/>
    <w:multiLevelType w:val="multilevel"/>
    <w:tmpl w:val="592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95231"/>
    <w:multiLevelType w:val="multilevel"/>
    <w:tmpl w:val="BD0E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A343A"/>
    <w:multiLevelType w:val="multilevel"/>
    <w:tmpl w:val="AC9A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E530DF"/>
    <w:multiLevelType w:val="multilevel"/>
    <w:tmpl w:val="399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46FD2"/>
    <w:multiLevelType w:val="multilevel"/>
    <w:tmpl w:val="217E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7C3560"/>
    <w:multiLevelType w:val="hybridMultilevel"/>
    <w:tmpl w:val="4EDEF6B8"/>
    <w:lvl w:ilvl="0" w:tplc="D302809C">
      <w:start w:val="1"/>
      <w:numFmt w:val="decimal"/>
      <w:lvlText w:val="%1."/>
      <w:lvlJc w:val="left"/>
      <w:pPr>
        <w:ind w:left="1515" w:hanging="115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004C7B"/>
    <w:multiLevelType w:val="multilevel"/>
    <w:tmpl w:val="8922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C1AED"/>
    <w:multiLevelType w:val="multilevel"/>
    <w:tmpl w:val="4E4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730902">
    <w:abstractNumId w:val="31"/>
  </w:num>
  <w:num w:numId="2" w16cid:durableId="492912855">
    <w:abstractNumId w:val="19"/>
  </w:num>
  <w:num w:numId="3" w16cid:durableId="927157198">
    <w:abstractNumId w:val="17"/>
  </w:num>
  <w:num w:numId="4" w16cid:durableId="1379013537">
    <w:abstractNumId w:val="11"/>
  </w:num>
  <w:num w:numId="5" w16cid:durableId="1117413379">
    <w:abstractNumId w:val="25"/>
  </w:num>
  <w:num w:numId="6" w16cid:durableId="2087611899">
    <w:abstractNumId w:val="9"/>
  </w:num>
  <w:num w:numId="7" w16cid:durableId="313992278">
    <w:abstractNumId w:val="16"/>
  </w:num>
  <w:num w:numId="8" w16cid:durableId="890994449">
    <w:abstractNumId w:val="30"/>
  </w:num>
  <w:num w:numId="9" w16cid:durableId="142552728">
    <w:abstractNumId w:val="27"/>
  </w:num>
  <w:num w:numId="10" w16cid:durableId="924264261">
    <w:abstractNumId w:val="22"/>
  </w:num>
  <w:num w:numId="11" w16cid:durableId="968706185">
    <w:abstractNumId w:val="12"/>
  </w:num>
  <w:num w:numId="12" w16cid:durableId="1846245592">
    <w:abstractNumId w:val="29"/>
  </w:num>
  <w:num w:numId="13" w16cid:durableId="1244946633">
    <w:abstractNumId w:val="15"/>
  </w:num>
  <w:num w:numId="14" w16cid:durableId="1291518945">
    <w:abstractNumId w:val="5"/>
  </w:num>
  <w:num w:numId="15" w16cid:durableId="2062635665">
    <w:abstractNumId w:val="7"/>
  </w:num>
  <w:num w:numId="16" w16cid:durableId="1275289156">
    <w:abstractNumId w:val="20"/>
  </w:num>
  <w:num w:numId="17" w16cid:durableId="345861942">
    <w:abstractNumId w:val="18"/>
  </w:num>
  <w:num w:numId="18" w16cid:durableId="1008944854">
    <w:abstractNumId w:val="26"/>
  </w:num>
  <w:num w:numId="19" w16cid:durableId="833448514">
    <w:abstractNumId w:val="6"/>
  </w:num>
  <w:num w:numId="20" w16cid:durableId="1076632198">
    <w:abstractNumId w:val="32"/>
  </w:num>
  <w:num w:numId="21" w16cid:durableId="1046564904">
    <w:abstractNumId w:val="33"/>
  </w:num>
  <w:num w:numId="22" w16cid:durableId="1234657903">
    <w:abstractNumId w:val="13"/>
  </w:num>
  <w:num w:numId="23" w16cid:durableId="234702123">
    <w:abstractNumId w:val="1"/>
  </w:num>
  <w:num w:numId="24" w16cid:durableId="1156148956">
    <w:abstractNumId w:val="8"/>
  </w:num>
  <w:num w:numId="25" w16cid:durableId="937559461">
    <w:abstractNumId w:val="4"/>
  </w:num>
  <w:num w:numId="26" w16cid:durableId="1102723208">
    <w:abstractNumId w:val="2"/>
  </w:num>
  <w:num w:numId="27" w16cid:durableId="1861235908">
    <w:abstractNumId w:val="0"/>
  </w:num>
  <w:num w:numId="28" w16cid:durableId="53086730">
    <w:abstractNumId w:val="23"/>
  </w:num>
  <w:num w:numId="29" w16cid:durableId="1410879823">
    <w:abstractNumId w:val="21"/>
  </w:num>
  <w:num w:numId="30" w16cid:durableId="30155241">
    <w:abstractNumId w:val="24"/>
  </w:num>
  <w:num w:numId="31" w16cid:durableId="392311872">
    <w:abstractNumId w:val="28"/>
  </w:num>
  <w:num w:numId="32" w16cid:durableId="727919764">
    <w:abstractNumId w:val="14"/>
  </w:num>
  <w:num w:numId="33" w16cid:durableId="1576084312">
    <w:abstractNumId w:val="10"/>
  </w:num>
  <w:num w:numId="34" w16cid:durableId="351104087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7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C9"/>
    <w:rsid w:val="000114EB"/>
    <w:rsid w:val="00017B37"/>
    <w:rsid w:val="000359D1"/>
    <w:rsid w:val="00071411"/>
    <w:rsid w:val="00075273"/>
    <w:rsid w:val="00085268"/>
    <w:rsid w:val="00086AFE"/>
    <w:rsid w:val="000B4C0D"/>
    <w:rsid w:val="0010272B"/>
    <w:rsid w:val="0015588C"/>
    <w:rsid w:val="00187632"/>
    <w:rsid w:val="00191A35"/>
    <w:rsid w:val="001C6FE6"/>
    <w:rsid w:val="001D390E"/>
    <w:rsid w:val="00211CE6"/>
    <w:rsid w:val="002366C9"/>
    <w:rsid w:val="002D5179"/>
    <w:rsid w:val="00363EF9"/>
    <w:rsid w:val="003A7DA5"/>
    <w:rsid w:val="003E4A91"/>
    <w:rsid w:val="003E6AB7"/>
    <w:rsid w:val="00427FE5"/>
    <w:rsid w:val="005526B1"/>
    <w:rsid w:val="005E0BC9"/>
    <w:rsid w:val="006C60E6"/>
    <w:rsid w:val="0074368E"/>
    <w:rsid w:val="00851A02"/>
    <w:rsid w:val="008D06BC"/>
    <w:rsid w:val="00952F7D"/>
    <w:rsid w:val="009A380C"/>
    <w:rsid w:val="009B2968"/>
    <w:rsid w:val="009B72D4"/>
    <w:rsid w:val="009D4923"/>
    <w:rsid w:val="009E1BC5"/>
    <w:rsid w:val="009F2312"/>
    <w:rsid w:val="00A07DCE"/>
    <w:rsid w:val="00A123DD"/>
    <w:rsid w:val="00A226F8"/>
    <w:rsid w:val="00A602AF"/>
    <w:rsid w:val="00A64F96"/>
    <w:rsid w:val="00AA75F5"/>
    <w:rsid w:val="00AE2317"/>
    <w:rsid w:val="00BF5EE2"/>
    <w:rsid w:val="00C3007A"/>
    <w:rsid w:val="00C641D2"/>
    <w:rsid w:val="00C850BE"/>
    <w:rsid w:val="00C95220"/>
    <w:rsid w:val="00CE7F24"/>
    <w:rsid w:val="00D65F7F"/>
    <w:rsid w:val="00D6792E"/>
    <w:rsid w:val="00E33164"/>
    <w:rsid w:val="00E37D5A"/>
    <w:rsid w:val="00E44B70"/>
    <w:rsid w:val="00E832AC"/>
    <w:rsid w:val="00EA4A50"/>
    <w:rsid w:val="00F4393B"/>
    <w:rsid w:val="00FB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,"/>
  <w:listSeparator w:val=";"/>
  <w14:docId w14:val="06A642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FE5"/>
    <w:pPr>
      <w:spacing w:after="160" w:line="264" w:lineRule="auto"/>
      <w:jc w:val="both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9B72D4"/>
    <w:pPr>
      <w:outlineLvl w:val="0"/>
    </w:pPr>
    <w:rPr>
      <w:rFonts w:asciiTheme="majorHAnsi" w:hAnsiTheme="majorHAnsi"/>
      <w:b/>
      <w:sz w:val="80"/>
      <w:szCs w:val="80"/>
    </w:rPr>
  </w:style>
  <w:style w:type="paragraph" w:styleId="Ttulo2">
    <w:name w:val="heading 2"/>
    <w:basedOn w:val="Normal"/>
    <w:next w:val="Normal"/>
    <w:link w:val="Ttulo2C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Ttulo4">
    <w:name w:val="heading 4"/>
    <w:basedOn w:val="Normal"/>
    <w:next w:val="Normal"/>
    <w:link w:val="Ttulo4Car"/>
    <w:uiPriority w:val="9"/>
    <w:qFormat/>
    <w:rsid w:val="005E0BC9"/>
    <w:pPr>
      <w:ind w:right="567"/>
      <w:jc w:val="left"/>
      <w:outlineLvl w:val="3"/>
    </w:pPr>
    <w:rPr>
      <w:b/>
      <w:sz w:val="32"/>
      <w:szCs w:val="32"/>
    </w:rPr>
  </w:style>
  <w:style w:type="paragraph" w:styleId="Ttulo5">
    <w:name w:val="heading 5"/>
    <w:basedOn w:val="Texto"/>
    <w:next w:val="Normal"/>
    <w:link w:val="Ttulo5Car"/>
    <w:uiPriority w:val="9"/>
    <w:qFormat/>
    <w:rsid w:val="00E832AC"/>
    <w:pPr>
      <w:outlineLvl w:val="4"/>
    </w:pPr>
    <w:rPr>
      <w:b/>
      <w:color w:val="E2B80F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A602AF"/>
    <w:rPr>
      <w:sz w:val="10"/>
    </w:rPr>
  </w:style>
  <w:style w:type="table" w:styleId="Tablaconcuadrcula">
    <w:name w:val="Table Grid"/>
    <w:basedOn w:val="Tabla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9B72D4"/>
    <w:rPr>
      <w:rFonts w:asciiTheme="majorHAnsi" w:hAnsiTheme="majorHAnsi"/>
      <w:b/>
      <w:sz w:val="80"/>
      <w:szCs w:val="80"/>
    </w:rPr>
  </w:style>
  <w:style w:type="character" w:customStyle="1" w:styleId="Ttulo2Car">
    <w:name w:val="Título 2 Car"/>
    <w:basedOn w:val="Fuentedeprrafopredeter"/>
    <w:link w:val="Ttulo2"/>
    <w:uiPriority w:val="1"/>
    <w:rsid w:val="009B72D4"/>
    <w:rPr>
      <w:rFonts w:asciiTheme="majorHAnsi" w:hAnsiTheme="majorHAnsi"/>
      <w:sz w:val="36"/>
      <w:szCs w:val="36"/>
    </w:rPr>
  </w:style>
  <w:style w:type="paragraph" w:styleId="Encabezado">
    <w:name w:val="header"/>
    <w:basedOn w:val="Normal"/>
    <w:link w:val="EncabezadoC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832AC"/>
    <w:rPr>
      <w:rFonts w:asciiTheme="majorHAnsi" w:hAnsiTheme="majorHAnsi"/>
      <w:sz w:val="20"/>
    </w:rPr>
  </w:style>
  <w:style w:type="paragraph" w:styleId="Piedepgina">
    <w:name w:val="footer"/>
    <w:basedOn w:val="Normal"/>
    <w:link w:val="PiedepginaC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832AC"/>
    <w:rPr>
      <w:rFonts w:asciiTheme="majorHAnsi" w:hAnsiTheme="majorHAnsi"/>
      <w:sz w:val="20"/>
    </w:rPr>
  </w:style>
  <w:style w:type="character" w:styleId="Nmerodepgina">
    <w:name w:val="page number"/>
    <w:basedOn w:val="Fuentedeprrafopredeter"/>
    <w:uiPriority w:val="99"/>
    <w:semiHidden/>
    <w:rsid w:val="009B2968"/>
  </w:style>
  <w:style w:type="character" w:customStyle="1" w:styleId="Ttulo3Car">
    <w:name w:val="Título 3 Car"/>
    <w:basedOn w:val="Fuentedeprrafopredeter"/>
    <w:link w:val="Ttulo3"/>
    <w:uiPriority w:val="9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Ttulo4Car">
    <w:name w:val="Título 4 Car"/>
    <w:basedOn w:val="Fuentedeprrafopredeter"/>
    <w:link w:val="Ttulo4"/>
    <w:uiPriority w:val="9"/>
    <w:rsid w:val="005E0BC9"/>
    <w:rPr>
      <w:b/>
      <w:sz w:val="32"/>
      <w:szCs w:val="32"/>
    </w:rPr>
  </w:style>
  <w:style w:type="paragraph" w:customStyle="1" w:styleId="Texto">
    <w:name w:val="Texto"/>
    <w:basedOn w:val="Normal"/>
    <w:uiPriority w:val="5"/>
    <w:qFormat/>
    <w:rsid w:val="00D6792E"/>
    <w:rPr>
      <w:sz w:val="26"/>
      <w:szCs w:val="28"/>
    </w:rPr>
  </w:style>
  <w:style w:type="paragraph" w:customStyle="1" w:styleId="Leyendadelaimagen">
    <w:name w:val="Leyenda de la imagen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E832AC"/>
    <w:rPr>
      <w:b/>
      <w:color w:val="E2B80F" w:themeColor="accent1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A123DD"/>
    <w:rPr>
      <w:color w:val="808080"/>
    </w:rPr>
  </w:style>
  <w:style w:type="character" w:styleId="Textoennegrita">
    <w:name w:val="Strong"/>
    <w:basedOn w:val="Fuentedeprrafopredeter"/>
    <w:uiPriority w:val="22"/>
    <w:qFormat/>
    <w:rsid w:val="005E0B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B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BC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E0BC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017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cipreste\AppData\Roaming\Microsoft\Templates\Informe%20moderno.dotx" TargetMode="External"/></Relationship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209B3CA-0C8C-48D4-A94D-FB24C1AB2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058DEA-A24B-4A4E-9EA4-6D86FDA62B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1A162C-F85E-4089-B3A7-8C73458EA79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E1983F-6286-415F-8BD0-D2570EFEFB2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moderno.dotx</Template>
  <TotalTime>0</TotalTime>
  <Pages>9</Pages>
  <Words>988</Words>
  <Characters>5440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2026-06-06T08:47:00Z</dcterms:created>
  <dcterms:modified xsi:type="dcterms:W3CDTF">2026-06-09T15:31:00Z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