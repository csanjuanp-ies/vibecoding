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49C4" w14:textId="7D6E8686" w:rsidR="00E33164" w:rsidRDefault="00E33164" w:rsidP="00115A27">
      <w:pPr>
        <w:pStyle w:val="Ttulo1"/>
        <w:numPr>
          <w:ilvl w:val="0"/>
          <w:numId w:val="1"/>
        </w:numPr>
      </w:pPr>
      <w:r>
        <w:t>Requisitos Funcionales (RF)</w:t>
      </w: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402"/>
        <w:gridCol w:w="5812"/>
      </w:tblGrid>
      <w:tr w:rsidR="00E37D5A" w:rsidRPr="00E37D5A" w14:paraId="2E500629" w14:textId="77777777" w:rsidTr="00185681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4EFD76C2" w14:textId="77777777" w:rsidR="00E37D5A" w:rsidRPr="00E37D5A" w:rsidRDefault="00E37D5A" w:rsidP="00E37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3372" w:type="dxa"/>
            <w:vAlign w:val="center"/>
            <w:hideMark/>
          </w:tcPr>
          <w:p w14:paraId="6CC1CCA3" w14:textId="77777777" w:rsidR="00E37D5A" w:rsidRPr="00E37D5A" w:rsidRDefault="00E37D5A" w:rsidP="00E37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5767" w:type="dxa"/>
            <w:vAlign w:val="center"/>
            <w:hideMark/>
          </w:tcPr>
          <w:p w14:paraId="61D47316" w14:textId="77777777" w:rsidR="00E37D5A" w:rsidRPr="00E37D5A" w:rsidRDefault="00E37D5A" w:rsidP="00E37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 breve</w:t>
            </w:r>
          </w:p>
        </w:tc>
      </w:tr>
      <w:tr w:rsidR="00E37D5A" w:rsidRPr="00E37D5A" w14:paraId="555AB650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F090D57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RF-01</w:t>
            </w:r>
          </w:p>
        </w:tc>
        <w:tc>
          <w:tcPr>
            <w:tcW w:w="3372" w:type="dxa"/>
            <w:vAlign w:val="center"/>
            <w:hideMark/>
          </w:tcPr>
          <w:p w14:paraId="29519028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Gestión del Banco de Preguntas</w:t>
            </w:r>
          </w:p>
        </w:tc>
        <w:tc>
          <w:tcPr>
            <w:tcW w:w="5767" w:type="dxa"/>
            <w:vAlign w:val="center"/>
            <w:hideMark/>
          </w:tcPr>
          <w:p w14:paraId="3914284C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cargar, almacenar y administrar un banco de preguntas con identificador único, opciones de respuesta y respuesta correcta.</w:t>
            </w:r>
          </w:p>
        </w:tc>
      </w:tr>
      <w:tr w:rsidR="00E37D5A" w:rsidRPr="00E37D5A" w14:paraId="49D6D60C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410F893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RF-02</w:t>
            </w:r>
          </w:p>
        </w:tc>
        <w:tc>
          <w:tcPr>
            <w:tcW w:w="3372" w:type="dxa"/>
            <w:vAlign w:val="center"/>
            <w:hideMark/>
          </w:tcPr>
          <w:p w14:paraId="6A1CED40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Generación de Exámenes</w:t>
            </w:r>
          </w:p>
        </w:tc>
        <w:tc>
          <w:tcPr>
            <w:tcW w:w="5767" w:type="dxa"/>
            <w:vAlign w:val="center"/>
            <w:hideMark/>
          </w:tcPr>
          <w:p w14:paraId="72C6A5E2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generar automáticamente una sesión de examen compuesta por exactamente 35 preguntas seleccionadas aleatoriamente y sin repetición.</w:t>
            </w:r>
          </w:p>
        </w:tc>
      </w:tr>
      <w:tr w:rsidR="00E37D5A" w:rsidRPr="00E37D5A" w14:paraId="0EB3F6CB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1DE6971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RF-03</w:t>
            </w:r>
          </w:p>
        </w:tc>
        <w:tc>
          <w:tcPr>
            <w:tcW w:w="3372" w:type="dxa"/>
            <w:vAlign w:val="center"/>
            <w:hideMark/>
          </w:tcPr>
          <w:p w14:paraId="5C800125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Presentación de Preguntas</w:t>
            </w:r>
          </w:p>
        </w:tc>
        <w:tc>
          <w:tcPr>
            <w:tcW w:w="5767" w:type="dxa"/>
            <w:vAlign w:val="center"/>
            <w:hideMark/>
          </w:tcPr>
          <w:p w14:paraId="35B8D444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mostrar una pregunta por pantalla junto con todas sus opciones de respuesta e indicar el progreso del examen.</w:t>
            </w:r>
          </w:p>
        </w:tc>
      </w:tr>
      <w:tr w:rsidR="00E37D5A" w:rsidRPr="00E37D5A" w14:paraId="7CE36B34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90F852A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RF-04</w:t>
            </w:r>
          </w:p>
        </w:tc>
        <w:tc>
          <w:tcPr>
            <w:tcW w:w="3372" w:type="dxa"/>
            <w:vAlign w:val="center"/>
            <w:hideMark/>
          </w:tcPr>
          <w:p w14:paraId="537477AB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 de Respuestas</w:t>
            </w:r>
          </w:p>
        </w:tc>
        <w:tc>
          <w:tcPr>
            <w:tcW w:w="5767" w:type="dxa"/>
            <w:vAlign w:val="center"/>
            <w:hideMark/>
          </w:tcPr>
          <w:p w14:paraId="361FCC0A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registrar y conservar las respuestas seleccionadas por el usuario, permitiendo su modificación antes de finalizar el examen.</w:t>
            </w:r>
          </w:p>
        </w:tc>
      </w:tr>
      <w:tr w:rsidR="00E37D5A" w:rsidRPr="00E37D5A" w14:paraId="401E0DD2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B94A659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RF-05</w:t>
            </w:r>
          </w:p>
        </w:tc>
        <w:tc>
          <w:tcPr>
            <w:tcW w:w="3372" w:type="dxa"/>
            <w:vAlign w:val="center"/>
            <w:hideMark/>
          </w:tcPr>
          <w:p w14:paraId="50BE72EE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Navegación del Examen</w:t>
            </w:r>
          </w:p>
        </w:tc>
        <w:tc>
          <w:tcPr>
            <w:tcW w:w="5767" w:type="dxa"/>
            <w:vAlign w:val="center"/>
            <w:hideMark/>
          </w:tcPr>
          <w:p w14:paraId="354C030E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permitir avanzar, retroceder, saltar preguntas y visualizar el estado de las preguntas durante la sesión.</w:t>
            </w:r>
          </w:p>
        </w:tc>
      </w:tr>
      <w:tr w:rsidR="00E37D5A" w:rsidRPr="00E37D5A" w14:paraId="53A4835F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C05140B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RF-06</w:t>
            </w:r>
          </w:p>
        </w:tc>
        <w:tc>
          <w:tcPr>
            <w:tcW w:w="3372" w:type="dxa"/>
            <w:vAlign w:val="center"/>
            <w:hideMark/>
          </w:tcPr>
          <w:p w14:paraId="49DED345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Finalización del Examen</w:t>
            </w:r>
          </w:p>
        </w:tc>
        <w:tc>
          <w:tcPr>
            <w:tcW w:w="5767" w:type="dxa"/>
            <w:vAlign w:val="center"/>
            <w:hideMark/>
          </w:tcPr>
          <w:p w14:paraId="045BDFC7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permitir finalizar el examen de forma controlada, solicitando confirmación e informando preguntas sin responder antes del envío.</w:t>
            </w:r>
          </w:p>
        </w:tc>
      </w:tr>
      <w:tr w:rsidR="00E37D5A" w:rsidRPr="00E37D5A" w14:paraId="3292A7F7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950C88C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RF-07</w:t>
            </w:r>
          </w:p>
        </w:tc>
        <w:tc>
          <w:tcPr>
            <w:tcW w:w="3372" w:type="dxa"/>
            <w:vAlign w:val="center"/>
            <w:hideMark/>
          </w:tcPr>
          <w:p w14:paraId="5B2A986C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Calificación Automática</w:t>
            </w:r>
          </w:p>
        </w:tc>
        <w:tc>
          <w:tcPr>
            <w:tcW w:w="5767" w:type="dxa"/>
            <w:vAlign w:val="center"/>
            <w:hideMark/>
          </w:tcPr>
          <w:p w14:paraId="0C2640DA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evaluar automáticamente las respuestas del usuario, calcular la cantidad de aciertos y errores, y obtener el porcentaje final.</w:t>
            </w:r>
          </w:p>
        </w:tc>
      </w:tr>
      <w:tr w:rsidR="00E37D5A" w:rsidRPr="00E37D5A" w14:paraId="69475EDF" w14:textId="77777777" w:rsidTr="00185681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F426E1F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RF-08</w:t>
            </w:r>
          </w:p>
        </w:tc>
        <w:tc>
          <w:tcPr>
            <w:tcW w:w="3372" w:type="dxa"/>
            <w:vAlign w:val="center"/>
            <w:hideMark/>
          </w:tcPr>
          <w:p w14:paraId="7287685C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Presentación de Resultados</w:t>
            </w:r>
          </w:p>
        </w:tc>
        <w:tc>
          <w:tcPr>
            <w:tcW w:w="5767" w:type="dxa"/>
            <w:vAlign w:val="center"/>
            <w:hideMark/>
          </w:tcPr>
          <w:p w14:paraId="4FBB8E1A" w14:textId="77777777" w:rsidR="00E37D5A" w:rsidRPr="00E37D5A" w:rsidRDefault="00E37D5A" w:rsidP="00E37D5A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37D5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mostrar un resumen del desempeño del usuario, incluyendo resultados generales y, opcionalmente, el detalle por pregunta.</w:t>
            </w:r>
          </w:p>
        </w:tc>
      </w:tr>
    </w:tbl>
    <w:p w14:paraId="0297323A" w14:textId="77777777" w:rsidR="00E37D5A" w:rsidRPr="00E37D5A" w:rsidRDefault="00E37D5A" w:rsidP="00E37D5A"/>
    <w:sectPr w:rsidR="00E37D5A" w:rsidRPr="00E37D5A" w:rsidSect="00CE7F24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F264D" w14:textId="77777777" w:rsidR="00085268" w:rsidRDefault="00085268" w:rsidP="009B2968">
      <w:r>
        <w:separator/>
      </w:r>
    </w:p>
  </w:endnote>
  <w:endnote w:type="continuationSeparator" w:id="0">
    <w:p w14:paraId="3897EE72" w14:textId="77777777" w:rsidR="00085268" w:rsidRDefault="00085268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7DD99" w14:textId="77777777" w:rsidR="00085268" w:rsidRDefault="00085268" w:rsidP="009B2968">
      <w:r>
        <w:separator/>
      </w:r>
    </w:p>
  </w:footnote>
  <w:footnote w:type="continuationSeparator" w:id="0">
    <w:p w14:paraId="49E1D2DD" w14:textId="77777777" w:rsidR="00085268" w:rsidRDefault="00085268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E0A2100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7C3560"/>
    <w:multiLevelType w:val="hybridMultilevel"/>
    <w:tmpl w:val="4EDEF6B8"/>
    <w:lvl w:ilvl="0" w:tplc="D302809C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73090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75273"/>
    <w:rsid w:val="00085268"/>
    <w:rsid w:val="00086AFE"/>
    <w:rsid w:val="00115A27"/>
    <w:rsid w:val="0015588C"/>
    <w:rsid w:val="00185681"/>
    <w:rsid w:val="00187632"/>
    <w:rsid w:val="00191A35"/>
    <w:rsid w:val="001C6FE6"/>
    <w:rsid w:val="001D390E"/>
    <w:rsid w:val="00211CE6"/>
    <w:rsid w:val="002366C9"/>
    <w:rsid w:val="00363EF9"/>
    <w:rsid w:val="003A7DA5"/>
    <w:rsid w:val="003E6AB7"/>
    <w:rsid w:val="005526B1"/>
    <w:rsid w:val="005E0BC9"/>
    <w:rsid w:val="006C60E6"/>
    <w:rsid w:val="00851A02"/>
    <w:rsid w:val="00952F7D"/>
    <w:rsid w:val="009A380C"/>
    <w:rsid w:val="009B2968"/>
    <w:rsid w:val="009B72D4"/>
    <w:rsid w:val="009D4923"/>
    <w:rsid w:val="009F2312"/>
    <w:rsid w:val="00A07DCE"/>
    <w:rsid w:val="00A123DD"/>
    <w:rsid w:val="00A226F8"/>
    <w:rsid w:val="00A602AF"/>
    <w:rsid w:val="00A64F96"/>
    <w:rsid w:val="00AE2317"/>
    <w:rsid w:val="00BF5EE2"/>
    <w:rsid w:val="00C3007A"/>
    <w:rsid w:val="00C95220"/>
    <w:rsid w:val="00CE7F24"/>
    <w:rsid w:val="00D65F7F"/>
    <w:rsid w:val="00D6792E"/>
    <w:rsid w:val="00E33164"/>
    <w:rsid w:val="00E37D5A"/>
    <w:rsid w:val="00E44B70"/>
    <w:rsid w:val="00E832AC"/>
    <w:rsid w:val="00EA4A50"/>
    <w:rsid w:val="00F4393B"/>
    <w:rsid w:val="00FB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BC9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2026-06-08T07:01:00Z</dcterms:created>
  <dcterms:modified xsi:type="dcterms:W3CDTF">2026-06-08T07:02:00Z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