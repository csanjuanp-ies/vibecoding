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00B38" w14:textId="77777777" w:rsidR="00762242" w:rsidRDefault="00762242" w:rsidP="00B11034">
      <w:pPr>
        <w:pStyle w:val="Ttulo3"/>
        <w:jc w:val="left"/>
        <w:rPr>
          <w:sz w:val="48"/>
          <w:szCs w:val="48"/>
        </w:rPr>
      </w:pPr>
      <w:r>
        <w:t>2. Objetivos</w:t>
      </w:r>
    </w:p>
    <w:p w14:paraId="454B2AD3" w14:textId="77777777" w:rsidR="00762242" w:rsidRDefault="00762242" w:rsidP="00B11034">
      <w:pPr>
        <w:pStyle w:val="Ttulo4"/>
      </w:pPr>
      <w:r>
        <w:t>2.1 Objetivo General</w:t>
      </w:r>
    </w:p>
    <w:p w14:paraId="6FB6C56E" w14:textId="77777777" w:rsidR="00762242" w:rsidRDefault="00762242" w:rsidP="00B11034">
      <w:pPr>
        <w:pStyle w:val="NormalWeb"/>
      </w:pPr>
      <w:r>
        <w:t>Desarrollar una aplicación de práctica para exámenes de licencia de radioaficionado que permita a los usuarios evaluar y mejorar sus conocimientos mediante simulaciones de examen realistas, utilizando un banco de preguntas configurable y un sistema de calificación automática.</w:t>
      </w:r>
    </w:p>
    <w:p w14:paraId="51C0F290" w14:textId="77777777" w:rsidR="00762242" w:rsidRDefault="00762242" w:rsidP="00B11034">
      <w:pPr>
        <w:pStyle w:val="NormalWeb"/>
      </w:pPr>
      <w:r>
        <w:t>La aplicación deberá proporcionar una experiencia similar a la del examen oficial, permitiendo al usuario familiarizarse con el formato de las preguntas, gestionar su tiempo y detectar áreas de conocimiento que requieren mayor estudio.</w:t>
      </w:r>
    </w:p>
    <w:p w14:paraId="722663D6" w14:textId="77777777" w:rsidR="00762242" w:rsidRDefault="00762242" w:rsidP="00B11034">
      <w:pPr>
        <w:jc w:val="left"/>
      </w:pPr>
      <w:r>
        <w:pict w14:anchorId="1FE78364">
          <v:rect id="_x0000_i1057" style="width:0;height:1.5pt" o:hrstd="t" o:hr="t" fillcolor="#a0a0a0" stroked="f"/>
        </w:pict>
      </w:r>
    </w:p>
    <w:p w14:paraId="45D10DAA" w14:textId="77777777" w:rsidR="00762242" w:rsidRDefault="00762242" w:rsidP="00B11034">
      <w:pPr>
        <w:pStyle w:val="Ttulo4"/>
      </w:pPr>
      <w:r>
        <w:t>2.2 Objetivos Funcionales</w:t>
      </w:r>
    </w:p>
    <w:p w14:paraId="00061598" w14:textId="77777777" w:rsidR="00762242" w:rsidRDefault="00762242" w:rsidP="00B11034">
      <w:pPr>
        <w:pStyle w:val="NormalWeb"/>
      </w:pPr>
      <w:r>
        <w:t>Los objetivos funcionales describen las capacidades que el sistema debe proporcionar a los usuarios.</w:t>
      </w:r>
    </w:p>
    <w:p w14:paraId="04770BBD" w14:textId="77777777" w:rsidR="00762242" w:rsidRDefault="00762242" w:rsidP="00B11034">
      <w:pPr>
        <w:pStyle w:val="Ttulo5"/>
      </w:pPr>
      <w:r>
        <w:t>2.2.1 Gestión del Banco de Preguntas</w:t>
      </w:r>
    </w:p>
    <w:p w14:paraId="660A08E2" w14:textId="77777777" w:rsidR="00762242" w:rsidRDefault="00762242" w:rsidP="00B11034">
      <w:pPr>
        <w:pStyle w:val="NormalWeb"/>
      </w:pPr>
      <w:r>
        <w:t>El sistema deberá disponer de un mecanismo para almacenar, consultar y utilizar un conjunto de preguntas de examen.</w:t>
      </w:r>
    </w:p>
    <w:p w14:paraId="2A03A894" w14:textId="77777777" w:rsidR="00762242" w:rsidRDefault="00762242" w:rsidP="00B11034">
      <w:pPr>
        <w:pStyle w:val="Ttulo4"/>
      </w:pPr>
      <w:r>
        <w:t>Capacidades</w:t>
      </w:r>
    </w:p>
    <w:p w14:paraId="6966FB4C" w14:textId="77777777" w:rsidR="00762242" w:rsidRDefault="00762242">
      <w:pPr>
        <w:pStyle w:val="NormalWeb"/>
        <w:numPr>
          <w:ilvl w:val="0"/>
          <w:numId w:val="1"/>
        </w:numPr>
      </w:pPr>
      <w:r>
        <w:t>Cargar preguntas desde una fuente de datos.</w:t>
      </w:r>
    </w:p>
    <w:p w14:paraId="2EC38207" w14:textId="77777777" w:rsidR="00762242" w:rsidRDefault="00762242">
      <w:pPr>
        <w:pStyle w:val="NormalWeb"/>
        <w:numPr>
          <w:ilvl w:val="0"/>
          <w:numId w:val="1"/>
        </w:numPr>
      </w:pPr>
      <w:r>
        <w:t>Almacenar preguntas de forma estructurada.</w:t>
      </w:r>
    </w:p>
    <w:p w14:paraId="1D602435" w14:textId="77777777" w:rsidR="00762242" w:rsidRDefault="00762242">
      <w:pPr>
        <w:pStyle w:val="NormalWeb"/>
        <w:numPr>
          <w:ilvl w:val="0"/>
          <w:numId w:val="1"/>
        </w:numPr>
      </w:pPr>
      <w:r>
        <w:t>Mantener una identificación única para cada pregunta.</w:t>
      </w:r>
    </w:p>
    <w:p w14:paraId="0C59BAAE" w14:textId="77777777" w:rsidR="00762242" w:rsidRDefault="00762242">
      <w:pPr>
        <w:pStyle w:val="NormalWeb"/>
        <w:numPr>
          <w:ilvl w:val="0"/>
          <w:numId w:val="1"/>
        </w:numPr>
      </w:pPr>
      <w:r>
        <w:t>Asociar respuestas posibles a cada pregunta.</w:t>
      </w:r>
    </w:p>
    <w:p w14:paraId="695B6C3E" w14:textId="77777777" w:rsidR="00762242" w:rsidRDefault="00762242">
      <w:pPr>
        <w:pStyle w:val="NormalWeb"/>
        <w:numPr>
          <w:ilvl w:val="0"/>
          <w:numId w:val="1"/>
        </w:numPr>
      </w:pPr>
      <w:r>
        <w:t>Identificar la respuesta correcta.</w:t>
      </w:r>
    </w:p>
    <w:p w14:paraId="735467DA" w14:textId="77777777" w:rsidR="00762242" w:rsidRDefault="00762242">
      <w:pPr>
        <w:pStyle w:val="NormalWeb"/>
        <w:numPr>
          <w:ilvl w:val="0"/>
          <w:numId w:val="1"/>
        </w:numPr>
      </w:pPr>
      <w:r>
        <w:t>Permitir futuras ampliaciones del banco de preguntas.</w:t>
      </w:r>
    </w:p>
    <w:p w14:paraId="08211487" w14:textId="77777777" w:rsidR="00762242" w:rsidRDefault="00762242" w:rsidP="00B11034">
      <w:pPr>
        <w:pStyle w:val="Ttulo4"/>
      </w:pPr>
      <w:r>
        <w:t>Beneficios</w:t>
      </w:r>
    </w:p>
    <w:p w14:paraId="781D3C1B" w14:textId="77777777" w:rsidR="00762242" w:rsidRDefault="00762242">
      <w:pPr>
        <w:pStyle w:val="NormalWeb"/>
        <w:numPr>
          <w:ilvl w:val="0"/>
          <w:numId w:val="2"/>
        </w:numPr>
      </w:pPr>
      <w:r>
        <w:t>Facilita la actualización del contenido.</w:t>
      </w:r>
    </w:p>
    <w:p w14:paraId="1497D970" w14:textId="77777777" w:rsidR="00762242" w:rsidRDefault="00762242">
      <w:pPr>
        <w:pStyle w:val="NormalWeb"/>
        <w:numPr>
          <w:ilvl w:val="0"/>
          <w:numId w:val="2"/>
        </w:numPr>
      </w:pPr>
      <w:r>
        <w:t>Permite reutilizar preguntas en múltiples exámenes.</w:t>
      </w:r>
    </w:p>
    <w:p w14:paraId="207D5A75" w14:textId="77777777" w:rsidR="00762242" w:rsidRDefault="00762242">
      <w:pPr>
        <w:pStyle w:val="NormalWeb"/>
        <w:numPr>
          <w:ilvl w:val="0"/>
          <w:numId w:val="2"/>
        </w:numPr>
      </w:pPr>
      <w:r>
        <w:t>Reduce la complejidad del mantenimiento.</w:t>
      </w:r>
    </w:p>
    <w:p w14:paraId="0403F9E6" w14:textId="77777777" w:rsidR="00762242" w:rsidRDefault="00762242" w:rsidP="00B11034">
      <w:pPr>
        <w:jc w:val="left"/>
      </w:pPr>
      <w:r>
        <w:pict w14:anchorId="0FA85964">
          <v:rect id="_x0000_i1058" style="width:0;height:1.5pt" o:hrstd="t" o:hr="t" fillcolor="#a0a0a0" stroked="f"/>
        </w:pict>
      </w:r>
    </w:p>
    <w:p w14:paraId="2796934B" w14:textId="77777777" w:rsidR="00762242" w:rsidRDefault="00762242" w:rsidP="00B11034">
      <w:pPr>
        <w:pStyle w:val="Ttulo5"/>
      </w:pPr>
      <w:r>
        <w:t>2.2.2 Generación de Exámenes de Práctica</w:t>
      </w:r>
    </w:p>
    <w:p w14:paraId="569D7A90" w14:textId="77777777" w:rsidR="00762242" w:rsidRDefault="00762242" w:rsidP="00B11034">
      <w:pPr>
        <w:pStyle w:val="NormalWeb"/>
      </w:pPr>
      <w:r>
        <w:t>El sistema deberá generar automáticamente una prueba compuesta por 35 preguntas seleccionadas aleatoriamente.</w:t>
      </w:r>
    </w:p>
    <w:p w14:paraId="7273C9BD" w14:textId="77777777" w:rsidR="00762242" w:rsidRDefault="00762242" w:rsidP="00B11034">
      <w:pPr>
        <w:pStyle w:val="Ttulo4"/>
      </w:pPr>
      <w:r>
        <w:t>Capacidades</w:t>
      </w:r>
    </w:p>
    <w:p w14:paraId="5F0F5949" w14:textId="77777777" w:rsidR="00762242" w:rsidRDefault="00762242">
      <w:pPr>
        <w:pStyle w:val="NormalWeb"/>
        <w:numPr>
          <w:ilvl w:val="0"/>
          <w:numId w:val="3"/>
        </w:numPr>
      </w:pPr>
      <w:r>
        <w:lastRenderedPageBreak/>
        <w:t>Selección aleatoria sin repetición.</w:t>
      </w:r>
    </w:p>
    <w:p w14:paraId="6AE128A6" w14:textId="77777777" w:rsidR="00762242" w:rsidRDefault="00762242">
      <w:pPr>
        <w:pStyle w:val="NormalWeb"/>
        <w:numPr>
          <w:ilvl w:val="0"/>
          <w:numId w:val="3"/>
        </w:numPr>
      </w:pPr>
      <w:r>
        <w:t>Creación de una sesión de examen independiente.</w:t>
      </w:r>
    </w:p>
    <w:p w14:paraId="5AE14E0E" w14:textId="77777777" w:rsidR="00762242" w:rsidRDefault="00762242">
      <w:pPr>
        <w:pStyle w:val="NormalWeb"/>
        <w:numPr>
          <w:ilvl w:val="0"/>
          <w:numId w:val="3"/>
        </w:numPr>
      </w:pPr>
      <w:r>
        <w:t>Garantía de que cada examen sea diferente.</w:t>
      </w:r>
    </w:p>
    <w:p w14:paraId="107C62B4" w14:textId="77777777" w:rsidR="00762242" w:rsidRDefault="00762242">
      <w:pPr>
        <w:pStyle w:val="NormalWeb"/>
        <w:numPr>
          <w:ilvl w:val="0"/>
          <w:numId w:val="3"/>
        </w:numPr>
      </w:pPr>
      <w:r>
        <w:t>Posibilidad de soportar futuras reglas de selección.</w:t>
      </w:r>
    </w:p>
    <w:p w14:paraId="0EE35149" w14:textId="77777777" w:rsidR="00762242" w:rsidRDefault="00762242" w:rsidP="00B11034">
      <w:pPr>
        <w:pStyle w:val="Ttulo4"/>
      </w:pPr>
      <w:r>
        <w:t>Requisitos</w:t>
      </w:r>
    </w:p>
    <w:p w14:paraId="41B21258" w14:textId="77777777" w:rsidR="00762242" w:rsidRDefault="00762242">
      <w:pPr>
        <w:pStyle w:val="NormalWeb"/>
        <w:numPr>
          <w:ilvl w:val="0"/>
          <w:numId w:val="4"/>
        </w:numPr>
      </w:pPr>
      <w:r>
        <w:t>Ninguna pregunta puede aparecer más de una vez dentro del mismo examen.</w:t>
      </w:r>
    </w:p>
    <w:p w14:paraId="677695FB" w14:textId="77777777" w:rsidR="00762242" w:rsidRDefault="00762242">
      <w:pPr>
        <w:pStyle w:val="NormalWeb"/>
        <w:numPr>
          <w:ilvl w:val="0"/>
          <w:numId w:val="4"/>
        </w:numPr>
      </w:pPr>
      <w:r>
        <w:t>El examen debe contener exactamente 35 preguntas.</w:t>
      </w:r>
    </w:p>
    <w:p w14:paraId="4B649A1F" w14:textId="77777777" w:rsidR="00762242" w:rsidRDefault="00762242">
      <w:pPr>
        <w:pStyle w:val="NormalWeb"/>
        <w:numPr>
          <w:ilvl w:val="0"/>
          <w:numId w:val="4"/>
        </w:numPr>
      </w:pPr>
      <w:r>
        <w:t>La generación debe completarse en tiempo mínimo.</w:t>
      </w:r>
    </w:p>
    <w:p w14:paraId="6D796C3A" w14:textId="77777777" w:rsidR="00762242" w:rsidRDefault="00762242" w:rsidP="00B11034">
      <w:pPr>
        <w:pStyle w:val="Ttulo4"/>
      </w:pPr>
      <w:r>
        <w:t>Beneficios</w:t>
      </w:r>
    </w:p>
    <w:p w14:paraId="6639EC85" w14:textId="77777777" w:rsidR="00762242" w:rsidRDefault="00762242">
      <w:pPr>
        <w:pStyle w:val="NormalWeb"/>
        <w:numPr>
          <w:ilvl w:val="0"/>
          <w:numId w:val="5"/>
        </w:numPr>
      </w:pPr>
      <w:r>
        <w:t>Incrementa la variedad de los ejercicios.</w:t>
      </w:r>
    </w:p>
    <w:p w14:paraId="5733A978" w14:textId="77777777" w:rsidR="00762242" w:rsidRDefault="00762242">
      <w:pPr>
        <w:pStyle w:val="NormalWeb"/>
        <w:numPr>
          <w:ilvl w:val="0"/>
          <w:numId w:val="5"/>
        </w:numPr>
      </w:pPr>
      <w:r>
        <w:t>Reduce la memorización mecánica de respuestas.</w:t>
      </w:r>
    </w:p>
    <w:p w14:paraId="73F943CC" w14:textId="77777777" w:rsidR="00762242" w:rsidRDefault="00762242">
      <w:pPr>
        <w:pStyle w:val="NormalWeb"/>
        <w:numPr>
          <w:ilvl w:val="0"/>
          <w:numId w:val="5"/>
        </w:numPr>
      </w:pPr>
      <w:r>
        <w:t>Mejora la preparación del usuario para situaciones reales.</w:t>
      </w:r>
    </w:p>
    <w:p w14:paraId="3CAAD5D5" w14:textId="77777777" w:rsidR="00762242" w:rsidRDefault="00762242" w:rsidP="00B11034">
      <w:pPr>
        <w:jc w:val="left"/>
      </w:pPr>
      <w:r>
        <w:pict w14:anchorId="4879FE6F">
          <v:rect id="_x0000_i1059" style="width:0;height:1.5pt" o:hrstd="t" o:hr="t" fillcolor="#a0a0a0" stroked="f"/>
        </w:pict>
      </w:r>
    </w:p>
    <w:p w14:paraId="00DA1570" w14:textId="77777777" w:rsidR="00762242" w:rsidRDefault="00762242" w:rsidP="00B11034">
      <w:pPr>
        <w:pStyle w:val="Ttulo5"/>
      </w:pPr>
      <w:r>
        <w:t>2.2.3 Presentación de Preguntas</w:t>
      </w:r>
    </w:p>
    <w:p w14:paraId="497520FC" w14:textId="77777777" w:rsidR="00762242" w:rsidRDefault="00762242" w:rsidP="00B11034">
      <w:pPr>
        <w:pStyle w:val="NormalWeb"/>
      </w:pPr>
      <w:r>
        <w:t>El sistema deberá mostrar claramente cada pregunta junto con sus opciones de respuesta.</w:t>
      </w:r>
    </w:p>
    <w:p w14:paraId="2D7F3F56" w14:textId="77777777" w:rsidR="00762242" w:rsidRDefault="00762242" w:rsidP="00B11034">
      <w:pPr>
        <w:pStyle w:val="Ttulo4"/>
      </w:pPr>
      <w:r>
        <w:t>Capacidades</w:t>
      </w:r>
    </w:p>
    <w:p w14:paraId="05AD98BE" w14:textId="77777777" w:rsidR="00762242" w:rsidRDefault="00762242">
      <w:pPr>
        <w:pStyle w:val="NormalWeb"/>
        <w:numPr>
          <w:ilvl w:val="0"/>
          <w:numId w:val="6"/>
        </w:numPr>
      </w:pPr>
      <w:r>
        <w:t>Mostrar el texto completo de la pregunta.</w:t>
      </w:r>
    </w:p>
    <w:p w14:paraId="6FC963F9" w14:textId="77777777" w:rsidR="00762242" w:rsidRDefault="00762242">
      <w:pPr>
        <w:pStyle w:val="NormalWeb"/>
        <w:numPr>
          <w:ilvl w:val="0"/>
          <w:numId w:val="6"/>
        </w:numPr>
      </w:pPr>
      <w:r>
        <w:t>Mostrar todas las respuestas posibles.</w:t>
      </w:r>
    </w:p>
    <w:p w14:paraId="1C0D3514" w14:textId="77777777" w:rsidR="00762242" w:rsidRDefault="00762242">
      <w:pPr>
        <w:pStyle w:val="NormalWeb"/>
        <w:numPr>
          <w:ilvl w:val="0"/>
          <w:numId w:val="6"/>
        </w:numPr>
      </w:pPr>
      <w:r>
        <w:t>Presentar una única pregunta por pantalla.</w:t>
      </w:r>
    </w:p>
    <w:p w14:paraId="41BA1037" w14:textId="77777777" w:rsidR="00762242" w:rsidRDefault="00762242">
      <w:pPr>
        <w:pStyle w:val="NormalWeb"/>
        <w:numPr>
          <w:ilvl w:val="0"/>
          <w:numId w:val="6"/>
        </w:numPr>
      </w:pPr>
      <w:r>
        <w:t>Indicar el progreso del examen.</w:t>
      </w:r>
    </w:p>
    <w:p w14:paraId="1A0CE08E" w14:textId="77777777" w:rsidR="00762242" w:rsidRDefault="00762242" w:rsidP="00B11034">
      <w:pPr>
        <w:pStyle w:val="Ttulo4"/>
      </w:pPr>
      <w:r>
        <w:t>Información Visible</w:t>
      </w:r>
    </w:p>
    <w:p w14:paraId="7B0F6181" w14:textId="77777777" w:rsidR="00762242" w:rsidRDefault="00762242" w:rsidP="00B11034">
      <w:pPr>
        <w:pStyle w:val="NormalWeb"/>
      </w:pPr>
      <w:r>
        <w:t>Ejemplo:</w:t>
      </w:r>
    </w:p>
    <w:p w14:paraId="181C7B5D" w14:textId="77777777" w:rsidR="00762242" w:rsidRDefault="00762242" w:rsidP="00B11034">
      <w:pPr>
        <w:pStyle w:val="HTMLconformatoprevio"/>
        <w:rPr>
          <w:rStyle w:val="CdigoHTML"/>
        </w:rPr>
      </w:pPr>
      <w:r>
        <w:rPr>
          <w:rStyle w:val="CdigoHTML"/>
        </w:rPr>
        <w:t>Pregunta 12 de 35</w:t>
      </w:r>
    </w:p>
    <w:p w14:paraId="17B56F09" w14:textId="77777777" w:rsidR="00762242" w:rsidRDefault="00762242" w:rsidP="00B11034">
      <w:pPr>
        <w:pStyle w:val="HTMLconformatoprevio"/>
        <w:rPr>
          <w:rStyle w:val="CdigoHTML"/>
        </w:rPr>
      </w:pPr>
    </w:p>
    <w:p w14:paraId="2671745A" w14:textId="77777777" w:rsidR="00762242" w:rsidRDefault="00762242" w:rsidP="00B11034">
      <w:pPr>
        <w:pStyle w:val="HTMLconformatoprevio"/>
        <w:rPr>
          <w:rStyle w:val="CdigoHTML"/>
        </w:rPr>
      </w:pPr>
      <w:r>
        <w:rPr>
          <w:rStyle w:val="CdigoHTML"/>
        </w:rPr>
        <w:t>¿Cuál es la función de una antena dipolo?</w:t>
      </w:r>
    </w:p>
    <w:p w14:paraId="6989707E" w14:textId="77777777" w:rsidR="00762242" w:rsidRDefault="00762242" w:rsidP="00B11034">
      <w:pPr>
        <w:pStyle w:val="HTMLconformatoprevio"/>
        <w:rPr>
          <w:rStyle w:val="CdigoHTML"/>
        </w:rPr>
      </w:pPr>
    </w:p>
    <w:p w14:paraId="58AD7CC5" w14:textId="77777777" w:rsidR="00762242" w:rsidRDefault="00762242" w:rsidP="00B11034">
      <w:pPr>
        <w:pStyle w:val="HTMLconformatoprevio"/>
        <w:rPr>
          <w:rStyle w:val="CdigoHTML"/>
        </w:rPr>
      </w:pPr>
      <w:r>
        <w:rPr>
          <w:rStyle w:val="CdigoHTML"/>
        </w:rPr>
        <w:t>(A) ...</w:t>
      </w:r>
    </w:p>
    <w:p w14:paraId="12987A18" w14:textId="77777777" w:rsidR="00762242" w:rsidRDefault="00762242" w:rsidP="00B11034">
      <w:pPr>
        <w:pStyle w:val="HTMLconformatoprevio"/>
        <w:rPr>
          <w:rStyle w:val="CdigoHTML"/>
        </w:rPr>
      </w:pPr>
      <w:r>
        <w:rPr>
          <w:rStyle w:val="CdigoHTML"/>
        </w:rPr>
        <w:t>(B) ...</w:t>
      </w:r>
    </w:p>
    <w:p w14:paraId="7E90AD1A" w14:textId="77777777" w:rsidR="00762242" w:rsidRDefault="00762242" w:rsidP="00B11034">
      <w:pPr>
        <w:pStyle w:val="HTMLconformatoprevio"/>
        <w:rPr>
          <w:rStyle w:val="CdigoHTML"/>
        </w:rPr>
      </w:pPr>
      <w:r>
        <w:rPr>
          <w:rStyle w:val="CdigoHTML"/>
        </w:rPr>
        <w:t>(C) ...</w:t>
      </w:r>
    </w:p>
    <w:p w14:paraId="0F4DBC1A" w14:textId="77777777" w:rsidR="00762242" w:rsidRDefault="00762242" w:rsidP="00B11034">
      <w:pPr>
        <w:pStyle w:val="HTMLconformatoprevio"/>
        <w:rPr>
          <w:rStyle w:val="CdigoHTML"/>
        </w:rPr>
      </w:pPr>
      <w:r>
        <w:rPr>
          <w:rStyle w:val="CdigoHTML"/>
        </w:rPr>
        <w:t>(D) ...</w:t>
      </w:r>
    </w:p>
    <w:p w14:paraId="3435FC73" w14:textId="77777777" w:rsidR="00762242" w:rsidRDefault="00762242" w:rsidP="00B11034">
      <w:pPr>
        <w:pStyle w:val="Ttulo4"/>
      </w:pPr>
      <w:r>
        <w:t>Beneficios</w:t>
      </w:r>
    </w:p>
    <w:p w14:paraId="16229ACD" w14:textId="77777777" w:rsidR="00762242" w:rsidRDefault="00762242">
      <w:pPr>
        <w:pStyle w:val="NormalWeb"/>
        <w:numPr>
          <w:ilvl w:val="0"/>
          <w:numId w:val="7"/>
        </w:numPr>
      </w:pPr>
      <w:r>
        <w:t>Mejora la experiencia de usuario.</w:t>
      </w:r>
    </w:p>
    <w:p w14:paraId="489967D7" w14:textId="77777777" w:rsidR="00762242" w:rsidRDefault="00762242">
      <w:pPr>
        <w:pStyle w:val="NormalWeb"/>
        <w:numPr>
          <w:ilvl w:val="0"/>
          <w:numId w:val="7"/>
        </w:numPr>
      </w:pPr>
      <w:r>
        <w:t>Reduce errores de interpretación.</w:t>
      </w:r>
    </w:p>
    <w:p w14:paraId="403173E1" w14:textId="77777777" w:rsidR="00762242" w:rsidRDefault="00762242">
      <w:pPr>
        <w:pStyle w:val="NormalWeb"/>
        <w:numPr>
          <w:ilvl w:val="0"/>
          <w:numId w:val="7"/>
        </w:numPr>
      </w:pPr>
      <w:r>
        <w:t>Facilita la concentración durante el examen.</w:t>
      </w:r>
    </w:p>
    <w:p w14:paraId="4437513C" w14:textId="77777777" w:rsidR="00762242" w:rsidRDefault="00762242" w:rsidP="00B11034">
      <w:pPr>
        <w:jc w:val="left"/>
      </w:pPr>
      <w:r>
        <w:pict w14:anchorId="0B22CF81">
          <v:rect id="_x0000_i1060" style="width:0;height:1.5pt" o:hrstd="t" o:hr="t" fillcolor="#a0a0a0" stroked="f"/>
        </w:pict>
      </w:r>
    </w:p>
    <w:p w14:paraId="1934441D" w14:textId="77777777" w:rsidR="00762242" w:rsidRDefault="00762242" w:rsidP="00B11034">
      <w:pPr>
        <w:pStyle w:val="Ttulo5"/>
      </w:pPr>
      <w:r>
        <w:lastRenderedPageBreak/>
        <w:t>2.2.4 Registro de Respuestas</w:t>
      </w:r>
    </w:p>
    <w:p w14:paraId="0525D3CC" w14:textId="77777777" w:rsidR="00762242" w:rsidRDefault="00762242" w:rsidP="00B11034">
      <w:pPr>
        <w:pStyle w:val="NormalWeb"/>
      </w:pPr>
      <w:r>
        <w:t>El sistema deberá almacenar cada respuesta seleccionada por el usuario.</w:t>
      </w:r>
    </w:p>
    <w:p w14:paraId="173AE29F" w14:textId="77777777" w:rsidR="00762242" w:rsidRDefault="00762242" w:rsidP="00B11034">
      <w:pPr>
        <w:pStyle w:val="Ttulo4"/>
      </w:pPr>
      <w:r>
        <w:t>Capacidades</w:t>
      </w:r>
    </w:p>
    <w:p w14:paraId="4914B95D" w14:textId="77777777" w:rsidR="00762242" w:rsidRDefault="00762242">
      <w:pPr>
        <w:pStyle w:val="NormalWeb"/>
        <w:numPr>
          <w:ilvl w:val="0"/>
          <w:numId w:val="8"/>
        </w:numPr>
      </w:pPr>
      <w:r>
        <w:t>Registrar la opción elegida.</w:t>
      </w:r>
    </w:p>
    <w:p w14:paraId="3B180931" w14:textId="77777777" w:rsidR="00762242" w:rsidRDefault="00762242">
      <w:pPr>
        <w:pStyle w:val="NormalWeb"/>
        <w:numPr>
          <w:ilvl w:val="0"/>
          <w:numId w:val="8"/>
        </w:numPr>
      </w:pPr>
      <w:r>
        <w:t>Permitir modificar respuestas antes de finalizar.</w:t>
      </w:r>
    </w:p>
    <w:p w14:paraId="24255F90" w14:textId="77777777" w:rsidR="00762242" w:rsidRDefault="00762242">
      <w:pPr>
        <w:pStyle w:val="NormalWeb"/>
        <w:numPr>
          <w:ilvl w:val="0"/>
          <w:numId w:val="8"/>
        </w:numPr>
      </w:pPr>
      <w:r>
        <w:t>Conservar respuestas durante toda la sesión.</w:t>
      </w:r>
    </w:p>
    <w:p w14:paraId="48CFEB15" w14:textId="77777777" w:rsidR="00762242" w:rsidRDefault="00762242">
      <w:pPr>
        <w:pStyle w:val="NormalWeb"/>
        <w:numPr>
          <w:ilvl w:val="0"/>
          <w:numId w:val="8"/>
        </w:numPr>
      </w:pPr>
      <w:r>
        <w:t>Asociar cada respuesta a una pregunta específica.</w:t>
      </w:r>
    </w:p>
    <w:p w14:paraId="6B7A6150" w14:textId="77777777" w:rsidR="00762242" w:rsidRDefault="00762242" w:rsidP="00B11034">
      <w:pPr>
        <w:pStyle w:val="Ttulo4"/>
      </w:pPr>
      <w:r>
        <w:t>Consideraciones</w:t>
      </w:r>
    </w:p>
    <w:p w14:paraId="50F42E5A" w14:textId="77777777" w:rsidR="00762242" w:rsidRDefault="00762242" w:rsidP="00B11034">
      <w:pPr>
        <w:pStyle w:val="NormalWeb"/>
      </w:pPr>
      <w:r>
        <w:t>Cada selección realizada por el usuario debe quedar registrada inmediatamente para evitar pérdida de información.</w:t>
      </w:r>
    </w:p>
    <w:p w14:paraId="42A308F0" w14:textId="77777777" w:rsidR="00762242" w:rsidRDefault="00762242" w:rsidP="00B11034">
      <w:pPr>
        <w:pStyle w:val="Ttulo4"/>
      </w:pPr>
      <w:r>
        <w:t>Beneficios</w:t>
      </w:r>
    </w:p>
    <w:p w14:paraId="039ABBA7" w14:textId="77777777" w:rsidR="00762242" w:rsidRDefault="00762242">
      <w:pPr>
        <w:pStyle w:val="NormalWeb"/>
        <w:numPr>
          <w:ilvl w:val="0"/>
          <w:numId w:val="9"/>
        </w:numPr>
      </w:pPr>
      <w:r>
        <w:t>Mayor confiabilidad.</w:t>
      </w:r>
    </w:p>
    <w:p w14:paraId="621DAEB0" w14:textId="77777777" w:rsidR="00762242" w:rsidRDefault="00762242">
      <w:pPr>
        <w:pStyle w:val="NormalWeb"/>
        <w:numPr>
          <w:ilvl w:val="0"/>
          <w:numId w:val="9"/>
        </w:numPr>
      </w:pPr>
      <w:r>
        <w:t>Mejor experiencia de uso.</w:t>
      </w:r>
    </w:p>
    <w:p w14:paraId="27C3788C" w14:textId="77777777" w:rsidR="00762242" w:rsidRDefault="00762242">
      <w:pPr>
        <w:pStyle w:val="NormalWeb"/>
        <w:numPr>
          <w:ilvl w:val="0"/>
          <w:numId w:val="9"/>
        </w:numPr>
      </w:pPr>
      <w:r>
        <w:t>Posibilidad de recuperación ante interrupciones.</w:t>
      </w:r>
    </w:p>
    <w:p w14:paraId="10F447D6" w14:textId="77777777" w:rsidR="00762242" w:rsidRDefault="00762242" w:rsidP="00B11034">
      <w:pPr>
        <w:jc w:val="left"/>
      </w:pPr>
      <w:r>
        <w:pict w14:anchorId="517F3FE9">
          <v:rect id="_x0000_i1061" style="width:0;height:1.5pt" o:hrstd="t" o:hr="t" fillcolor="#a0a0a0" stroked="f"/>
        </w:pict>
      </w:r>
    </w:p>
    <w:p w14:paraId="0674A055" w14:textId="77777777" w:rsidR="00762242" w:rsidRDefault="00762242" w:rsidP="00B11034">
      <w:pPr>
        <w:pStyle w:val="Ttulo5"/>
      </w:pPr>
      <w:r>
        <w:t>2.2.5 Navegación del Examen</w:t>
      </w:r>
    </w:p>
    <w:p w14:paraId="43378A36" w14:textId="77777777" w:rsidR="00762242" w:rsidRDefault="00762242" w:rsidP="00B11034">
      <w:pPr>
        <w:pStyle w:val="NormalWeb"/>
      </w:pPr>
      <w:r>
        <w:t>El sistema deberá permitir al usuario desplazarse entre preguntas.</w:t>
      </w:r>
    </w:p>
    <w:p w14:paraId="44BE0F56" w14:textId="77777777" w:rsidR="00762242" w:rsidRDefault="00762242" w:rsidP="00B11034">
      <w:pPr>
        <w:pStyle w:val="Ttulo4"/>
      </w:pPr>
      <w:r>
        <w:t>Capacidades</w:t>
      </w:r>
    </w:p>
    <w:p w14:paraId="4A5F284A" w14:textId="77777777" w:rsidR="00762242" w:rsidRDefault="00762242">
      <w:pPr>
        <w:pStyle w:val="NormalWeb"/>
        <w:numPr>
          <w:ilvl w:val="0"/>
          <w:numId w:val="10"/>
        </w:numPr>
      </w:pPr>
      <w:r>
        <w:t>Avanzar a la siguiente pregunta.</w:t>
      </w:r>
    </w:p>
    <w:p w14:paraId="3F9974C0" w14:textId="77777777" w:rsidR="00762242" w:rsidRDefault="00762242">
      <w:pPr>
        <w:pStyle w:val="NormalWeb"/>
        <w:numPr>
          <w:ilvl w:val="0"/>
          <w:numId w:val="10"/>
        </w:numPr>
      </w:pPr>
      <w:r>
        <w:t>Regresar a preguntas anteriores.</w:t>
      </w:r>
    </w:p>
    <w:p w14:paraId="7D20C9BB" w14:textId="77777777" w:rsidR="00762242" w:rsidRDefault="00762242">
      <w:pPr>
        <w:pStyle w:val="NormalWeb"/>
        <w:numPr>
          <w:ilvl w:val="0"/>
          <w:numId w:val="10"/>
        </w:numPr>
      </w:pPr>
      <w:r>
        <w:t>Visualizar el estado de cada pregunta.</w:t>
      </w:r>
    </w:p>
    <w:p w14:paraId="6DE7FEEC" w14:textId="77777777" w:rsidR="00762242" w:rsidRDefault="00762242">
      <w:pPr>
        <w:pStyle w:val="NormalWeb"/>
        <w:numPr>
          <w:ilvl w:val="0"/>
          <w:numId w:val="10"/>
        </w:numPr>
      </w:pPr>
      <w:r>
        <w:t>Saltar preguntas temporalmente.</w:t>
      </w:r>
    </w:p>
    <w:p w14:paraId="782B8477" w14:textId="77777777" w:rsidR="00762242" w:rsidRDefault="00762242" w:rsidP="00B11034">
      <w:pPr>
        <w:pStyle w:val="Ttulo4"/>
      </w:pPr>
      <w:r>
        <w:t>Beneficios</w:t>
      </w:r>
    </w:p>
    <w:p w14:paraId="3885B640" w14:textId="77777777" w:rsidR="00762242" w:rsidRDefault="00762242">
      <w:pPr>
        <w:pStyle w:val="NormalWeb"/>
        <w:numPr>
          <w:ilvl w:val="0"/>
          <w:numId w:val="11"/>
        </w:numPr>
      </w:pPr>
      <w:r>
        <w:t>Simula mejor un examen real.</w:t>
      </w:r>
    </w:p>
    <w:p w14:paraId="7CAD9A2D" w14:textId="77777777" w:rsidR="00762242" w:rsidRDefault="00762242">
      <w:pPr>
        <w:pStyle w:val="NormalWeb"/>
        <w:numPr>
          <w:ilvl w:val="0"/>
          <w:numId w:val="11"/>
        </w:numPr>
      </w:pPr>
      <w:r>
        <w:t>Permite revisar respuestas.</w:t>
      </w:r>
    </w:p>
    <w:p w14:paraId="2B00A3E4" w14:textId="77777777" w:rsidR="00762242" w:rsidRDefault="00762242">
      <w:pPr>
        <w:pStyle w:val="NormalWeb"/>
        <w:numPr>
          <w:ilvl w:val="0"/>
          <w:numId w:val="11"/>
        </w:numPr>
      </w:pPr>
      <w:r>
        <w:t>Reduce la ansiedad del usuario.</w:t>
      </w:r>
    </w:p>
    <w:p w14:paraId="529C18E6" w14:textId="77777777" w:rsidR="00762242" w:rsidRDefault="00762242" w:rsidP="00B11034">
      <w:pPr>
        <w:jc w:val="left"/>
      </w:pPr>
      <w:r>
        <w:pict w14:anchorId="19C3A264">
          <v:rect id="_x0000_i1062" style="width:0;height:1.5pt" o:hrstd="t" o:hr="t" fillcolor="#a0a0a0" stroked="f"/>
        </w:pict>
      </w:r>
    </w:p>
    <w:p w14:paraId="49741CCD" w14:textId="77777777" w:rsidR="00762242" w:rsidRDefault="00762242" w:rsidP="00B11034">
      <w:pPr>
        <w:pStyle w:val="Ttulo5"/>
      </w:pPr>
      <w:r>
        <w:t>2.2.6 Finalización del Examen</w:t>
      </w:r>
    </w:p>
    <w:p w14:paraId="0681B7DF" w14:textId="77777777" w:rsidR="00762242" w:rsidRDefault="00762242" w:rsidP="00B11034">
      <w:pPr>
        <w:pStyle w:val="NormalWeb"/>
      </w:pPr>
      <w:r>
        <w:t>El sistema deberá proporcionar un mecanismo controlado para concluir la prueba.</w:t>
      </w:r>
    </w:p>
    <w:p w14:paraId="39779FDB" w14:textId="77777777" w:rsidR="00762242" w:rsidRDefault="00762242" w:rsidP="00B11034">
      <w:pPr>
        <w:pStyle w:val="Ttulo4"/>
      </w:pPr>
      <w:r>
        <w:lastRenderedPageBreak/>
        <w:t>Capacidades</w:t>
      </w:r>
    </w:p>
    <w:p w14:paraId="3D3C7717" w14:textId="77777777" w:rsidR="00762242" w:rsidRDefault="00762242">
      <w:pPr>
        <w:pStyle w:val="NormalWeb"/>
        <w:numPr>
          <w:ilvl w:val="0"/>
          <w:numId w:val="12"/>
        </w:numPr>
      </w:pPr>
      <w:r>
        <w:t>Solicitar confirmación antes de finalizar.</w:t>
      </w:r>
    </w:p>
    <w:p w14:paraId="53B181B9" w14:textId="77777777" w:rsidR="00762242" w:rsidRDefault="00762242">
      <w:pPr>
        <w:pStyle w:val="NormalWeb"/>
        <w:numPr>
          <w:ilvl w:val="0"/>
          <w:numId w:val="12"/>
        </w:numPr>
      </w:pPr>
      <w:r>
        <w:t>Informar sobre preguntas sin responder.</w:t>
      </w:r>
    </w:p>
    <w:p w14:paraId="5BCA8446" w14:textId="77777777" w:rsidR="00762242" w:rsidRDefault="00762242">
      <w:pPr>
        <w:pStyle w:val="NormalWeb"/>
        <w:numPr>
          <w:ilvl w:val="0"/>
          <w:numId w:val="12"/>
        </w:numPr>
      </w:pPr>
      <w:r>
        <w:t>Bloquear modificaciones posteriores al envío.</w:t>
      </w:r>
    </w:p>
    <w:p w14:paraId="03416B1E" w14:textId="77777777" w:rsidR="00762242" w:rsidRDefault="00762242" w:rsidP="00B11034">
      <w:pPr>
        <w:pStyle w:val="Ttulo4"/>
      </w:pPr>
      <w:r>
        <w:t>Beneficios</w:t>
      </w:r>
    </w:p>
    <w:p w14:paraId="7FB710C5" w14:textId="77777777" w:rsidR="00762242" w:rsidRDefault="00762242">
      <w:pPr>
        <w:pStyle w:val="NormalWeb"/>
        <w:numPr>
          <w:ilvl w:val="0"/>
          <w:numId w:val="13"/>
        </w:numPr>
      </w:pPr>
      <w:r>
        <w:t>Evita finalizaciones accidentales.</w:t>
      </w:r>
    </w:p>
    <w:p w14:paraId="2D0B6296" w14:textId="77777777" w:rsidR="00762242" w:rsidRDefault="00762242">
      <w:pPr>
        <w:pStyle w:val="NormalWeb"/>
        <w:numPr>
          <w:ilvl w:val="0"/>
          <w:numId w:val="13"/>
        </w:numPr>
      </w:pPr>
      <w:r>
        <w:t>Incrementa la precisión de los resultados.</w:t>
      </w:r>
    </w:p>
    <w:p w14:paraId="28D1D934" w14:textId="77777777" w:rsidR="00762242" w:rsidRDefault="00762242" w:rsidP="00B11034">
      <w:pPr>
        <w:jc w:val="left"/>
      </w:pPr>
      <w:r>
        <w:pict w14:anchorId="01399A84">
          <v:rect id="_x0000_i1063" style="width:0;height:1.5pt" o:hrstd="t" o:hr="t" fillcolor="#a0a0a0" stroked="f"/>
        </w:pict>
      </w:r>
    </w:p>
    <w:p w14:paraId="15866906" w14:textId="77777777" w:rsidR="00762242" w:rsidRDefault="00762242" w:rsidP="00B11034">
      <w:pPr>
        <w:pStyle w:val="Ttulo5"/>
      </w:pPr>
      <w:r>
        <w:t>2.2.7 Calificación Automática</w:t>
      </w:r>
    </w:p>
    <w:p w14:paraId="6077C972" w14:textId="77777777" w:rsidR="00762242" w:rsidRDefault="00762242" w:rsidP="00B11034">
      <w:pPr>
        <w:pStyle w:val="NormalWeb"/>
      </w:pPr>
      <w:r>
        <w:t>El sistema deberá evaluar automáticamente las respuestas proporcionadas por el usuario.</w:t>
      </w:r>
    </w:p>
    <w:p w14:paraId="6E77F214" w14:textId="77777777" w:rsidR="00762242" w:rsidRDefault="00762242" w:rsidP="00B11034">
      <w:pPr>
        <w:pStyle w:val="Ttulo4"/>
      </w:pPr>
      <w:r>
        <w:t>Capacidades</w:t>
      </w:r>
    </w:p>
    <w:p w14:paraId="0A8ED70A" w14:textId="77777777" w:rsidR="00762242" w:rsidRDefault="00762242">
      <w:pPr>
        <w:pStyle w:val="NormalWeb"/>
        <w:numPr>
          <w:ilvl w:val="0"/>
          <w:numId w:val="14"/>
        </w:numPr>
      </w:pPr>
      <w:r>
        <w:t>Comparar respuestas seleccionadas con respuestas correctas.</w:t>
      </w:r>
    </w:p>
    <w:p w14:paraId="24DC5228" w14:textId="77777777" w:rsidR="00762242" w:rsidRDefault="00762242">
      <w:pPr>
        <w:pStyle w:val="NormalWeb"/>
        <w:numPr>
          <w:ilvl w:val="0"/>
          <w:numId w:val="14"/>
        </w:numPr>
      </w:pPr>
      <w:r>
        <w:t>Contabilizar respuestas correctas e incorrectas.</w:t>
      </w:r>
    </w:p>
    <w:p w14:paraId="334892DC" w14:textId="77777777" w:rsidR="00762242" w:rsidRDefault="00762242">
      <w:pPr>
        <w:pStyle w:val="NormalWeb"/>
        <w:numPr>
          <w:ilvl w:val="0"/>
          <w:numId w:val="14"/>
        </w:numPr>
      </w:pPr>
      <w:r>
        <w:t>Calcular porcentaje de aciertos.</w:t>
      </w:r>
    </w:p>
    <w:p w14:paraId="0236E2F5" w14:textId="77777777" w:rsidR="00762242" w:rsidRDefault="00762242">
      <w:pPr>
        <w:pStyle w:val="NormalWeb"/>
        <w:numPr>
          <w:ilvl w:val="0"/>
          <w:numId w:val="14"/>
        </w:numPr>
      </w:pPr>
      <w:r>
        <w:t>Generar resultados inmediatamente.</w:t>
      </w:r>
    </w:p>
    <w:p w14:paraId="0EAD8D1A" w14:textId="77777777" w:rsidR="00762242" w:rsidRDefault="00762242" w:rsidP="00B11034">
      <w:pPr>
        <w:pStyle w:val="Ttulo4"/>
      </w:pPr>
      <w:r>
        <w:t>Fórmula de Calificación</w:t>
      </w:r>
    </w:p>
    <w:p w14:paraId="330AC57D" w14:textId="77777777" w:rsidR="00762242" w:rsidRDefault="00762242" w:rsidP="00B11034">
      <w:pPr>
        <w:pStyle w:val="NormalWeb"/>
      </w:pPr>
      <w:r>
        <w:t>Correctas / Total de preguntas × 100</w:t>
      </w:r>
    </w:p>
    <w:p w14:paraId="3F4708E1" w14:textId="77777777" w:rsidR="00762242" w:rsidRDefault="00762242" w:rsidP="00B11034">
      <w:pPr>
        <w:pStyle w:val="NormalWeb"/>
      </w:pPr>
      <w:r>
        <w:t>Ejemplo:</w:t>
      </w:r>
    </w:p>
    <w:p w14:paraId="232C699F" w14:textId="77777777" w:rsidR="00762242" w:rsidRDefault="00762242" w:rsidP="00B11034">
      <w:pPr>
        <w:pStyle w:val="HTMLconformatoprevio"/>
        <w:rPr>
          <w:rStyle w:val="CdigoHTML"/>
        </w:rPr>
      </w:pPr>
      <w:r>
        <w:rPr>
          <w:rStyle w:val="CdigoHTML"/>
        </w:rPr>
        <w:t>29 respuestas correctas</w:t>
      </w:r>
    </w:p>
    <w:p w14:paraId="79DCAFFB" w14:textId="77777777" w:rsidR="00762242" w:rsidRDefault="00762242" w:rsidP="00B11034">
      <w:pPr>
        <w:pStyle w:val="HTMLconformatoprevio"/>
        <w:rPr>
          <w:rStyle w:val="CdigoHTML"/>
        </w:rPr>
      </w:pPr>
    </w:p>
    <w:p w14:paraId="22582B5E" w14:textId="77777777" w:rsidR="00762242" w:rsidRDefault="00762242" w:rsidP="00B11034">
      <w:pPr>
        <w:pStyle w:val="HTMLconformatoprevio"/>
        <w:rPr>
          <w:rStyle w:val="CdigoHTML"/>
        </w:rPr>
      </w:pPr>
      <w:r>
        <w:rPr>
          <w:rStyle w:val="CdigoHTML"/>
        </w:rPr>
        <w:t>29 / 35 × 100 = 82.86%</w:t>
      </w:r>
    </w:p>
    <w:p w14:paraId="2B84804E" w14:textId="77777777" w:rsidR="00762242" w:rsidRDefault="00762242" w:rsidP="00B11034">
      <w:pPr>
        <w:pStyle w:val="Ttulo4"/>
      </w:pPr>
      <w:r>
        <w:t>Beneficios</w:t>
      </w:r>
    </w:p>
    <w:p w14:paraId="153AEAEF" w14:textId="77777777" w:rsidR="00762242" w:rsidRDefault="00762242">
      <w:pPr>
        <w:pStyle w:val="NormalWeb"/>
        <w:numPr>
          <w:ilvl w:val="0"/>
          <w:numId w:val="15"/>
        </w:numPr>
      </w:pPr>
      <w:r>
        <w:t>Retroalimentación inmediata.</w:t>
      </w:r>
    </w:p>
    <w:p w14:paraId="105387F4" w14:textId="77777777" w:rsidR="00762242" w:rsidRDefault="00762242">
      <w:pPr>
        <w:pStyle w:val="NormalWeb"/>
        <w:numPr>
          <w:ilvl w:val="0"/>
          <w:numId w:val="15"/>
        </w:numPr>
      </w:pPr>
      <w:r>
        <w:t>Eliminación de errores manuales.</w:t>
      </w:r>
    </w:p>
    <w:p w14:paraId="6F9346CC" w14:textId="77777777" w:rsidR="00762242" w:rsidRDefault="00762242">
      <w:pPr>
        <w:pStyle w:val="NormalWeb"/>
        <w:numPr>
          <w:ilvl w:val="0"/>
          <w:numId w:val="15"/>
        </w:numPr>
      </w:pPr>
      <w:r>
        <w:t>Mayor eficiencia.</w:t>
      </w:r>
    </w:p>
    <w:p w14:paraId="000FF1EE" w14:textId="77777777" w:rsidR="00762242" w:rsidRDefault="00762242" w:rsidP="00B11034">
      <w:pPr>
        <w:jc w:val="left"/>
      </w:pPr>
      <w:r>
        <w:pict w14:anchorId="19E978AC">
          <v:rect id="_x0000_i1064" style="width:0;height:1.5pt" o:hrstd="t" o:hr="t" fillcolor="#a0a0a0" stroked="f"/>
        </w:pict>
      </w:r>
    </w:p>
    <w:p w14:paraId="7EC0E7A3" w14:textId="77777777" w:rsidR="00762242" w:rsidRDefault="00762242" w:rsidP="00B11034">
      <w:pPr>
        <w:pStyle w:val="Ttulo5"/>
      </w:pPr>
      <w:r>
        <w:t>2.2.8 Presentación de Resultados</w:t>
      </w:r>
    </w:p>
    <w:p w14:paraId="4983508D" w14:textId="77777777" w:rsidR="00762242" w:rsidRDefault="00762242" w:rsidP="00B11034">
      <w:pPr>
        <w:pStyle w:val="NormalWeb"/>
      </w:pPr>
      <w:r>
        <w:t>El sistema deberá mostrar un resumen detallado del desempeño del usuario.</w:t>
      </w:r>
    </w:p>
    <w:p w14:paraId="4DB60DE9" w14:textId="77777777" w:rsidR="00762242" w:rsidRDefault="00762242" w:rsidP="00B11034">
      <w:pPr>
        <w:pStyle w:val="Ttulo4"/>
      </w:pPr>
      <w:r>
        <w:t>Información Mínima</w:t>
      </w:r>
    </w:p>
    <w:p w14:paraId="5C407192" w14:textId="77777777" w:rsidR="00762242" w:rsidRDefault="00762242">
      <w:pPr>
        <w:pStyle w:val="NormalWeb"/>
        <w:numPr>
          <w:ilvl w:val="0"/>
          <w:numId w:val="16"/>
        </w:numPr>
      </w:pPr>
      <w:r>
        <w:t>Número total de preguntas.</w:t>
      </w:r>
    </w:p>
    <w:p w14:paraId="2F51C448" w14:textId="77777777" w:rsidR="00762242" w:rsidRDefault="00762242">
      <w:pPr>
        <w:pStyle w:val="NormalWeb"/>
        <w:numPr>
          <w:ilvl w:val="0"/>
          <w:numId w:val="16"/>
        </w:numPr>
      </w:pPr>
      <w:r>
        <w:lastRenderedPageBreak/>
        <w:t>Respuestas correctas.</w:t>
      </w:r>
    </w:p>
    <w:p w14:paraId="6EE3DA9D" w14:textId="77777777" w:rsidR="00762242" w:rsidRDefault="00762242">
      <w:pPr>
        <w:pStyle w:val="NormalWeb"/>
        <w:numPr>
          <w:ilvl w:val="0"/>
          <w:numId w:val="16"/>
        </w:numPr>
      </w:pPr>
      <w:r>
        <w:t>Respuestas incorrectas.</w:t>
      </w:r>
    </w:p>
    <w:p w14:paraId="3646BEC8" w14:textId="77777777" w:rsidR="00762242" w:rsidRDefault="00762242">
      <w:pPr>
        <w:pStyle w:val="NormalWeb"/>
        <w:numPr>
          <w:ilvl w:val="0"/>
          <w:numId w:val="16"/>
        </w:numPr>
      </w:pPr>
      <w:r>
        <w:t>Porcentaje final.</w:t>
      </w:r>
    </w:p>
    <w:p w14:paraId="5311E156" w14:textId="77777777" w:rsidR="00762242" w:rsidRDefault="00762242">
      <w:pPr>
        <w:pStyle w:val="NormalWeb"/>
        <w:numPr>
          <w:ilvl w:val="0"/>
          <w:numId w:val="16"/>
        </w:numPr>
      </w:pPr>
      <w:r>
        <w:t>Estado de aprobación o reprobación.</w:t>
      </w:r>
    </w:p>
    <w:p w14:paraId="6FFE828C" w14:textId="77777777" w:rsidR="00762242" w:rsidRDefault="00762242" w:rsidP="00B11034">
      <w:pPr>
        <w:pStyle w:val="Ttulo4"/>
      </w:pPr>
      <w:r>
        <w:t>Información Deseable</w:t>
      </w:r>
    </w:p>
    <w:p w14:paraId="11E31AB1" w14:textId="77777777" w:rsidR="00762242" w:rsidRDefault="00762242">
      <w:pPr>
        <w:pStyle w:val="NormalWeb"/>
        <w:numPr>
          <w:ilvl w:val="0"/>
          <w:numId w:val="17"/>
        </w:numPr>
      </w:pPr>
      <w:r>
        <w:t>Detalle pregunta por pregunta.</w:t>
      </w:r>
    </w:p>
    <w:p w14:paraId="5083A615" w14:textId="77777777" w:rsidR="00762242" w:rsidRDefault="00762242">
      <w:pPr>
        <w:pStyle w:val="NormalWeb"/>
        <w:numPr>
          <w:ilvl w:val="0"/>
          <w:numId w:val="17"/>
        </w:numPr>
      </w:pPr>
      <w:r>
        <w:t>Respuesta seleccionada.</w:t>
      </w:r>
    </w:p>
    <w:p w14:paraId="65874CCB" w14:textId="77777777" w:rsidR="00762242" w:rsidRDefault="00762242">
      <w:pPr>
        <w:pStyle w:val="NormalWeb"/>
        <w:numPr>
          <w:ilvl w:val="0"/>
          <w:numId w:val="17"/>
        </w:numPr>
      </w:pPr>
      <w:r>
        <w:t>Respuesta correcta.</w:t>
      </w:r>
    </w:p>
    <w:p w14:paraId="1299E76F" w14:textId="77777777" w:rsidR="00762242" w:rsidRDefault="00762242">
      <w:pPr>
        <w:pStyle w:val="NormalWeb"/>
        <w:numPr>
          <w:ilvl w:val="0"/>
          <w:numId w:val="17"/>
        </w:numPr>
      </w:pPr>
      <w:r>
        <w:t>Explicación de la respuesta.</w:t>
      </w:r>
    </w:p>
    <w:p w14:paraId="35503F14" w14:textId="77777777" w:rsidR="00762242" w:rsidRDefault="00762242" w:rsidP="00B11034">
      <w:pPr>
        <w:pStyle w:val="Ttulo4"/>
      </w:pPr>
      <w:r>
        <w:t>Beneficios</w:t>
      </w:r>
    </w:p>
    <w:p w14:paraId="6290AD1E" w14:textId="77777777" w:rsidR="00762242" w:rsidRDefault="00762242">
      <w:pPr>
        <w:pStyle w:val="NormalWeb"/>
        <w:numPr>
          <w:ilvl w:val="0"/>
          <w:numId w:val="18"/>
        </w:numPr>
      </w:pPr>
      <w:r>
        <w:t>Facilita el aprendizaje.</w:t>
      </w:r>
    </w:p>
    <w:p w14:paraId="634E4358" w14:textId="77777777" w:rsidR="00762242" w:rsidRDefault="00762242">
      <w:pPr>
        <w:pStyle w:val="NormalWeb"/>
        <w:numPr>
          <w:ilvl w:val="0"/>
          <w:numId w:val="18"/>
        </w:numPr>
      </w:pPr>
      <w:r>
        <w:t>Identifica áreas de mejora.</w:t>
      </w:r>
    </w:p>
    <w:p w14:paraId="4C7A72F1" w14:textId="77777777" w:rsidR="00762242" w:rsidRDefault="00762242">
      <w:pPr>
        <w:pStyle w:val="NormalWeb"/>
        <w:numPr>
          <w:ilvl w:val="0"/>
          <w:numId w:val="18"/>
        </w:numPr>
      </w:pPr>
      <w:r>
        <w:t>Incrementa el valor educativo de la plataforma.</w:t>
      </w:r>
    </w:p>
    <w:p w14:paraId="10985794" w14:textId="77777777" w:rsidR="00762242" w:rsidRDefault="00762242" w:rsidP="00B11034">
      <w:pPr>
        <w:jc w:val="left"/>
      </w:pPr>
      <w:r>
        <w:pict w14:anchorId="2CC7133D">
          <v:rect id="_x0000_i1065" style="width:0;height:1.5pt" o:hrstd="t" o:hr="t" fillcolor="#a0a0a0" stroked="f"/>
        </w:pict>
      </w:r>
    </w:p>
    <w:p w14:paraId="3F647BF1" w14:textId="77777777" w:rsidR="00762242" w:rsidRDefault="00762242" w:rsidP="00B11034">
      <w:pPr>
        <w:pStyle w:val="Ttulo4"/>
      </w:pPr>
      <w:r>
        <w:t>2.3 Objetivos No Funcionales</w:t>
      </w:r>
    </w:p>
    <w:p w14:paraId="0CF3A8B7" w14:textId="77777777" w:rsidR="00762242" w:rsidRDefault="00762242" w:rsidP="00B11034">
      <w:pPr>
        <w:pStyle w:val="NormalWeb"/>
      </w:pPr>
      <w:r>
        <w:t>Los objetivos no funcionales definen cómo debe comportarse el sistema.</w:t>
      </w:r>
    </w:p>
    <w:p w14:paraId="7A9C37FD" w14:textId="77777777" w:rsidR="00762242" w:rsidRDefault="00762242" w:rsidP="00B11034">
      <w:pPr>
        <w:jc w:val="left"/>
      </w:pPr>
      <w:r>
        <w:pict w14:anchorId="6C39C557">
          <v:rect id="_x0000_i1066" style="width:0;height:1.5pt" o:hrstd="t" o:hr="t" fillcolor="#a0a0a0" stroked="f"/>
        </w:pict>
      </w:r>
    </w:p>
    <w:p w14:paraId="561CD800" w14:textId="77777777" w:rsidR="00762242" w:rsidRDefault="00762242" w:rsidP="00B11034">
      <w:pPr>
        <w:pStyle w:val="Ttulo5"/>
      </w:pPr>
      <w:r>
        <w:t>2.3.1 Usabilidad</w:t>
      </w:r>
    </w:p>
    <w:p w14:paraId="2B9751D7" w14:textId="77777777" w:rsidR="00762242" w:rsidRDefault="00762242" w:rsidP="00B11034">
      <w:pPr>
        <w:pStyle w:val="NormalWeb"/>
      </w:pPr>
      <w:r>
        <w:t>La aplicación deberá ser intuitiva incluso para usuarios con conocimientos técnicos limitados.</w:t>
      </w:r>
    </w:p>
    <w:p w14:paraId="672B76C6" w14:textId="77777777" w:rsidR="00762242" w:rsidRDefault="00762242" w:rsidP="00B11034">
      <w:pPr>
        <w:pStyle w:val="Ttulo4"/>
      </w:pPr>
      <w:r>
        <w:t>Requisitos</w:t>
      </w:r>
    </w:p>
    <w:p w14:paraId="097889B0" w14:textId="77777777" w:rsidR="00762242" w:rsidRDefault="00762242">
      <w:pPr>
        <w:pStyle w:val="NormalWeb"/>
        <w:numPr>
          <w:ilvl w:val="0"/>
          <w:numId w:val="19"/>
        </w:numPr>
      </w:pPr>
      <w:r>
        <w:t>Interfaz sencilla.</w:t>
      </w:r>
    </w:p>
    <w:p w14:paraId="7046CCCC" w14:textId="77777777" w:rsidR="00762242" w:rsidRDefault="00762242">
      <w:pPr>
        <w:pStyle w:val="NormalWeb"/>
        <w:numPr>
          <w:ilvl w:val="0"/>
          <w:numId w:val="19"/>
        </w:numPr>
      </w:pPr>
      <w:r>
        <w:t>Navegación clara.</w:t>
      </w:r>
    </w:p>
    <w:p w14:paraId="672BA039" w14:textId="77777777" w:rsidR="00762242" w:rsidRDefault="00762242">
      <w:pPr>
        <w:pStyle w:val="NormalWeb"/>
        <w:numPr>
          <w:ilvl w:val="0"/>
          <w:numId w:val="19"/>
        </w:numPr>
      </w:pPr>
      <w:r>
        <w:t>Diseño consistente.</w:t>
      </w:r>
    </w:p>
    <w:p w14:paraId="0FAE9D20" w14:textId="77777777" w:rsidR="00762242" w:rsidRDefault="00762242">
      <w:pPr>
        <w:pStyle w:val="NormalWeb"/>
        <w:numPr>
          <w:ilvl w:val="0"/>
          <w:numId w:val="19"/>
        </w:numPr>
      </w:pPr>
      <w:r>
        <w:t>Curva de aprendizaje mínima.</w:t>
      </w:r>
    </w:p>
    <w:p w14:paraId="38CE961D" w14:textId="77777777" w:rsidR="00762242" w:rsidRDefault="00762242" w:rsidP="00B11034">
      <w:pPr>
        <w:pStyle w:val="Ttulo4"/>
      </w:pPr>
      <w:r>
        <w:t>Métricas</w:t>
      </w:r>
    </w:p>
    <w:p w14:paraId="6861A6EE" w14:textId="77777777" w:rsidR="00762242" w:rsidRDefault="00762242">
      <w:pPr>
        <w:pStyle w:val="NormalWeb"/>
        <w:numPr>
          <w:ilvl w:val="0"/>
          <w:numId w:val="20"/>
        </w:numPr>
      </w:pPr>
      <w:r>
        <w:t>Un usuario nuevo debe poder iniciar un examen sin capacitación previa.</w:t>
      </w:r>
    </w:p>
    <w:p w14:paraId="054DF4D9" w14:textId="77777777" w:rsidR="00762242" w:rsidRDefault="00762242" w:rsidP="00B11034">
      <w:pPr>
        <w:jc w:val="left"/>
      </w:pPr>
      <w:r>
        <w:pict w14:anchorId="7F54894F">
          <v:rect id="_x0000_i1067" style="width:0;height:1.5pt" o:hrstd="t" o:hr="t" fillcolor="#a0a0a0" stroked="f"/>
        </w:pict>
      </w:r>
    </w:p>
    <w:p w14:paraId="1AB6CA07" w14:textId="77777777" w:rsidR="00762242" w:rsidRDefault="00762242" w:rsidP="00B11034">
      <w:pPr>
        <w:pStyle w:val="Ttulo5"/>
      </w:pPr>
      <w:r>
        <w:t>2.3.2 Rendimiento</w:t>
      </w:r>
    </w:p>
    <w:p w14:paraId="717133ED" w14:textId="77777777" w:rsidR="00762242" w:rsidRDefault="00762242" w:rsidP="00B11034">
      <w:pPr>
        <w:pStyle w:val="NormalWeb"/>
      </w:pPr>
      <w:r>
        <w:t>El sistema deberá responder rápidamente a las acciones del usuario.</w:t>
      </w:r>
    </w:p>
    <w:p w14:paraId="1EE1EC95" w14:textId="77777777" w:rsidR="00762242" w:rsidRDefault="00762242" w:rsidP="00B11034">
      <w:pPr>
        <w:pStyle w:val="Ttulo4"/>
      </w:pPr>
      <w:r>
        <w:t>Requisitos</w:t>
      </w:r>
    </w:p>
    <w:p w14:paraId="5C3DCFBE" w14:textId="77777777" w:rsidR="00762242" w:rsidRDefault="00762242">
      <w:pPr>
        <w:pStyle w:val="NormalWeb"/>
        <w:numPr>
          <w:ilvl w:val="0"/>
          <w:numId w:val="21"/>
        </w:numPr>
      </w:pPr>
      <w:r>
        <w:lastRenderedPageBreak/>
        <w:t>Generación de examen en menos de 2 segundos.</w:t>
      </w:r>
    </w:p>
    <w:p w14:paraId="4A578E08" w14:textId="77777777" w:rsidR="00762242" w:rsidRDefault="00762242">
      <w:pPr>
        <w:pStyle w:val="NormalWeb"/>
        <w:numPr>
          <w:ilvl w:val="0"/>
          <w:numId w:val="21"/>
        </w:numPr>
      </w:pPr>
      <w:r>
        <w:t>Cambio de pregunta inmediato.</w:t>
      </w:r>
    </w:p>
    <w:p w14:paraId="1BF092DD" w14:textId="77777777" w:rsidR="00762242" w:rsidRDefault="00762242">
      <w:pPr>
        <w:pStyle w:val="NormalWeb"/>
        <w:numPr>
          <w:ilvl w:val="0"/>
          <w:numId w:val="21"/>
        </w:numPr>
      </w:pPr>
      <w:r>
        <w:t>Calificación en menos de 1 segundo.</w:t>
      </w:r>
    </w:p>
    <w:p w14:paraId="773EE679" w14:textId="77777777" w:rsidR="00762242" w:rsidRDefault="00762242" w:rsidP="00B11034">
      <w:pPr>
        <w:pStyle w:val="Ttulo4"/>
      </w:pPr>
      <w:r>
        <w:t>Beneficios</w:t>
      </w:r>
    </w:p>
    <w:p w14:paraId="431CA705" w14:textId="77777777" w:rsidR="00762242" w:rsidRDefault="00762242">
      <w:pPr>
        <w:pStyle w:val="NormalWeb"/>
        <w:numPr>
          <w:ilvl w:val="0"/>
          <w:numId w:val="22"/>
        </w:numPr>
      </w:pPr>
      <w:r>
        <w:t>Experiencia fluida.</w:t>
      </w:r>
    </w:p>
    <w:p w14:paraId="3D40366B" w14:textId="77777777" w:rsidR="00762242" w:rsidRDefault="00762242">
      <w:pPr>
        <w:pStyle w:val="NormalWeb"/>
        <w:numPr>
          <w:ilvl w:val="0"/>
          <w:numId w:val="22"/>
        </w:numPr>
      </w:pPr>
      <w:r>
        <w:t>Mayor satisfacción del usuario.</w:t>
      </w:r>
    </w:p>
    <w:p w14:paraId="63748B46" w14:textId="77777777" w:rsidR="00762242" w:rsidRDefault="00762242" w:rsidP="00B11034">
      <w:pPr>
        <w:jc w:val="left"/>
      </w:pPr>
      <w:r>
        <w:pict w14:anchorId="6924971B">
          <v:rect id="_x0000_i1068" style="width:0;height:1.5pt" o:hrstd="t" o:hr="t" fillcolor="#a0a0a0" stroked="f"/>
        </w:pict>
      </w:r>
    </w:p>
    <w:p w14:paraId="090FE58F" w14:textId="77777777" w:rsidR="00762242" w:rsidRDefault="00762242" w:rsidP="00B11034">
      <w:pPr>
        <w:pStyle w:val="Ttulo5"/>
      </w:pPr>
      <w:r>
        <w:t>2.3.3 Escalabilidad</w:t>
      </w:r>
    </w:p>
    <w:p w14:paraId="41E64C5B" w14:textId="77777777" w:rsidR="00762242" w:rsidRDefault="00762242" w:rsidP="00B11034">
      <w:pPr>
        <w:pStyle w:val="NormalWeb"/>
      </w:pPr>
      <w:r>
        <w:t>La solución deberá soportar crecimiento futuro.</w:t>
      </w:r>
    </w:p>
    <w:p w14:paraId="3B0C1BBF" w14:textId="77777777" w:rsidR="00762242" w:rsidRDefault="00762242" w:rsidP="00B11034">
      <w:pPr>
        <w:pStyle w:val="Ttulo4"/>
      </w:pPr>
      <w:r>
        <w:t>Escenarios</w:t>
      </w:r>
    </w:p>
    <w:p w14:paraId="5A913C50" w14:textId="77777777" w:rsidR="00762242" w:rsidRDefault="00762242">
      <w:pPr>
        <w:pStyle w:val="NormalWeb"/>
        <w:numPr>
          <w:ilvl w:val="0"/>
          <w:numId w:val="23"/>
        </w:numPr>
      </w:pPr>
      <w:r>
        <w:t>Aumento del número de preguntas.</w:t>
      </w:r>
    </w:p>
    <w:p w14:paraId="10C39F4F" w14:textId="77777777" w:rsidR="00762242" w:rsidRDefault="00762242">
      <w:pPr>
        <w:pStyle w:val="NormalWeb"/>
        <w:numPr>
          <w:ilvl w:val="0"/>
          <w:numId w:val="23"/>
        </w:numPr>
      </w:pPr>
      <w:r>
        <w:t>Incorporación de múltiples categorías.</w:t>
      </w:r>
    </w:p>
    <w:p w14:paraId="3BC34FCC" w14:textId="77777777" w:rsidR="00762242" w:rsidRDefault="00762242">
      <w:pPr>
        <w:pStyle w:val="NormalWeb"/>
        <w:numPr>
          <w:ilvl w:val="0"/>
          <w:numId w:val="23"/>
        </w:numPr>
      </w:pPr>
      <w:r>
        <w:t>Inclusión de miles de usuarios simultáneos.</w:t>
      </w:r>
    </w:p>
    <w:p w14:paraId="4ED9247E" w14:textId="77777777" w:rsidR="00762242" w:rsidRDefault="00762242" w:rsidP="00B11034">
      <w:pPr>
        <w:pStyle w:val="Ttulo4"/>
      </w:pPr>
      <w:r>
        <w:t>Beneficios</w:t>
      </w:r>
    </w:p>
    <w:p w14:paraId="7B59D860" w14:textId="77777777" w:rsidR="00762242" w:rsidRDefault="00762242">
      <w:pPr>
        <w:pStyle w:val="NormalWeb"/>
        <w:numPr>
          <w:ilvl w:val="0"/>
          <w:numId w:val="24"/>
        </w:numPr>
      </w:pPr>
      <w:r>
        <w:t>Reduce costos de rediseño.</w:t>
      </w:r>
    </w:p>
    <w:p w14:paraId="40CEDC93" w14:textId="77777777" w:rsidR="00762242" w:rsidRDefault="00762242">
      <w:pPr>
        <w:pStyle w:val="NormalWeb"/>
        <w:numPr>
          <w:ilvl w:val="0"/>
          <w:numId w:val="24"/>
        </w:numPr>
      </w:pPr>
      <w:r>
        <w:t>Facilita futuras versiones.</w:t>
      </w:r>
    </w:p>
    <w:p w14:paraId="5AF0DD6D" w14:textId="77777777" w:rsidR="00762242" w:rsidRDefault="00762242" w:rsidP="00B11034">
      <w:pPr>
        <w:jc w:val="left"/>
      </w:pPr>
      <w:r>
        <w:pict w14:anchorId="3BC5C6F1">
          <v:rect id="_x0000_i1069" style="width:0;height:1.5pt" o:hrstd="t" o:hr="t" fillcolor="#a0a0a0" stroked="f"/>
        </w:pict>
      </w:r>
    </w:p>
    <w:p w14:paraId="656B7942" w14:textId="77777777" w:rsidR="00762242" w:rsidRDefault="00762242" w:rsidP="00B11034">
      <w:pPr>
        <w:pStyle w:val="Ttulo5"/>
      </w:pPr>
      <w:r>
        <w:t>2.3.4 Mantenibilidad</w:t>
      </w:r>
    </w:p>
    <w:p w14:paraId="6717D0EF" w14:textId="77777777" w:rsidR="00762242" w:rsidRDefault="00762242" w:rsidP="00B11034">
      <w:pPr>
        <w:pStyle w:val="NormalWeb"/>
      </w:pPr>
      <w:r>
        <w:t>El sistema deberá ser fácil de modificar y actualizar.</w:t>
      </w:r>
    </w:p>
    <w:p w14:paraId="17B7599D" w14:textId="77777777" w:rsidR="00762242" w:rsidRDefault="00762242" w:rsidP="00B11034">
      <w:pPr>
        <w:pStyle w:val="Ttulo4"/>
      </w:pPr>
      <w:r>
        <w:t>Requisitos</w:t>
      </w:r>
    </w:p>
    <w:p w14:paraId="6FF58804" w14:textId="77777777" w:rsidR="00762242" w:rsidRDefault="00762242">
      <w:pPr>
        <w:pStyle w:val="NormalWeb"/>
        <w:numPr>
          <w:ilvl w:val="0"/>
          <w:numId w:val="25"/>
        </w:numPr>
      </w:pPr>
      <w:r>
        <w:t>Arquitectura modular.</w:t>
      </w:r>
    </w:p>
    <w:p w14:paraId="396FF332" w14:textId="77777777" w:rsidR="00762242" w:rsidRDefault="00762242">
      <w:pPr>
        <w:pStyle w:val="NormalWeb"/>
        <w:numPr>
          <w:ilvl w:val="0"/>
          <w:numId w:val="25"/>
        </w:numPr>
      </w:pPr>
      <w:r>
        <w:t>Separación de responsabilidades.</w:t>
      </w:r>
    </w:p>
    <w:p w14:paraId="16D194D1" w14:textId="77777777" w:rsidR="00762242" w:rsidRDefault="00762242">
      <w:pPr>
        <w:pStyle w:val="NormalWeb"/>
        <w:numPr>
          <w:ilvl w:val="0"/>
          <w:numId w:val="25"/>
        </w:numPr>
      </w:pPr>
      <w:r>
        <w:t>Código documentado.</w:t>
      </w:r>
    </w:p>
    <w:p w14:paraId="0146CCA1" w14:textId="77777777" w:rsidR="00762242" w:rsidRDefault="00762242">
      <w:pPr>
        <w:pStyle w:val="NormalWeb"/>
        <w:numPr>
          <w:ilvl w:val="0"/>
          <w:numId w:val="25"/>
        </w:numPr>
      </w:pPr>
      <w:r>
        <w:t>Configuración centralizada.</w:t>
      </w:r>
    </w:p>
    <w:p w14:paraId="1424E088" w14:textId="77777777" w:rsidR="00762242" w:rsidRDefault="00762242" w:rsidP="00B11034">
      <w:pPr>
        <w:pStyle w:val="Ttulo4"/>
      </w:pPr>
      <w:r>
        <w:t>Beneficios</w:t>
      </w:r>
    </w:p>
    <w:p w14:paraId="65C6830B" w14:textId="77777777" w:rsidR="00762242" w:rsidRDefault="00762242">
      <w:pPr>
        <w:pStyle w:val="NormalWeb"/>
        <w:numPr>
          <w:ilvl w:val="0"/>
          <w:numId w:val="26"/>
        </w:numPr>
      </w:pPr>
      <w:r>
        <w:t>Menor costo de mantenimiento.</w:t>
      </w:r>
    </w:p>
    <w:p w14:paraId="0B9E26D6" w14:textId="77777777" w:rsidR="00762242" w:rsidRDefault="00762242">
      <w:pPr>
        <w:pStyle w:val="NormalWeb"/>
        <w:numPr>
          <w:ilvl w:val="0"/>
          <w:numId w:val="26"/>
        </w:numPr>
      </w:pPr>
      <w:r>
        <w:t>Menor riesgo de errores.</w:t>
      </w:r>
    </w:p>
    <w:p w14:paraId="4D4495D7" w14:textId="77777777" w:rsidR="00762242" w:rsidRDefault="00762242" w:rsidP="00B11034">
      <w:pPr>
        <w:jc w:val="left"/>
      </w:pPr>
      <w:r>
        <w:pict w14:anchorId="2D6DE71D">
          <v:rect id="_x0000_i1070" style="width:0;height:1.5pt" o:hrstd="t" o:hr="t" fillcolor="#a0a0a0" stroked="f"/>
        </w:pict>
      </w:r>
    </w:p>
    <w:p w14:paraId="5B35387D" w14:textId="77777777" w:rsidR="00762242" w:rsidRDefault="00762242" w:rsidP="00B11034">
      <w:pPr>
        <w:pStyle w:val="Ttulo5"/>
      </w:pPr>
      <w:r>
        <w:t>2.3.5 Confiabilidad</w:t>
      </w:r>
    </w:p>
    <w:p w14:paraId="23C4F605" w14:textId="77777777" w:rsidR="00762242" w:rsidRDefault="00762242" w:rsidP="00B11034">
      <w:pPr>
        <w:pStyle w:val="NormalWeb"/>
      </w:pPr>
      <w:r>
        <w:lastRenderedPageBreak/>
        <w:t>El sistema deberá producir resultados correctos y consistentes.</w:t>
      </w:r>
    </w:p>
    <w:p w14:paraId="561ED2CA" w14:textId="77777777" w:rsidR="00762242" w:rsidRDefault="00762242" w:rsidP="00B11034">
      <w:pPr>
        <w:pStyle w:val="Ttulo4"/>
      </w:pPr>
      <w:r>
        <w:t>Requisitos</w:t>
      </w:r>
    </w:p>
    <w:p w14:paraId="77897954" w14:textId="77777777" w:rsidR="00762242" w:rsidRDefault="00762242">
      <w:pPr>
        <w:pStyle w:val="NormalWeb"/>
        <w:numPr>
          <w:ilvl w:val="0"/>
          <w:numId w:val="27"/>
        </w:numPr>
      </w:pPr>
      <w:r>
        <w:t>Cálculos precisos.</w:t>
      </w:r>
    </w:p>
    <w:p w14:paraId="70008592" w14:textId="77777777" w:rsidR="00762242" w:rsidRDefault="00762242">
      <w:pPr>
        <w:pStyle w:val="NormalWeb"/>
        <w:numPr>
          <w:ilvl w:val="0"/>
          <w:numId w:val="27"/>
        </w:numPr>
      </w:pPr>
      <w:r>
        <w:t>Persistencia confiable de respuestas.</w:t>
      </w:r>
    </w:p>
    <w:p w14:paraId="5F112E32" w14:textId="77777777" w:rsidR="00762242" w:rsidRDefault="00762242">
      <w:pPr>
        <w:pStyle w:val="NormalWeb"/>
        <w:numPr>
          <w:ilvl w:val="0"/>
          <w:numId w:val="27"/>
        </w:numPr>
      </w:pPr>
      <w:r>
        <w:t>Validaciones adecuadas.</w:t>
      </w:r>
    </w:p>
    <w:p w14:paraId="31260D41" w14:textId="77777777" w:rsidR="00762242" w:rsidRDefault="00762242" w:rsidP="00B11034">
      <w:pPr>
        <w:pStyle w:val="Ttulo4"/>
      </w:pPr>
      <w:r>
        <w:t>Beneficios</w:t>
      </w:r>
    </w:p>
    <w:p w14:paraId="1BD74F55" w14:textId="77777777" w:rsidR="00762242" w:rsidRDefault="00762242">
      <w:pPr>
        <w:pStyle w:val="NormalWeb"/>
        <w:numPr>
          <w:ilvl w:val="0"/>
          <w:numId w:val="28"/>
        </w:numPr>
      </w:pPr>
      <w:r>
        <w:t>Confianza del usuario.</w:t>
      </w:r>
    </w:p>
    <w:p w14:paraId="2E0B25C1" w14:textId="77777777" w:rsidR="00762242" w:rsidRDefault="00762242">
      <w:pPr>
        <w:pStyle w:val="NormalWeb"/>
        <w:numPr>
          <w:ilvl w:val="0"/>
          <w:numId w:val="28"/>
        </w:numPr>
      </w:pPr>
      <w:r>
        <w:t>Resultados reproducibles.</w:t>
      </w:r>
    </w:p>
    <w:p w14:paraId="7CB42797" w14:textId="77777777" w:rsidR="00762242" w:rsidRDefault="00762242" w:rsidP="00B11034">
      <w:pPr>
        <w:jc w:val="left"/>
      </w:pPr>
      <w:r>
        <w:pict w14:anchorId="6C481C06">
          <v:rect id="_x0000_i1071" style="width:0;height:1.5pt" o:hrstd="t" o:hr="t" fillcolor="#a0a0a0" stroked="f"/>
        </w:pict>
      </w:r>
    </w:p>
    <w:p w14:paraId="265FBAD3" w14:textId="77777777" w:rsidR="00762242" w:rsidRDefault="00762242" w:rsidP="00B11034">
      <w:pPr>
        <w:pStyle w:val="Ttulo5"/>
      </w:pPr>
      <w:r>
        <w:t>2.3.6 Seguridad</w:t>
      </w:r>
    </w:p>
    <w:p w14:paraId="418F0AF1" w14:textId="77777777" w:rsidR="00762242" w:rsidRDefault="00762242" w:rsidP="00B11034">
      <w:pPr>
        <w:pStyle w:val="NormalWeb"/>
      </w:pPr>
      <w:r>
        <w:t>Aunque la primera versión no manejará información sensible, deberá incorporar prácticas básicas de seguridad.</w:t>
      </w:r>
    </w:p>
    <w:p w14:paraId="27A394AC" w14:textId="77777777" w:rsidR="00762242" w:rsidRDefault="00762242" w:rsidP="00B11034">
      <w:pPr>
        <w:pStyle w:val="Ttulo4"/>
      </w:pPr>
      <w:r>
        <w:t>Requisitos</w:t>
      </w:r>
    </w:p>
    <w:p w14:paraId="498B4B26" w14:textId="77777777" w:rsidR="00762242" w:rsidRDefault="00762242">
      <w:pPr>
        <w:pStyle w:val="NormalWeb"/>
        <w:numPr>
          <w:ilvl w:val="0"/>
          <w:numId w:val="29"/>
        </w:numPr>
      </w:pPr>
      <w:r>
        <w:t>Validación de entradas.</w:t>
      </w:r>
    </w:p>
    <w:p w14:paraId="7FCEC146" w14:textId="77777777" w:rsidR="00762242" w:rsidRDefault="00762242">
      <w:pPr>
        <w:pStyle w:val="NormalWeb"/>
        <w:numPr>
          <w:ilvl w:val="0"/>
          <w:numId w:val="29"/>
        </w:numPr>
      </w:pPr>
      <w:r>
        <w:t>Protección contra datos corruptos.</w:t>
      </w:r>
    </w:p>
    <w:p w14:paraId="39D99DC8" w14:textId="77777777" w:rsidR="00762242" w:rsidRDefault="00762242">
      <w:pPr>
        <w:pStyle w:val="NormalWeb"/>
        <w:numPr>
          <w:ilvl w:val="0"/>
          <w:numId w:val="29"/>
        </w:numPr>
      </w:pPr>
      <w:r>
        <w:t>Manejo adecuado de errores.</w:t>
      </w:r>
    </w:p>
    <w:p w14:paraId="6C86C52A" w14:textId="77777777" w:rsidR="00762242" w:rsidRDefault="00762242" w:rsidP="00B11034">
      <w:pPr>
        <w:pStyle w:val="Ttulo4"/>
      </w:pPr>
      <w:r>
        <w:t>Beneficios</w:t>
      </w:r>
    </w:p>
    <w:p w14:paraId="0946CF5A" w14:textId="77777777" w:rsidR="00762242" w:rsidRDefault="00762242">
      <w:pPr>
        <w:pStyle w:val="NormalWeb"/>
        <w:numPr>
          <w:ilvl w:val="0"/>
          <w:numId w:val="30"/>
        </w:numPr>
      </w:pPr>
      <w:r>
        <w:t>Mayor estabilidad.</w:t>
      </w:r>
    </w:p>
    <w:p w14:paraId="7C8D632B" w14:textId="77777777" w:rsidR="00762242" w:rsidRDefault="00762242">
      <w:pPr>
        <w:pStyle w:val="NormalWeb"/>
        <w:numPr>
          <w:ilvl w:val="0"/>
          <w:numId w:val="30"/>
        </w:numPr>
      </w:pPr>
      <w:r>
        <w:t>Preparación para futuras expansiones.</w:t>
      </w:r>
    </w:p>
    <w:p w14:paraId="572260A8" w14:textId="77777777" w:rsidR="00762242" w:rsidRDefault="00762242" w:rsidP="00B11034">
      <w:pPr>
        <w:jc w:val="left"/>
      </w:pPr>
      <w:r>
        <w:pict w14:anchorId="2567FFE0">
          <v:rect id="_x0000_i1072" style="width:0;height:1.5pt" o:hrstd="t" o:hr="t" fillcolor="#a0a0a0" stroked="f"/>
        </w:pict>
      </w:r>
    </w:p>
    <w:p w14:paraId="5CE2E692" w14:textId="77777777" w:rsidR="00762242" w:rsidRDefault="00762242" w:rsidP="00B11034">
      <w:pPr>
        <w:pStyle w:val="Ttulo4"/>
      </w:pPr>
      <w:r>
        <w:t>2.4 Objetivos de Evolución del Producto</w:t>
      </w:r>
    </w:p>
    <w:p w14:paraId="07B44B34" w14:textId="77777777" w:rsidR="00762242" w:rsidRDefault="00762242" w:rsidP="00B11034">
      <w:pPr>
        <w:pStyle w:val="NormalWeb"/>
      </w:pPr>
      <w:r>
        <w:t>Estos objetivos no forman parte de la primera versión, pero deben considerarse durante el diseño.</w:t>
      </w:r>
    </w:p>
    <w:p w14:paraId="2AB5CD67" w14:textId="77777777" w:rsidR="00762242" w:rsidRDefault="00762242" w:rsidP="00B11034">
      <w:pPr>
        <w:pStyle w:val="Ttulo5"/>
      </w:pPr>
      <w:r>
        <w:t>Corto Plazo</w:t>
      </w:r>
    </w:p>
    <w:p w14:paraId="1B95B526" w14:textId="77777777" w:rsidR="00762242" w:rsidRDefault="00762242">
      <w:pPr>
        <w:pStyle w:val="NormalWeb"/>
        <w:numPr>
          <w:ilvl w:val="0"/>
          <w:numId w:val="31"/>
        </w:numPr>
      </w:pPr>
      <w:r>
        <w:t>Historial de exámenes.</w:t>
      </w:r>
    </w:p>
    <w:p w14:paraId="59532647" w14:textId="77777777" w:rsidR="00762242" w:rsidRDefault="00762242">
      <w:pPr>
        <w:pStyle w:val="NormalWeb"/>
        <w:numPr>
          <w:ilvl w:val="0"/>
          <w:numId w:val="31"/>
        </w:numPr>
      </w:pPr>
      <w:r>
        <w:t>Estadísticas personales.</w:t>
      </w:r>
    </w:p>
    <w:p w14:paraId="65F069D3" w14:textId="77777777" w:rsidR="00762242" w:rsidRDefault="00762242">
      <w:pPr>
        <w:pStyle w:val="NormalWeb"/>
        <w:numPr>
          <w:ilvl w:val="0"/>
          <w:numId w:val="31"/>
        </w:numPr>
      </w:pPr>
      <w:r>
        <w:t>Temporizador.</w:t>
      </w:r>
    </w:p>
    <w:p w14:paraId="5318C367" w14:textId="77777777" w:rsidR="00762242" w:rsidRDefault="00762242" w:rsidP="00B11034">
      <w:pPr>
        <w:pStyle w:val="Ttulo5"/>
      </w:pPr>
      <w:r>
        <w:t>Mediano Plazo</w:t>
      </w:r>
    </w:p>
    <w:p w14:paraId="780D3B01" w14:textId="77777777" w:rsidR="00762242" w:rsidRDefault="00762242">
      <w:pPr>
        <w:pStyle w:val="NormalWeb"/>
        <w:numPr>
          <w:ilvl w:val="0"/>
          <w:numId w:val="32"/>
        </w:numPr>
      </w:pPr>
      <w:r>
        <w:t>Gestión de usuarios.</w:t>
      </w:r>
    </w:p>
    <w:p w14:paraId="2E9D877B" w14:textId="77777777" w:rsidR="00762242" w:rsidRDefault="00762242">
      <w:pPr>
        <w:pStyle w:val="NormalWeb"/>
        <w:numPr>
          <w:ilvl w:val="0"/>
          <w:numId w:val="32"/>
        </w:numPr>
      </w:pPr>
      <w:r>
        <w:t>Sincronización en la nube.</w:t>
      </w:r>
    </w:p>
    <w:p w14:paraId="6C6345BC" w14:textId="77777777" w:rsidR="00762242" w:rsidRDefault="00762242">
      <w:pPr>
        <w:pStyle w:val="NormalWeb"/>
        <w:numPr>
          <w:ilvl w:val="0"/>
          <w:numId w:val="32"/>
        </w:numPr>
      </w:pPr>
      <w:r>
        <w:lastRenderedPageBreak/>
        <w:t>Modo de estudio guiado.</w:t>
      </w:r>
    </w:p>
    <w:p w14:paraId="37772526" w14:textId="77777777" w:rsidR="00762242" w:rsidRDefault="00762242" w:rsidP="00B11034">
      <w:pPr>
        <w:pStyle w:val="Ttulo5"/>
      </w:pPr>
      <w:r>
        <w:t>Largo Plazo</w:t>
      </w:r>
    </w:p>
    <w:p w14:paraId="70D8F35A" w14:textId="77777777" w:rsidR="00762242" w:rsidRDefault="00762242">
      <w:pPr>
        <w:pStyle w:val="NormalWeb"/>
        <w:numPr>
          <w:ilvl w:val="0"/>
          <w:numId w:val="33"/>
        </w:numPr>
      </w:pPr>
      <w:r>
        <w:t>Aplicaciones móviles.</w:t>
      </w:r>
    </w:p>
    <w:p w14:paraId="4DFCA7A6" w14:textId="77777777" w:rsidR="00762242" w:rsidRDefault="00762242">
      <w:pPr>
        <w:pStyle w:val="NormalWeb"/>
        <w:numPr>
          <w:ilvl w:val="0"/>
          <w:numId w:val="33"/>
        </w:numPr>
      </w:pPr>
      <w:r>
        <w:t>Recomendaciones inteligentes.</w:t>
      </w:r>
    </w:p>
    <w:p w14:paraId="70B87121" w14:textId="77777777" w:rsidR="00762242" w:rsidRDefault="00762242">
      <w:pPr>
        <w:pStyle w:val="NormalWeb"/>
        <w:numPr>
          <w:ilvl w:val="0"/>
          <w:numId w:val="33"/>
        </w:numPr>
      </w:pPr>
      <w:r>
        <w:t>Análisis de fortalezas y debilidades mediante aprendizaje automático.</w:t>
      </w:r>
    </w:p>
    <w:p w14:paraId="6ED8F96B" w14:textId="77777777" w:rsidR="00762242" w:rsidRDefault="00762242">
      <w:pPr>
        <w:pStyle w:val="NormalWeb"/>
        <w:numPr>
          <w:ilvl w:val="0"/>
          <w:numId w:val="33"/>
        </w:numPr>
      </w:pPr>
      <w:r>
        <w:t>Adaptación automática de dificultad según el desempeño del usuario.</w:t>
      </w:r>
    </w:p>
    <w:p w14:paraId="14E57695" w14:textId="77777777" w:rsidR="00762242" w:rsidRDefault="00762242" w:rsidP="00B11034">
      <w:pPr>
        <w:pStyle w:val="NormalWeb"/>
      </w:pPr>
      <w:r>
        <w:t>Estos objetivos permiten que la arquitectura inicial pueda evolucionar sin requerir una reescritura completa del sistema.</w:t>
      </w:r>
    </w:p>
    <w:p w14:paraId="17028454" w14:textId="77777777" w:rsidR="000359D1" w:rsidRPr="005E0BC9" w:rsidRDefault="000359D1" w:rsidP="00B11034">
      <w:pPr>
        <w:jc w:val="left"/>
      </w:pPr>
    </w:p>
    <w:sectPr w:rsidR="000359D1" w:rsidRPr="005E0BC9" w:rsidSect="00CE7F24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AA7E3" w14:textId="77777777" w:rsidR="001C2322" w:rsidRDefault="001C2322" w:rsidP="009B2968">
      <w:r>
        <w:separator/>
      </w:r>
    </w:p>
  </w:endnote>
  <w:endnote w:type="continuationSeparator" w:id="0">
    <w:p w14:paraId="112D8525" w14:textId="77777777" w:rsidR="001C2322" w:rsidRDefault="001C2322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8D1B1" w14:textId="77777777" w:rsidR="001C2322" w:rsidRDefault="001C2322" w:rsidP="009B2968">
      <w:r>
        <w:separator/>
      </w:r>
    </w:p>
  </w:footnote>
  <w:footnote w:type="continuationSeparator" w:id="0">
    <w:p w14:paraId="7E587D74" w14:textId="77777777" w:rsidR="001C2322" w:rsidRDefault="001C2322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65C6E3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E45"/>
    <w:multiLevelType w:val="multilevel"/>
    <w:tmpl w:val="880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464"/>
    <w:multiLevelType w:val="multilevel"/>
    <w:tmpl w:val="5C0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0146C"/>
    <w:multiLevelType w:val="multilevel"/>
    <w:tmpl w:val="643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55EE"/>
    <w:multiLevelType w:val="multilevel"/>
    <w:tmpl w:val="CC7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97375"/>
    <w:multiLevelType w:val="multilevel"/>
    <w:tmpl w:val="56F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157F0"/>
    <w:multiLevelType w:val="multilevel"/>
    <w:tmpl w:val="A538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C5DE4"/>
    <w:multiLevelType w:val="multilevel"/>
    <w:tmpl w:val="5E7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3100F"/>
    <w:multiLevelType w:val="multilevel"/>
    <w:tmpl w:val="691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A1EA3"/>
    <w:multiLevelType w:val="multilevel"/>
    <w:tmpl w:val="2108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1147E"/>
    <w:multiLevelType w:val="multilevel"/>
    <w:tmpl w:val="9A1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80CEC"/>
    <w:multiLevelType w:val="multilevel"/>
    <w:tmpl w:val="B33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4445B"/>
    <w:multiLevelType w:val="multilevel"/>
    <w:tmpl w:val="2CE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A01C2"/>
    <w:multiLevelType w:val="multilevel"/>
    <w:tmpl w:val="50F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95E33"/>
    <w:multiLevelType w:val="multilevel"/>
    <w:tmpl w:val="24A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B0091"/>
    <w:multiLevelType w:val="multilevel"/>
    <w:tmpl w:val="C01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72FB9"/>
    <w:multiLevelType w:val="multilevel"/>
    <w:tmpl w:val="F32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726C5"/>
    <w:multiLevelType w:val="multilevel"/>
    <w:tmpl w:val="05D8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F096C"/>
    <w:multiLevelType w:val="multilevel"/>
    <w:tmpl w:val="66F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872AE"/>
    <w:multiLevelType w:val="multilevel"/>
    <w:tmpl w:val="9E6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16278"/>
    <w:multiLevelType w:val="multilevel"/>
    <w:tmpl w:val="B11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52F1D"/>
    <w:multiLevelType w:val="multilevel"/>
    <w:tmpl w:val="6556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74855"/>
    <w:multiLevelType w:val="multilevel"/>
    <w:tmpl w:val="2EF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22807"/>
    <w:multiLevelType w:val="multilevel"/>
    <w:tmpl w:val="81B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854C7"/>
    <w:multiLevelType w:val="multilevel"/>
    <w:tmpl w:val="242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74AAB"/>
    <w:multiLevelType w:val="multilevel"/>
    <w:tmpl w:val="6E32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501C5"/>
    <w:multiLevelType w:val="multilevel"/>
    <w:tmpl w:val="28F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F7680"/>
    <w:multiLevelType w:val="multilevel"/>
    <w:tmpl w:val="9F2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62960"/>
    <w:multiLevelType w:val="multilevel"/>
    <w:tmpl w:val="F4B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33649"/>
    <w:multiLevelType w:val="multilevel"/>
    <w:tmpl w:val="7C0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1029D"/>
    <w:multiLevelType w:val="multilevel"/>
    <w:tmpl w:val="F14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146C5"/>
    <w:multiLevelType w:val="multilevel"/>
    <w:tmpl w:val="83E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13BA6"/>
    <w:multiLevelType w:val="multilevel"/>
    <w:tmpl w:val="378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26420"/>
    <w:multiLevelType w:val="multilevel"/>
    <w:tmpl w:val="CD9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000225">
    <w:abstractNumId w:val="12"/>
  </w:num>
  <w:num w:numId="2" w16cid:durableId="1935934896">
    <w:abstractNumId w:val="23"/>
  </w:num>
  <w:num w:numId="3" w16cid:durableId="1886334193">
    <w:abstractNumId w:val="28"/>
  </w:num>
  <w:num w:numId="4" w16cid:durableId="1343630330">
    <w:abstractNumId w:val="26"/>
  </w:num>
  <w:num w:numId="5" w16cid:durableId="1545946481">
    <w:abstractNumId w:val="5"/>
  </w:num>
  <w:num w:numId="6" w16cid:durableId="1416396366">
    <w:abstractNumId w:val="0"/>
  </w:num>
  <w:num w:numId="7" w16cid:durableId="1383825355">
    <w:abstractNumId w:val="29"/>
  </w:num>
  <w:num w:numId="8" w16cid:durableId="1920600685">
    <w:abstractNumId w:val="30"/>
  </w:num>
  <w:num w:numId="9" w16cid:durableId="552279829">
    <w:abstractNumId w:val="9"/>
  </w:num>
  <w:num w:numId="10" w16cid:durableId="410934032">
    <w:abstractNumId w:val="17"/>
  </w:num>
  <w:num w:numId="11" w16cid:durableId="1256750411">
    <w:abstractNumId w:val="15"/>
  </w:num>
  <w:num w:numId="12" w16cid:durableId="1736389684">
    <w:abstractNumId w:val="19"/>
  </w:num>
  <w:num w:numId="13" w16cid:durableId="1655328756">
    <w:abstractNumId w:val="6"/>
  </w:num>
  <w:num w:numId="14" w16cid:durableId="2021203256">
    <w:abstractNumId w:val="24"/>
  </w:num>
  <w:num w:numId="15" w16cid:durableId="732848497">
    <w:abstractNumId w:val="22"/>
  </w:num>
  <w:num w:numId="16" w16cid:durableId="35936855">
    <w:abstractNumId w:val="1"/>
  </w:num>
  <w:num w:numId="17" w16cid:durableId="2078283056">
    <w:abstractNumId w:val="8"/>
  </w:num>
  <w:num w:numId="18" w16cid:durableId="378363799">
    <w:abstractNumId w:val="14"/>
  </w:num>
  <w:num w:numId="19" w16cid:durableId="1873379133">
    <w:abstractNumId w:val="3"/>
  </w:num>
  <w:num w:numId="20" w16cid:durableId="423770637">
    <w:abstractNumId w:val="31"/>
  </w:num>
  <w:num w:numId="21" w16cid:durableId="968391214">
    <w:abstractNumId w:val="4"/>
  </w:num>
  <w:num w:numId="22" w16cid:durableId="2098405455">
    <w:abstractNumId w:val="10"/>
  </w:num>
  <w:num w:numId="23" w16cid:durableId="1019428899">
    <w:abstractNumId w:val="7"/>
  </w:num>
  <w:num w:numId="24" w16cid:durableId="1222251950">
    <w:abstractNumId w:val="32"/>
  </w:num>
  <w:num w:numId="25" w16cid:durableId="1613631943">
    <w:abstractNumId w:val="20"/>
  </w:num>
  <w:num w:numId="26" w16cid:durableId="813183174">
    <w:abstractNumId w:val="27"/>
  </w:num>
  <w:num w:numId="27" w16cid:durableId="1520850078">
    <w:abstractNumId w:val="2"/>
  </w:num>
  <w:num w:numId="28" w16cid:durableId="1786608451">
    <w:abstractNumId w:val="11"/>
  </w:num>
  <w:num w:numId="29" w16cid:durableId="486631986">
    <w:abstractNumId w:val="25"/>
  </w:num>
  <w:num w:numId="30" w16cid:durableId="1200702463">
    <w:abstractNumId w:val="13"/>
  </w:num>
  <w:num w:numId="31" w16cid:durableId="1133212257">
    <w:abstractNumId w:val="18"/>
  </w:num>
  <w:num w:numId="32" w16cid:durableId="1396709201">
    <w:abstractNumId w:val="21"/>
  </w:num>
  <w:num w:numId="33" w16cid:durableId="573508705">
    <w:abstractNumId w:val="1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359D1"/>
    <w:rsid w:val="00075273"/>
    <w:rsid w:val="00086AFE"/>
    <w:rsid w:val="00187632"/>
    <w:rsid w:val="00191A35"/>
    <w:rsid w:val="001C2322"/>
    <w:rsid w:val="001C6FE6"/>
    <w:rsid w:val="001D390E"/>
    <w:rsid w:val="00211CE6"/>
    <w:rsid w:val="002366C9"/>
    <w:rsid w:val="00363EF9"/>
    <w:rsid w:val="003A7DA5"/>
    <w:rsid w:val="003E6AB7"/>
    <w:rsid w:val="005526B1"/>
    <w:rsid w:val="005E0BC9"/>
    <w:rsid w:val="006C60E6"/>
    <w:rsid w:val="00762242"/>
    <w:rsid w:val="00952F7D"/>
    <w:rsid w:val="009A380C"/>
    <w:rsid w:val="009B2968"/>
    <w:rsid w:val="009B72D4"/>
    <w:rsid w:val="009D4923"/>
    <w:rsid w:val="00A07DCE"/>
    <w:rsid w:val="00A123DD"/>
    <w:rsid w:val="00A226F8"/>
    <w:rsid w:val="00A602AF"/>
    <w:rsid w:val="00A64F96"/>
    <w:rsid w:val="00AE2317"/>
    <w:rsid w:val="00B11034"/>
    <w:rsid w:val="00BF5EE2"/>
    <w:rsid w:val="00C3007A"/>
    <w:rsid w:val="00C95220"/>
    <w:rsid w:val="00CE7F24"/>
    <w:rsid w:val="00D6792E"/>
    <w:rsid w:val="00E44B70"/>
    <w:rsid w:val="00E832AC"/>
    <w:rsid w:val="00EA4A50"/>
    <w:rsid w:val="00F4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BC9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9B72D4"/>
    <w:rPr>
      <w:rFonts w:asciiTheme="majorHAnsi" w:hAnsiTheme="majorHAnsi"/>
      <w:b/>
      <w:sz w:val="80"/>
      <w:szCs w:val="80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8</Pages>
  <Words>1084</Words>
  <Characters>5968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2026-06-06T09:13:00Z</dcterms:created>
  <dcterms:modified xsi:type="dcterms:W3CDTF">2026-06-06T09:16:00Z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