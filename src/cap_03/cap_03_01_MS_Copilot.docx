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828CF" w14:textId="77777777" w:rsidR="00EE42EC" w:rsidRDefault="00EE42EC" w:rsidP="00EE42EC">
      <w:pPr>
        <w:pStyle w:val="Ttulo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📄</w:t>
      </w:r>
      <w:r>
        <w:rPr>
          <w:rFonts w:ascii="Segoe UI" w:hAnsi="Segoe UI" w:cs="Segoe UI"/>
        </w:rPr>
        <w:t xml:space="preserve"> Documento de Diseño de Software</w:t>
      </w:r>
    </w:p>
    <w:p w14:paraId="62B23EF3" w14:textId="77777777" w:rsidR="00EE42EC" w:rsidRDefault="00EE42EC" w:rsidP="00EE42EC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Sistema de generación y evaluación de pruebas para licencia de radioaficionado</w:t>
      </w:r>
    </w:p>
    <w:p w14:paraId="6B25E17E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7F434F1">
          <v:rect id="_x0000_i1058" style="width:0;height:1.5pt" o:hralign="center" o:hrstd="t" o:hr="t" fillcolor="#a0a0a0" stroked="f"/>
        </w:pict>
      </w:r>
    </w:p>
    <w:p w14:paraId="27488A39" w14:textId="77777777" w:rsidR="00EE42EC" w:rsidRDefault="00EE42EC" w:rsidP="00EE42EC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Introducción</w:t>
      </w:r>
    </w:p>
    <w:p w14:paraId="24EB7278" w14:textId="77777777" w:rsidR="00EE42EC" w:rsidRDefault="00EE42EC" w:rsidP="00EE42EC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1.1 Objetivo</w:t>
      </w:r>
    </w:p>
    <w:p w14:paraId="77931D30" w14:textId="77777777" w:rsidR="00EE42EC" w:rsidRDefault="00EE42EC" w:rsidP="00EE42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Diseñar un sistema que permita:</w:t>
      </w:r>
    </w:p>
    <w:p w14:paraId="61D3B219" w14:textId="77777777" w:rsidR="00EE42EC" w:rsidRDefault="00EE42EC" w:rsidP="00EE42EC">
      <w:pPr>
        <w:numPr>
          <w:ilvl w:val="0"/>
          <w:numId w:val="2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Crear un banco de preguntas (tipo test).</w:t>
      </w:r>
    </w:p>
    <w:p w14:paraId="11644612" w14:textId="77777777" w:rsidR="00EE42EC" w:rsidRDefault="00EE42EC" w:rsidP="00EE42EC">
      <w:pPr>
        <w:numPr>
          <w:ilvl w:val="0"/>
          <w:numId w:val="2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Generar exámenes aleatorios de 35 preguntas.</w:t>
      </w:r>
    </w:p>
    <w:p w14:paraId="4EE0E3F9" w14:textId="77777777" w:rsidR="00EE42EC" w:rsidRDefault="00EE42EC" w:rsidP="00EE42EC">
      <w:pPr>
        <w:numPr>
          <w:ilvl w:val="0"/>
          <w:numId w:val="2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Mostrar preguntas con múltiples respuestas.</w:t>
      </w:r>
    </w:p>
    <w:p w14:paraId="2496B395" w14:textId="77777777" w:rsidR="00EE42EC" w:rsidRDefault="00EE42EC" w:rsidP="00EE42EC">
      <w:pPr>
        <w:numPr>
          <w:ilvl w:val="0"/>
          <w:numId w:val="2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Permitir la selección de respuestas.</w:t>
      </w:r>
    </w:p>
    <w:p w14:paraId="447412BA" w14:textId="77777777" w:rsidR="00EE42EC" w:rsidRDefault="00EE42EC" w:rsidP="00EE42EC">
      <w:pPr>
        <w:numPr>
          <w:ilvl w:val="0"/>
          <w:numId w:val="2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Calificar automáticamente el examen en porcentaje.</w:t>
      </w:r>
    </w:p>
    <w:p w14:paraId="33FF3ADE" w14:textId="77777777" w:rsidR="00EE42EC" w:rsidRDefault="00EE42EC" w:rsidP="00EE42EC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E9FCA74">
          <v:rect id="_x0000_i1059" style="width:0;height:1.5pt" o:hralign="center" o:hrstd="t" o:hr="t" fillcolor="#a0a0a0" stroked="f"/>
        </w:pict>
      </w:r>
    </w:p>
    <w:p w14:paraId="6182338F" w14:textId="77777777" w:rsidR="00EE42EC" w:rsidRDefault="00EE42EC" w:rsidP="00EE42EC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2. Alcance del sistema</w:t>
      </w:r>
    </w:p>
    <w:p w14:paraId="5B00D7C7" w14:textId="77777777" w:rsidR="00EE42EC" w:rsidRDefault="00EE42EC" w:rsidP="00EE42EC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Funcionalidades principales</w:t>
      </w:r>
    </w:p>
    <w:p w14:paraId="4A62DD89" w14:textId="77777777" w:rsidR="00EE42EC" w:rsidRDefault="00EE42EC" w:rsidP="00EE42EC">
      <w:pPr>
        <w:numPr>
          <w:ilvl w:val="0"/>
          <w:numId w:val="2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Gestión del banco de preguntas.</w:t>
      </w:r>
    </w:p>
    <w:p w14:paraId="4DD9AE5B" w14:textId="77777777" w:rsidR="00EE42EC" w:rsidRDefault="00EE42EC" w:rsidP="00EE42EC">
      <w:pPr>
        <w:numPr>
          <w:ilvl w:val="0"/>
          <w:numId w:val="2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Generación aleatoria de exámenes.</w:t>
      </w:r>
    </w:p>
    <w:p w14:paraId="3302ADE1" w14:textId="77777777" w:rsidR="00EE42EC" w:rsidRDefault="00EE42EC" w:rsidP="00EE42EC">
      <w:pPr>
        <w:numPr>
          <w:ilvl w:val="0"/>
          <w:numId w:val="2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Interfaz de usuario para responder preguntas.</w:t>
      </w:r>
    </w:p>
    <w:p w14:paraId="08D55BE5" w14:textId="77777777" w:rsidR="00EE42EC" w:rsidRDefault="00EE42EC" w:rsidP="00EE42EC">
      <w:pPr>
        <w:numPr>
          <w:ilvl w:val="0"/>
          <w:numId w:val="2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Evaluación automática de resultados.</w:t>
      </w:r>
    </w:p>
    <w:p w14:paraId="7C331AC8" w14:textId="77777777" w:rsidR="00EE42EC" w:rsidRDefault="00EE42EC" w:rsidP="00EE42EC">
      <w:pPr>
        <w:numPr>
          <w:ilvl w:val="0"/>
          <w:numId w:val="2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Visualización de puntuación final.</w:t>
      </w:r>
    </w:p>
    <w:p w14:paraId="4F976C82" w14:textId="77777777" w:rsidR="00EE42EC" w:rsidRDefault="00EE42EC" w:rsidP="00EE42EC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🚧</w:t>
      </w:r>
      <w:r>
        <w:rPr>
          <w:rFonts w:ascii="Segoe UI" w:hAnsi="Segoe UI" w:cs="Segoe UI"/>
        </w:rPr>
        <w:t xml:space="preserve"> Fuera de alcance (futuras mejoras)</w:t>
      </w:r>
    </w:p>
    <w:p w14:paraId="7F2A88D2" w14:textId="77777777" w:rsidR="00EE42EC" w:rsidRDefault="00EE42EC" w:rsidP="00EE42EC">
      <w:pPr>
        <w:numPr>
          <w:ilvl w:val="0"/>
          <w:numId w:val="2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Persistencia de resultados históricos.</w:t>
      </w:r>
    </w:p>
    <w:p w14:paraId="1DCFD913" w14:textId="77777777" w:rsidR="00EE42EC" w:rsidRDefault="00EE42EC" w:rsidP="00EE42EC">
      <w:pPr>
        <w:numPr>
          <w:ilvl w:val="0"/>
          <w:numId w:val="2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Sistema de autenticación de usuarios.</w:t>
      </w:r>
    </w:p>
    <w:p w14:paraId="49C78040" w14:textId="77777777" w:rsidR="00EE42EC" w:rsidRDefault="00EE42EC" w:rsidP="00EE42EC">
      <w:pPr>
        <w:numPr>
          <w:ilvl w:val="0"/>
          <w:numId w:val="2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Temporizador de examen.</w:t>
      </w:r>
    </w:p>
    <w:p w14:paraId="058FE2A2" w14:textId="77777777" w:rsidR="00EE42EC" w:rsidRDefault="00EE42EC" w:rsidP="00EE42EC">
      <w:pPr>
        <w:numPr>
          <w:ilvl w:val="0"/>
          <w:numId w:val="2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Estadísticas avanzadas.</w:t>
      </w:r>
    </w:p>
    <w:p w14:paraId="7BF609FC" w14:textId="77777777" w:rsidR="00EE42EC" w:rsidRDefault="00EE42EC" w:rsidP="00EE42EC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326BA3A">
          <v:rect id="_x0000_i1060" style="width:0;height:1.5pt" o:hralign="center" o:hrstd="t" o:hr="t" fillcolor="#a0a0a0" stroked="f"/>
        </w:pict>
      </w:r>
    </w:p>
    <w:p w14:paraId="28E9FE09" w14:textId="77777777" w:rsidR="00EE42EC" w:rsidRDefault="00EE42EC" w:rsidP="00EE42EC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3. Modelo de dominio</w:t>
      </w:r>
    </w:p>
    <w:p w14:paraId="33C371EB" w14:textId="77777777" w:rsidR="00EE42EC" w:rsidRDefault="00EE42EC" w:rsidP="00EE42EC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3.1 Entidades principales</w:t>
      </w:r>
    </w:p>
    <w:p w14:paraId="6BF60542" w14:textId="77777777" w:rsidR="00EE42EC" w:rsidRDefault="00EE42EC" w:rsidP="00EE42EC">
      <w:pPr>
        <w:pStyle w:val="Ttulo4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📌</w:t>
      </w:r>
      <w:r>
        <w:rPr>
          <w:rFonts w:ascii="Segoe UI" w:hAnsi="Segoe UI" w:cs="Segoe UI"/>
        </w:rPr>
        <w:t xml:space="preserve"> Pregunta (</w:t>
      </w:r>
      <w:proofErr w:type="spellStart"/>
      <w:r>
        <w:rPr>
          <w:rFonts w:ascii="Segoe UI" w:hAnsi="Segoe UI" w:cs="Segoe UI"/>
        </w:rPr>
        <w:t>Question</w:t>
      </w:r>
      <w:proofErr w:type="spellEnd"/>
      <w:r>
        <w:rPr>
          <w:rFonts w:ascii="Segoe UI" w:hAnsi="Segoe UI" w:cs="Segoe UI"/>
        </w:rPr>
        <w:t>)</w:t>
      </w:r>
    </w:p>
    <w:p w14:paraId="58349A5A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Question</w:t>
      </w:r>
      <w:proofErr w:type="spellEnd"/>
    </w:p>
    <w:p w14:paraId="751265C1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id: </w:t>
      </w:r>
      <w:proofErr w:type="spellStart"/>
      <w:r>
        <w:rPr>
          <w:rFonts w:ascii="Segoe UI" w:hAnsi="Segoe UI" w:cs="Segoe UI"/>
          <w:sz w:val="21"/>
          <w:szCs w:val="21"/>
        </w:rPr>
        <w:t>UUID</w:t>
      </w:r>
      <w:proofErr w:type="spellEnd"/>
    </w:p>
    <w:p w14:paraId="5DD68F01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enunciado: </w:t>
      </w:r>
      <w:proofErr w:type="spellStart"/>
      <w:r>
        <w:rPr>
          <w:rFonts w:ascii="Segoe UI" w:hAnsi="Segoe UI" w:cs="Segoe UI"/>
          <w:sz w:val="21"/>
          <w:szCs w:val="21"/>
        </w:rPr>
        <w:t>String</w:t>
      </w:r>
      <w:proofErr w:type="spellEnd"/>
    </w:p>
    <w:p w14:paraId="0B38F6CD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opciones: </w:t>
      </w:r>
      <w:proofErr w:type="spellStart"/>
      <w:r>
        <w:rPr>
          <w:rFonts w:ascii="Segoe UI" w:hAnsi="Segoe UI" w:cs="Segoe UI"/>
          <w:sz w:val="21"/>
          <w:szCs w:val="21"/>
        </w:rPr>
        <w:t>List</w:t>
      </w:r>
      <w:proofErr w:type="spellEnd"/>
      <w:r>
        <w:rPr>
          <w:rFonts w:ascii="Segoe UI" w:hAnsi="Segoe UI" w:cs="Segoe UI"/>
          <w:sz w:val="21"/>
          <w:szCs w:val="21"/>
        </w:rPr>
        <w:t>&lt;</w:t>
      </w:r>
      <w:proofErr w:type="spellStart"/>
      <w:r>
        <w:rPr>
          <w:rFonts w:ascii="Segoe UI" w:hAnsi="Segoe UI" w:cs="Segoe UI"/>
          <w:sz w:val="21"/>
          <w:szCs w:val="21"/>
        </w:rPr>
        <w:t>Option</w:t>
      </w:r>
      <w:proofErr w:type="spellEnd"/>
      <w:r>
        <w:rPr>
          <w:rFonts w:ascii="Segoe UI" w:hAnsi="Segoe UI" w:cs="Segoe UI"/>
          <w:sz w:val="21"/>
          <w:szCs w:val="21"/>
        </w:rPr>
        <w:t>&gt;</w:t>
      </w:r>
    </w:p>
    <w:p w14:paraId="2360DD5B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</w:t>
      </w:r>
      <w:proofErr w:type="spellStart"/>
      <w:r>
        <w:rPr>
          <w:rFonts w:ascii="Segoe UI" w:hAnsi="Segoe UI" w:cs="Segoe UI"/>
          <w:sz w:val="21"/>
          <w:szCs w:val="21"/>
        </w:rPr>
        <w:t>respuestaCorrecta</w:t>
      </w:r>
      <w:proofErr w:type="spellEnd"/>
      <w:r>
        <w:rPr>
          <w:rFonts w:ascii="Segoe UI" w:hAnsi="Segoe UI" w:cs="Segoe UI"/>
          <w:sz w:val="21"/>
          <w:szCs w:val="21"/>
        </w:rPr>
        <w:t xml:space="preserve">: </w:t>
      </w:r>
      <w:proofErr w:type="spellStart"/>
      <w:r>
        <w:rPr>
          <w:rFonts w:ascii="Segoe UI" w:hAnsi="Segoe UI" w:cs="Segoe UI"/>
          <w:sz w:val="21"/>
          <w:szCs w:val="21"/>
        </w:rPr>
        <w:t>OptionId</w:t>
      </w:r>
      <w:proofErr w:type="spellEnd"/>
    </w:p>
    <w:p w14:paraId="5618BF74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</w:t>
      </w:r>
      <w:proofErr w:type="spellStart"/>
      <w:r>
        <w:rPr>
          <w:rFonts w:ascii="Segoe UI" w:hAnsi="Segoe UI" w:cs="Segoe UI"/>
          <w:sz w:val="21"/>
          <w:szCs w:val="21"/>
        </w:rPr>
        <w:t>categoria</w:t>
      </w:r>
      <w:proofErr w:type="spellEnd"/>
      <w:r>
        <w:rPr>
          <w:rFonts w:ascii="Segoe UI" w:hAnsi="Segoe UI" w:cs="Segoe UI"/>
          <w:sz w:val="21"/>
          <w:szCs w:val="21"/>
        </w:rPr>
        <w:t xml:space="preserve">: </w:t>
      </w:r>
      <w:proofErr w:type="spellStart"/>
      <w:r>
        <w:rPr>
          <w:rFonts w:ascii="Segoe UI" w:hAnsi="Segoe UI" w:cs="Segoe UI"/>
          <w:sz w:val="21"/>
          <w:szCs w:val="21"/>
        </w:rPr>
        <w:t>String</w:t>
      </w:r>
      <w:proofErr w:type="spellEnd"/>
      <w:r>
        <w:rPr>
          <w:rFonts w:ascii="Segoe UI" w:hAnsi="Segoe UI" w:cs="Segoe UI"/>
          <w:sz w:val="21"/>
          <w:szCs w:val="21"/>
        </w:rPr>
        <w:t xml:space="preserve"> (opcional)</w:t>
      </w:r>
    </w:p>
    <w:p w14:paraId="0E75A55A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dificultad: </w:t>
      </w:r>
      <w:proofErr w:type="spellStart"/>
      <w:r>
        <w:rPr>
          <w:rFonts w:ascii="Segoe UI" w:hAnsi="Segoe UI" w:cs="Segoe UI"/>
          <w:sz w:val="21"/>
          <w:szCs w:val="21"/>
        </w:rPr>
        <w:t>Enum</w:t>
      </w:r>
      <w:proofErr w:type="spellEnd"/>
      <w:r>
        <w:rPr>
          <w:rFonts w:ascii="Segoe UI" w:hAnsi="Segoe UI" w:cs="Segoe UI"/>
          <w:sz w:val="21"/>
          <w:szCs w:val="21"/>
        </w:rPr>
        <w:t xml:space="preserve"> (opcional)</w:t>
      </w:r>
    </w:p>
    <w:p w14:paraId="525529DD" w14:textId="77777777" w:rsidR="00EE42EC" w:rsidRDefault="00EE42EC" w:rsidP="00EE42EC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 Emoji" w:hAnsi="Segoe UI Emoji" w:cs="Segoe UI Emoji"/>
        </w:rPr>
        <w:t>📌</w:t>
      </w:r>
      <w:r>
        <w:rPr>
          <w:rFonts w:ascii="Segoe UI" w:hAnsi="Segoe UI" w:cs="Segoe UI"/>
        </w:rPr>
        <w:t xml:space="preserve"> Opción (</w:t>
      </w:r>
      <w:proofErr w:type="spellStart"/>
      <w:r>
        <w:rPr>
          <w:rFonts w:ascii="Segoe UI" w:hAnsi="Segoe UI" w:cs="Segoe UI"/>
        </w:rPr>
        <w:t>Option</w:t>
      </w:r>
      <w:proofErr w:type="spellEnd"/>
      <w:r>
        <w:rPr>
          <w:rFonts w:ascii="Segoe UI" w:hAnsi="Segoe UI" w:cs="Segoe UI"/>
        </w:rPr>
        <w:t>)</w:t>
      </w:r>
    </w:p>
    <w:p w14:paraId="2833D7A8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Option</w:t>
      </w:r>
      <w:proofErr w:type="spellEnd"/>
    </w:p>
    <w:p w14:paraId="67E50FBC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id: </w:t>
      </w:r>
      <w:proofErr w:type="spellStart"/>
      <w:r>
        <w:rPr>
          <w:rFonts w:ascii="Segoe UI" w:hAnsi="Segoe UI" w:cs="Segoe UI"/>
          <w:sz w:val="21"/>
          <w:szCs w:val="21"/>
        </w:rPr>
        <w:t>UUID</w:t>
      </w:r>
      <w:proofErr w:type="spellEnd"/>
    </w:p>
    <w:p w14:paraId="599998FB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texto: </w:t>
      </w:r>
      <w:proofErr w:type="spellStart"/>
      <w:r>
        <w:rPr>
          <w:rFonts w:ascii="Segoe UI" w:hAnsi="Segoe UI" w:cs="Segoe UI"/>
          <w:sz w:val="21"/>
          <w:szCs w:val="21"/>
        </w:rPr>
        <w:t>String</w:t>
      </w:r>
      <w:proofErr w:type="spellEnd"/>
    </w:p>
    <w:p w14:paraId="748EAE6C" w14:textId="77777777" w:rsidR="00EE42EC" w:rsidRDefault="00EE42EC" w:rsidP="00EE42EC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 Emoji" w:hAnsi="Segoe UI Emoji" w:cs="Segoe UI Emoji"/>
        </w:rPr>
        <w:t>📌</w:t>
      </w:r>
      <w:r>
        <w:rPr>
          <w:rFonts w:ascii="Segoe UI" w:hAnsi="Segoe UI" w:cs="Segoe UI"/>
        </w:rPr>
        <w:t xml:space="preserve"> Examen (</w:t>
      </w:r>
      <w:proofErr w:type="spellStart"/>
      <w:r>
        <w:rPr>
          <w:rFonts w:ascii="Segoe UI" w:hAnsi="Segoe UI" w:cs="Segoe UI"/>
        </w:rPr>
        <w:t>Exam</w:t>
      </w:r>
      <w:proofErr w:type="spellEnd"/>
      <w:r>
        <w:rPr>
          <w:rFonts w:ascii="Segoe UI" w:hAnsi="Segoe UI" w:cs="Segoe UI"/>
        </w:rPr>
        <w:t>)</w:t>
      </w:r>
    </w:p>
    <w:p w14:paraId="20C64BE3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Exam</w:t>
      </w:r>
      <w:proofErr w:type="spellEnd"/>
    </w:p>
    <w:p w14:paraId="725A179B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id: </w:t>
      </w:r>
      <w:proofErr w:type="spellStart"/>
      <w:r>
        <w:rPr>
          <w:rFonts w:ascii="Segoe UI" w:hAnsi="Segoe UI" w:cs="Segoe UI"/>
          <w:sz w:val="21"/>
          <w:szCs w:val="21"/>
        </w:rPr>
        <w:t>UUID</w:t>
      </w:r>
      <w:proofErr w:type="spellEnd"/>
    </w:p>
    <w:p w14:paraId="054894D7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preguntas: </w:t>
      </w:r>
      <w:proofErr w:type="spellStart"/>
      <w:r>
        <w:rPr>
          <w:rFonts w:ascii="Segoe UI" w:hAnsi="Segoe UI" w:cs="Segoe UI"/>
          <w:sz w:val="21"/>
          <w:szCs w:val="21"/>
        </w:rPr>
        <w:t>List</w:t>
      </w:r>
      <w:proofErr w:type="spellEnd"/>
      <w:r>
        <w:rPr>
          <w:rFonts w:ascii="Segoe UI" w:hAnsi="Segoe UI" w:cs="Segoe UI"/>
          <w:sz w:val="21"/>
          <w:szCs w:val="21"/>
        </w:rPr>
        <w:t>&lt;</w:t>
      </w:r>
      <w:proofErr w:type="spellStart"/>
      <w:r>
        <w:rPr>
          <w:rFonts w:ascii="Segoe UI" w:hAnsi="Segoe UI" w:cs="Segoe UI"/>
          <w:sz w:val="21"/>
          <w:szCs w:val="21"/>
        </w:rPr>
        <w:t>Question</w:t>
      </w:r>
      <w:proofErr w:type="spellEnd"/>
      <w:r>
        <w:rPr>
          <w:rFonts w:ascii="Segoe UI" w:hAnsi="Segoe UI" w:cs="Segoe UI"/>
          <w:sz w:val="21"/>
          <w:szCs w:val="21"/>
        </w:rPr>
        <w:t>&gt;</w:t>
      </w:r>
    </w:p>
    <w:p w14:paraId="4C82B593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</w:t>
      </w:r>
      <w:proofErr w:type="spellStart"/>
      <w:r>
        <w:rPr>
          <w:rFonts w:ascii="Segoe UI" w:hAnsi="Segoe UI" w:cs="Segoe UI"/>
          <w:sz w:val="21"/>
          <w:szCs w:val="21"/>
        </w:rPr>
        <w:t>respuestasUsuario</w:t>
      </w:r>
      <w:proofErr w:type="spellEnd"/>
      <w:r>
        <w:rPr>
          <w:rFonts w:ascii="Segoe UI" w:hAnsi="Segoe UI" w:cs="Segoe UI"/>
          <w:sz w:val="21"/>
          <w:szCs w:val="21"/>
        </w:rPr>
        <w:t xml:space="preserve">: </w:t>
      </w:r>
      <w:proofErr w:type="spellStart"/>
      <w:r>
        <w:rPr>
          <w:rFonts w:ascii="Segoe UI" w:hAnsi="Segoe UI" w:cs="Segoe UI"/>
          <w:sz w:val="21"/>
          <w:szCs w:val="21"/>
        </w:rPr>
        <w:t>Map</w:t>
      </w:r>
      <w:proofErr w:type="spellEnd"/>
      <w:r>
        <w:rPr>
          <w:rFonts w:ascii="Segoe UI" w:hAnsi="Segoe UI" w:cs="Segoe UI"/>
          <w:sz w:val="21"/>
          <w:szCs w:val="21"/>
        </w:rPr>
        <w:t>&lt;</w:t>
      </w:r>
      <w:proofErr w:type="spellStart"/>
      <w:r>
        <w:rPr>
          <w:rFonts w:ascii="Segoe UI" w:hAnsi="Segoe UI" w:cs="Segoe UI"/>
          <w:sz w:val="21"/>
          <w:szCs w:val="21"/>
        </w:rPr>
        <w:t>QuestionId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OptionId</w:t>
      </w:r>
      <w:proofErr w:type="spellEnd"/>
      <w:r>
        <w:rPr>
          <w:rFonts w:ascii="Segoe UI" w:hAnsi="Segoe UI" w:cs="Segoe UI"/>
          <w:sz w:val="21"/>
          <w:szCs w:val="21"/>
        </w:rPr>
        <w:t>&gt;</w:t>
      </w:r>
    </w:p>
    <w:p w14:paraId="4D7CAE74" w14:textId="77777777" w:rsidR="00EE42EC" w:rsidRDefault="00EE42EC" w:rsidP="00EE42EC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 Emoji" w:hAnsi="Segoe UI Emoji" w:cs="Segoe UI Emoji"/>
        </w:rPr>
        <w:t>📌</w:t>
      </w:r>
      <w:r>
        <w:rPr>
          <w:rFonts w:ascii="Segoe UI" w:hAnsi="Segoe UI" w:cs="Segoe UI"/>
        </w:rPr>
        <w:t xml:space="preserve"> Resultado (</w:t>
      </w:r>
      <w:proofErr w:type="spellStart"/>
      <w:r>
        <w:rPr>
          <w:rFonts w:ascii="Segoe UI" w:hAnsi="Segoe UI" w:cs="Segoe UI"/>
        </w:rPr>
        <w:t>Result</w:t>
      </w:r>
      <w:proofErr w:type="spellEnd"/>
      <w:r>
        <w:rPr>
          <w:rFonts w:ascii="Segoe UI" w:hAnsi="Segoe UI" w:cs="Segoe UI"/>
        </w:rPr>
        <w:t>)</w:t>
      </w:r>
    </w:p>
    <w:p w14:paraId="433D811E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Result</w:t>
      </w:r>
      <w:proofErr w:type="spellEnd"/>
    </w:p>
    <w:p w14:paraId="298F21BC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</w:t>
      </w:r>
      <w:proofErr w:type="spellStart"/>
      <w:r>
        <w:rPr>
          <w:rFonts w:ascii="Segoe UI" w:hAnsi="Segoe UI" w:cs="Segoe UI"/>
          <w:sz w:val="21"/>
          <w:szCs w:val="21"/>
        </w:rPr>
        <w:t>examenId</w:t>
      </w:r>
      <w:proofErr w:type="spellEnd"/>
      <w:r>
        <w:rPr>
          <w:rFonts w:ascii="Segoe UI" w:hAnsi="Segoe UI" w:cs="Segoe UI"/>
          <w:sz w:val="21"/>
          <w:szCs w:val="21"/>
        </w:rPr>
        <w:t xml:space="preserve">: </w:t>
      </w:r>
      <w:proofErr w:type="spellStart"/>
      <w:r>
        <w:rPr>
          <w:rFonts w:ascii="Segoe UI" w:hAnsi="Segoe UI" w:cs="Segoe UI"/>
          <w:sz w:val="21"/>
          <w:szCs w:val="21"/>
        </w:rPr>
        <w:t>UUID</w:t>
      </w:r>
      <w:proofErr w:type="spellEnd"/>
    </w:p>
    <w:p w14:paraId="730DE7DC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</w:t>
      </w:r>
      <w:proofErr w:type="spellStart"/>
      <w:r>
        <w:rPr>
          <w:rFonts w:ascii="Segoe UI" w:hAnsi="Segoe UI" w:cs="Segoe UI"/>
          <w:sz w:val="21"/>
          <w:szCs w:val="21"/>
        </w:rPr>
        <w:t>totalPreguntas</w:t>
      </w:r>
      <w:proofErr w:type="spellEnd"/>
      <w:r>
        <w:rPr>
          <w:rFonts w:ascii="Segoe UI" w:hAnsi="Segoe UI" w:cs="Segoe UI"/>
          <w:sz w:val="21"/>
          <w:szCs w:val="21"/>
        </w:rPr>
        <w:t xml:space="preserve">: </w:t>
      </w:r>
      <w:proofErr w:type="spellStart"/>
      <w:r>
        <w:rPr>
          <w:rFonts w:ascii="Segoe UI" w:hAnsi="Segoe UI" w:cs="Segoe UI"/>
          <w:sz w:val="21"/>
          <w:szCs w:val="21"/>
        </w:rPr>
        <w:t>int</w:t>
      </w:r>
      <w:proofErr w:type="spellEnd"/>
    </w:p>
    <w:p w14:paraId="7784D675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</w:t>
      </w:r>
      <w:proofErr w:type="spellStart"/>
      <w:r>
        <w:rPr>
          <w:rFonts w:ascii="Segoe UI" w:hAnsi="Segoe UI" w:cs="Segoe UI"/>
          <w:sz w:val="21"/>
          <w:szCs w:val="21"/>
        </w:rPr>
        <w:t>respuestasCorrectas</w:t>
      </w:r>
      <w:proofErr w:type="spellEnd"/>
      <w:r>
        <w:rPr>
          <w:rFonts w:ascii="Segoe UI" w:hAnsi="Segoe UI" w:cs="Segoe UI"/>
          <w:sz w:val="21"/>
          <w:szCs w:val="21"/>
        </w:rPr>
        <w:t xml:space="preserve">: </w:t>
      </w:r>
      <w:proofErr w:type="spellStart"/>
      <w:r>
        <w:rPr>
          <w:rFonts w:ascii="Segoe UI" w:hAnsi="Segoe UI" w:cs="Segoe UI"/>
          <w:sz w:val="21"/>
          <w:szCs w:val="21"/>
        </w:rPr>
        <w:t>int</w:t>
      </w:r>
      <w:proofErr w:type="spellEnd"/>
    </w:p>
    <w:p w14:paraId="3E244A4E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porcentaje: </w:t>
      </w:r>
      <w:proofErr w:type="spellStart"/>
      <w:r>
        <w:rPr>
          <w:rFonts w:ascii="Segoe UI" w:hAnsi="Segoe UI" w:cs="Segoe UI"/>
          <w:sz w:val="21"/>
          <w:szCs w:val="21"/>
        </w:rPr>
        <w:t>float</w:t>
      </w:r>
      <w:proofErr w:type="spellEnd"/>
    </w:p>
    <w:p w14:paraId="1143594C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FC3271A">
          <v:rect id="_x0000_i1061" style="width:0;height:1.5pt" o:hralign="center" o:hrstd="t" o:hr="t" fillcolor="#a0a0a0" stroked="f"/>
        </w:pict>
      </w:r>
    </w:p>
    <w:p w14:paraId="5FC56C9C" w14:textId="77777777" w:rsidR="00EE42EC" w:rsidRDefault="00EE42EC" w:rsidP="00EE42EC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4. Casos de uso</w:t>
      </w:r>
    </w:p>
    <w:p w14:paraId="33E478C3" w14:textId="77777777" w:rsidR="00EE42EC" w:rsidRDefault="00EE42EC" w:rsidP="00EE42EC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4.1 Generar examen</w:t>
      </w:r>
    </w:p>
    <w:p w14:paraId="5EF98D61" w14:textId="77777777" w:rsidR="00EE42EC" w:rsidRDefault="00EE42EC" w:rsidP="00EE42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Actor:</w:t>
      </w:r>
      <w:r>
        <w:rPr>
          <w:rFonts w:ascii="Segoe UI" w:hAnsi="Segoe UI" w:cs="Segoe UI"/>
          <w:sz w:val="21"/>
          <w:szCs w:val="21"/>
        </w:rPr>
        <w:t xml:space="preserve"> Usuario</w:t>
      </w:r>
    </w:p>
    <w:p w14:paraId="26B1B973" w14:textId="77777777" w:rsidR="00EE42EC" w:rsidRDefault="00EE42EC" w:rsidP="00EE42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Flujo:</w:t>
      </w:r>
    </w:p>
    <w:p w14:paraId="0B244A3F" w14:textId="77777777" w:rsidR="00EE42EC" w:rsidRDefault="00EE42EC" w:rsidP="00EE42EC">
      <w:pPr>
        <w:numPr>
          <w:ilvl w:val="0"/>
          <w:numId w:val="2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El sistema selecciona 35 preguntas aleatorias del banco.</w:t>
      </w:r>
    </w:p>
    <w:p w14:paraId="0A4101B8" w14:textId="77777777" w:rsidR="00EE42EC" w:rsidRDefault="00EE42EC" w:rsidP="00EE42EC">
      <w:pPr>
        <w:numPr>
          <w:ilvl w:val="0"/>
          <w:numId w:val="2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crea una instancia de examen.</w:t>
      </w:r>
    </w:p>
    <w:p w14:paraId="7AEBB779" w14:textId="77777777" w:rsidR="00EE42EC" w:rsidRDefault="00EE42EC" w:rsidP="00EE42EC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CBFD6BA">
          <v:rect id="_x0000_i1062" style="width:0;height:1.5pt" o:hralign="center" o:hrstd="t" o:hr="t" fillcolor="#a0a0a0" stroked="f"/>
        </w:pict>
      </w:r>
    </w:p>
    <w:p w14:paraId="3FEA8FAC" w14:textId="77777777" w:rsidR="00EE42EC" w:rsidRDefault="00EE42EC" w:rsidP="00EE42EC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4.2 Responder examen</w:t>
      </w:r>
    </w:p>
    <w:p w14:paraId="249696EC" w14:textId="77777777" w:rsidR="00EE42EC" w:rsidRDefault="00EE42EC" w:rsidP="00EE42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Flujo:</w:t>
      </w:r>
    </w:p>
    <w:p w14:paraId="4028A29E" w14:textId="77777777" w:rsidR="00EE42EC" w:rsidRDefault="00EE42EC" w:rsidP="00EE42EC">
      <w:pPr>
        <w:numPr>
          <w:ilvl w:val="0"/>
          <w:numId w:val="2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presentan las preguntas al usuario.</w:t>
      </w:r>
    </w:p>
    <w:p w14:paraId="71F35ACA" w14:textId="77777777" w:rsidR="00EE42EC" w:rsidRDefault="00EE42EC" w:rsidP="00EE42EC">
      <w:pPr>
        <w:numPr>
          <w:ilvl w:val="0"/>
          <w:numId w:val="2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El usuario selecciona una opción por pregunta.</w:t>
      </w:r>
    </w:p>
    <w:p w14:paraId="1FEEFDF5" w14:textId="77777777" w:rsidR="00EE42EC" w:rsidRDefault="00EE42EC" w:rsidP="00EE42EC">
      <w:pPr>
        <w:numPr>
          <w:ilvl w:val="0"/>
          <w:numId w:val="2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El sistema guarda las respuestas.</w:t>
      </w:r>
    </w:p>
    <w:p w14:paraId="2E915C2C" w14:textId="77777777" w:rsidR="00EE42EC" w:rsidRDefault="00EE42EC" w:rsidP="00EE42EC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69D85F1">
          <v:rect id="_x0000_i1063" style="width:0;height:1.5pt" o:hralign="center" o:hrstd="t" o:hr="t" fillcolor="#a0a0a0" stroked="f"/>
        </w:pict>
      </w:r>
    </w:p>
    <w:p w14:paraId="1989D85B" w14:textId="77777777" w:rsidR="00EE42EC" w:rsidRDefault="00EE42EC" w:rsidP="00EE42EC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4.3 Calificar examen</w:t>
      </w:r>
    </w:p>
    <w:p w14:paraId="583DE2C4" w14:textId="77777777" w:rsidR="00EE42EC" w:rsidRDefault="00EE42EC" w:rsidP="00EE42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Flujo:</w:t>
      </w:r>
    </w:p>
    <w:p w14:paraId="59314C86" w14:textId="77777777" w:rsidR="00EE42EC" w:rsidRDefault="00EE42EC" w:rsidP="00EE42EC">
      <w:pPr>
        <w:numPr>
          <w:ilvl w:val="0"/>
          <w:numId w:val="2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comparan respuestas del usuario con las correctas.</w:t>
      </w:r>
    </w:p>
    <w:p w14:paraId="535189EB" w14:textId="77777777" w:rsidR="00EE42EC" w:rsidRDefault="00EE42EC" w:rsidP="00EE42EC">
      <w:pPr>
        <w:numPr>
          <w:ilvl w:val="0"/>
          <w:numId w:val="2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calcula el porcentaje final:</w:t>
      </w:r>
    </w:p>
    <w:p w14:paraId="7A24E305" w14:textId="77777777" w:rsidR="00EE42EC" w:rsidRDefault="00EE42EC" w:rsidP="00EE42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porcentaje = (correctas / total) * 100</w:t>
      </w:r>
    </w:p>
    <w:p w14:paraId="7426312C" w14:textId="77777777" w:rsidR="00EE42EC" w:rsidRDefault="00EE42EC" w:rsidP="00EE42EC">
      <w:pPr>
        <w:numPr>
          <w:ilvl w:val="0"/>
          <w:numId w:val="2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muestra el resultado.</w:t>
      </w:r>
    </w:p>
    <w:p w14:paraId="783956A6" w14:textId="77777777" w:rsidR="00EE42EC" w:rsidRDefault="00EE42EC" w:rsidP="00EE42EC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4286FBB">
          <v:rect id="_x0000_i1064" style="width:0;height:1.5pt" o:hralign="center" o:hrstd="t" o:hr="t" fillcolor="#a0a0a0" stroked="f"/>
        </w:pict>
      </w:r>
    </w:p>
    <w:p w14:paraId="4ABE0D46" w14:textId="77777777" w:rsidR="00EE42EC" w:rsidRDefault="00EE42EC" w:rsidP="00EE42EC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5. Arquitectura propuesta</w:t>
      </w:r>
    </w:p>
    <w:p w14:paraId="781010B7" w14:textId="77777777" w:rsidR="00EE42EC" w:rsidRDefault="00EE42EC" w:rsidP="00EE42EC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🧱</w:t>
      </w:r>
      <w:r>
        <w:rPr>
          <w:rFonts w:ascii="Segoe UI" w:hAnsi="Segoe UI" w:cs="Segoe UI"/>
        </w:rPr>
        <w:t xml:space="preserve"> Capas</w:t>
      </w:r>
    </w:p>
    <w:p w14:paraId="1B5E37F7" w14:textId="77777777" w:rsidR="00EE42EC" w:rsidRDefault="00EE42EC" w:rsidP="00EE42EC">
      <w:pPr>
        <w:pStyle w:val="Ttulo4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🧠</w:t>
      </w:r>
      <w:r>
        <w:rPr>
          <w:rFonts w:ascii="Segoe UI" w:hAnsi="Segoe UI" w:cs="Segoe UI"/>
        </w:rPr>
        <w:t xml:space="preserve"> Lógica de negocio</w:t>
      </w:r>
    </w:p>
    <w:p w14:paraId="0895BF66" w14:textId="77777777" w:rsidR="00EE42EC" w:rsidRDefault="00EE42EC" w:rsidP="00EE42EC">
      <w:pPr>
        <w:numPr>
          <w:ilvl w:val="0"/>
          <w:numId w:val="2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Generador de exámenes.</w:t>
      </w:r>
    </w:p>
    <w:p w14:paraId="73DC5629" w14:textId="77777777" w:rsidR="00EE42EC" w:rsidRDefault="00EE42EC" w:rsidP="00EE42EC">
      <w:pPr>
        <w:numPr>
          <w:ilvl w:val="0"/>
          <w:numId w:val="2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Motor de evaluación.</w:t>
      </w:r>
    </w:p>
    <w:p w14:paraId="66E2663E" w14:textId="77777777" w:rsidR="00EE42EC" w:rsidRDefault="00EE42EC" w:rsidP="00EE42EC">
      <w:pPr>
        <w:numPr>
          <w:ilvl w:val="0"/>
          <w:numId w:val="2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Validación de datos.</w:t>
      </w:r>
    </w:p>
    <w:p w14:paraId="16794266" w14:textId="77777777" w:rsidR="00EE42EC" w:rsidRDefault="00EE42EC" w:rsidP="00EE42EC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 Emoji" w:hAnsi="Segoe UI Emoji" w:cs="Segoe UI Emoji"/>
        </w:rPr>
        <w:t>💾</w:t>
      </w:r>
      <w:r>
        <w:rPr>
          <w:rFonts w:ascii="Segoe UI" w:hAnsi="Segoe UI" w:cs="Segoe UI"/>
        </w:rPr>
        <w:t xml:space="preserve"> Persistencia</w:t>
      </w:r>
    </w:p>
    <w:p w14:paraId="44F50FC8" w14:textId="77777777" w:rsidR="00EE42EC" w:rsidRDefault="00EE42EC" w:rsidP="00EE42EC">
      <w:pPr>
        <w:numPr>
          <w:ilvl w:val="0"/>
          <w:numId w:val="3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Base de datos (SQL / NoSQL / JSON).</w:t>
      </w:r>
    </w:p>
    <w:p w14:paraId="086B4580" w14:textId="77777777" w:rsidR="00EE42EC" w:rsidRDefault="00EE42EC" w:rsidP="00EE42EC">
      <w:pPr>
        <w:numPr>
          <w:ilvl w:val="0"/>
          <w:numId w:val="3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Repositorios de acceso.</w:t>
      </w:r>
    </w:p>
    <w:p w14:paraId="1655EAD0" w14:textId="77777777" w:rsidR="00EE42EC" w:rsidRDefault="00EE42EC" w:rsidP="00EE42EC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 Emoji" w:hAnsi="Segoe UI Emoji" w:cs="Segoe UI Emoji"/>
        </w:rPr>
        <w:t>🖥️</w:t>
      </w:r>
      <w:r>
        <w:rPr>
          <w:rFonts w:ascii="Segoe UI" w:hAnsi="Segoe UI" w:cs="Segoe UI"/>
        </w:rPr>
        <w:t xml:space="preserve"> Presentación</w:t>
      </w:r>
    </w:p>
    <w:p w14:paraId="791DE096" w14:textId="77777777" w:rsidR="00EE42EC" w:rsidRDefault="00EE42EC" w:rsidP="00EE42EC">
      <w:pPr>
        <w:numPr>
          <w:ilvl w:val="0"/>
          <w:numId w:val="3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Web (</w:t>
      </w:r>
      <w:proofErr w:type="spellStart"/>
      <w:r>
        <w:rPr>
          <w:rFonts w:ascii="Segoe UI" w:hAnsi="Segoe UI" w:cs="Segoe UI"/>
          <w:sz w:val="21"/>
          <w:szCs w:val="21"/>
        </w:rPr>
        <w:t>React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Vue</w:t>
      </w:r>
      <w:proofErr w:type="spellEnd"/>
      <w:r>
        <w:rPr>
          <w:rFonts w:ascii="Segoe UI" w:hAnsi="Segoe UI" w:cs="Segoe UI"/>
          <w:sz w:val="21"/>
          <w:szCs w:val="21"/>
        </w:rPr>
        <w:t>, Angular).</w:t>
      </w:r>
    </w:p>
    <w:p w14:paraId="0A3DCF16" w14:textId="77777777" w:rsidR="00EE42EC" w:rsidRDefault="00EE42EC" w:rsidP="00EE42EC">
      <w:pPr>
        <w:numPr>
          <w:ilvl w:val="0"/>
          <w:numId w:val="3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Consola (CLI).</w:t>
      </w:r>
    </w:p>
    <w:p w14:paraId="003E2463" w14:textId="77777777" w:rsidR="00EE42EC" w:rsidRDefault="00EE42EC" w:rsidP="00EE42EC">
      <w:pPr>
        <w:numPr>
          <w:ilvl w:val="0"/>
          <w:numId w:val="3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Aplicación móvil (opcional).</w:t>
      </w:r>
    </w:p>
    <w:p w14:paraId="6B068F94" w14:textId="77777777" w:rsidR="00EE42EC" w:rsidRDefault="00EE42EC" w:rsidP="00EE42EC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E53121A">
          <v:rect id="_x0000_i1065" style="width:0;height:1.5pt" o:hralign="center" o:hrstd="t" o:hr="t" fillcolor="#a0a0a0" stroked="f"/>
        </w:pict>
      </w:r>
    </w:p>
    <w:p w14:paraId="75BF01A5" w14:textId="77777777" w:rsidR="00EE42EC" w:rsidRDefault="00EE42EC" w:rsidP="00EE42EC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6. Diseño de componentes</w:t>
      </w:r>
    </w:p>
    <w:p w14:paraId="3BAF2049" w14:textId="77777777" w:rsidR="00EE42EC" w:rsidRDefault="00EE42EC" w:rsidP="00EE42EC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6.1 Generador de examen</w:t>
      </w:r>
    </w:p>
    <w:p w14:paraId="48766869" w14:textId="77777777" w:rsidR="00EE42EC" w:rsidRDefault="00EE42EC" w:rsidP="00EE42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Responsabilidad:</w:t>
      </w:r>
      <w:r>
        <w:rPr>
          <w:rFonts w:ascii="Segoe UI" w:hAnsi="Segoe UI" w:cs="Segoe UI"/>
          <w:sz w:val="21"/>
          <w:szCs w:val="21"/>
        </w:rPr>
        <w:t xml:space="preserve"> seleccionar preguntas aleatorias.</w:t>
      </w:r>
    </w:p>
    <w:p w14:paraId="01906076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function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proofErr w:type="gramStart"/>
      <w:r>
        <w:rPr>
          <w:rFonts w:ascii="Segoe UI" w:hAnsi="Segoe UI" w:cs="Segoe UI"/>
          <w:sz w:val="21"/>
          <w:szCs w:val="21"/>
        </w:rPr>
        <w:t>generarExamen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proofErr w:type="gramEnd"/>
      <w:r>
        <w:rPr>
          <w:rFonts w:ascii="Segoe UI" w:hAnsi="Segoe UI" w:cs="Segoe UI"/>
          <w:sz w:val="21"/>
          <w:szCs w:val="21"/>
        </w:rPr>
        <w:t>preguntas, cantidad=35):</w:t>
      </w:r>
    </w:p>
    <w:p w14:paraId="1AD139F4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if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proofErr w:type="gramStart"/>
      <w:r>
        <w:rPr>
          <w:rFonts w:ascii="Segoe UI" w:hAnsi="Segoe UI" w:cs="Segoe UI"/>
          <w:sz w:val="21"/>
          <w:szCs w:val="21"/>
        </w:rPr>
        <w:t>preguntas.size</w:t>
      </w:r>
      <w:proofErr w:type="spellEnd"/>
      <w:proofErr w:type="gramEnd"/>
      <w:r>
        <w:rPr>
          <w:rFonts w:ascii="Segoe UI" w:hAnsi="Segoe UI" w:cs="Segoe UI"/>
          <w:sz w:val="21"/>
          <w:szCs w:val="21"/>
        </w:rPr>
        <w:t xml:space="preserve"> &lt; cantidad:</w:t>
      </w:r>
    </w:p>
    <w:p w14:paraId="67A90A20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     </w:t>
      </w:r>
      <w:proofErr w:type="gramStart"/>
      <w:r>
        <w:rPr>
          <w:rFonts w:ascii="Segoe UI" w:hAnsi="Segoe UI" w:cs="Segoe UI"/>
          <w:sz w:val="21"/>
          <w:szCs w:val="21"/>
        </w:rPr>
        <w:t>error(</w:t>
      </w:r>
      <w:proofErr w:type="gramEnd"/>
      <w:r>
        <w:rPr>
          <w:rFonts w:ascii="Segoe UI" w:hAnsi="Segoe UI" w:cs="Segoe UI"/>
          <w:sz w:val="21"/>
          <w:szCs w:val="21"/>
        </w:rPr>
        <w:t>"No hay suficientes preguntas")</w:t>
      </w:r>
    </w:p>
    <w:p w14:paraId="5AF653B7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36F66CCC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preguntasMezcladas</w:t>
      </w:r>
      <w:proofErr w:type="spellEnd"/>
      <w:r>
        <w:rPr>
          <w:rFonts w:ascii="Segoe UI" w:hAnsi="Segoe UI" w:cs="Segoe UI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</w:rPr>
        <w:t>shuffle</w:t>
      </w:r>
      <w:proofErr w:type="spellEnd"/>
      <w:r>
        <w:rPr>
          <w:rFonts w:ascii="Segoe UI" w:hAnsi="Segoe UI" w:cs="Segoe UI"/>
          <w:sz w:val="21"/>
          <w:szCs w:val="21"/>
        </w:rPr>
        <w:t>(preguntas)</w:t>
      </w:r>
    </w:p>
    <w:p w14:paraId="26B8955E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seleccion</w:t>
      </w:r>
      <w:proofErr w:type="spellEnd"/>
      <w:r>
        <w:rPr>
          <w:rFonts w:ascii="Segoe UI" w:hAnsi="Segoe UI" w:cs="Segoe UI"/>
          <w:sz w:val="21"/>
          <w:szCs w:val="21"/>
        </w:rPr>
        <w:t xml:space="preserve"> = </w:t>
      </w:r>
      <w:proofErr w:type="spellStart"/>
      <w:proofErr w:type="gramStart"/>
      <w:r>
        <w:rPr>
          <w:rFonts w:ascii="Segoe UI" w:hAnsi="Segoe UI" w:cs="Segoe UI"/>
          <w:sz w:val="21"/>
          <w:szCs w:val="21"/>
        </w:rPr>
        <w:t>take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proofErr w:type="spellStart"/>
      <w:proofErr w:type="gramEnd"/>
      <w:r>
        <w:rPr>
          <w:rFonts w:ascii="Segoe UI" w:hAnsi="Segoe UI" w:cs="Segoe UI"/>
          <w:sz w:val="21"/>
          <w:szCs w:val="21"/>
        </w:rPr>
        <w:t>preguntasMezcladas</w:t>
      </w:r>
      <w:proofErr w:type="spellEnd"/>
      <w:r>
        <w:rPr>
          <w:rFonts w:ascii="Segoe UI" w:hAnsi="Segoe UI" w:cs="Segoe UI"/>
          <w:sz w:val="21"/>
          <w:szCs w:val="21"/>
        </w:rPr>
        <w:t>, cantidad)</w:t>
      </w:r>
    </w:p>
    <w:p w14:paraId="12470706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49E53CC8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return</w:t>
      </w:r>
      <w:proofErr w:type="spellEnd"/>
      <w:r>
        <w:rPr>
          <w:rFonts w:ascii="Segoe UI" w:hAnsi="Segoe UI" w:cs="Segoe UI"/>
          <w:sz w:val="21"/>
          <w:szCs w:val="21"/>
        </w:rPr>
        <w:t xml:space="preserve"> new </w:t>
      </w:r>
      <w:proofErr w:type="spellStart"/>
      <w:r>
        <w:rPr>
          <w:rFonts w:ascii="Segoe UI" w:hAnsi="Segoe UI" w:cs="Segoe UI"/>
          <w:sz w:val="21"/>
          <w:szCs w:val="21"/>
        </w:rPr>
        <w:t>Exam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proofErr w:type="spellStart"/>
      <w:r>
        <w:rPr>
          <w:rFonts w:ascii="Segoe UI" w:hAnsi="Segoe UI" w:cs="Segoe UI"/>
          <w:sz w:val="21"/>
          <w:szCs w:val="21"/>
        </w:rPr>
        <w:t>seleccion</w:t>
      </w:r>
      <w:proofErr w:type="spellEnd"/>
      <w:r>
        <w:rPr>
          <w:rFonts w:ascii="Segoe UI" w:hAnsi="Segoe UI" w:cs="Segoe UI"/>
          <w:sz w:val="21"/>
          <w:szCs w:val="21"/>
        </w:rPr>
        <w:t>)</w:t>
      </w:r>
    </w:p>
    <w:p w14:paraId="7A59A90F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3EA5FFE">
          <v:rect id="_x0000_i1066" style="width:0;height:1.5pt" o:hralign="center" o:hrstd="t" o:hr="t" fillcolor="#a0a0a0" stroked="f"/>
        </w:pict>
      </w:r>
    </w:p>
    <w:p w14:paraId="5CB78D92" w14:textId="77777777" w:rsidR="00EE42EC" w:rsidRDefault="00EE42EC" w:rsidP="00EE42EC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6.2 Motor de evaluación</w:t>
      </w:r>
    </w:p>
    <w:p w14:paraId="08BF1440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function</w:t>
      </w:r>
      <w:proofErr w:type="spellEnd"/>
      <w:r>
        <w:rPr>
          <w:rFonts w:ascii="Segoe UI" w:hAnsi="Segoe UI" w:cs="Segoe UI"/>
          <w:sz w:val="21"/>
          <w:szCs w:val="21"/>
        </w:rPr>
        <w:t xml:space="preserve"> evaluar(examen):</w:t>
      </w:r>
    </w:p>
    <w:p w14:paraId="2578988B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correctas = 0</w:t>
      </w:r>
    </w:p>
    <w:p w14:paraId="1E80D64E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4FAA1E97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for</w:t>
      </w:r>
      <w:proofErr w:type="spellEnd"/>
      <w:r>
        <w:rPr>
          <w:rFonts w:ascii="Segoe UI" w:hAnsi="Segoe UI" w:cs="Segoe UI"/>
          <w:sz w:val="21"/>
          <w:szCs w:val="21"/>
        </w:rPr>
        <w:t xml:space="preserve"> pregunta in </w:t>
      </w:r>
      <w:proofErr w:type="spellStart"/>
      <w:proofErr w:type="gramStart"/>
      <w:r>
        <w:rPr>
          <w:rFonts w:ascii="Segoe UI" w:hAnsi="Segoe UI" w:cs="Segoe UI"/>
          <w:sz w:val="21"/>
          <w:szCs w:val="21"/>
        </w:rPr>
        <w:t>examen.preguntas</w:t>
      </w:r>
      <w:proofErr w:type="spellEnd"/>
      <w:proofErr w:type="gramEnd"/>
      <w:r>
        <w:rPr>
          <w:rFonts w:ascii="Segoe UI" w:hAnsi="Segoe UI" w:cs="Segoe UI"/>
          <w:sz w:val="21"/>
          <w:szCs w:val="21"/>
        </w:rPr>
        <w:t>:</w:t>
      </w:r>
    </w:p>
    <w:p w14:paraId="4C645FCB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     </w:t>
      </w:r>
      <w:proofErr w:type="spellStart"/>
      <w:r>
        <w:rPr>
          <w:rFonts w:ascii="Segoe UI" w:hAnsi="Segoe UI" w:cs="Segoe UI"/>
          <w:sz w:val="21"/>
          <w:szCs w:val="21"/>
        </w:rPr>
        <w:t>if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proofErr w:type="gramStart"/>
      <w:r>
        <w:rPr>
          <w:rFonts w:ascii="Segoe UI" w:hAnsi="Segoe UI" w:cs="Segoe UI"/>
          <w:sz w:val="21"/>
          <w:szCs w:val="21"/>
        </w:rPr>
        <w:t>examen.respuestasUsuario</w:t>
      </w:r>
      <w:proofErr w:type="spellEnd"/>
      <w:proofErr w:type="gramEnd"/>
      <w:r>
        <w:rPr>
          <w:rFonts w:ascii="Segoe UI" w:hAnsi="Segoe UI" w:cs="Segoe UI"/>
          <w:sz w:val="21"/>
          <w:szCs w:val="21"/>
        </w:rPr>
        <w:t>[</w:t>
      </w:r>
      <w:proofErr w:type="spellStart"/>
      <w:r>
        <w:rPr>
          <w:rFonts w:ascii="Segoe UI" w:hAnsi="Segoe UI" w:cs="Segoe UI"/>
          <w:sz w:val="21"/>
          <w:szCs w:val="21"/>
        </w:rPr>
        <w:t>pregunta.id</w:t>
      </w:r>
      <w:proofErr w:type="spellEnd"/>
      <w:r>
        <w:rPr>
          <w:rFonts w:ascii="Segoe UI" w:hAnsi="Segoe UI" w:cs="Segoe UI"/>
          <w:sz w:val="21"/>
          <w:szCs w:val="21"/>
        </w:rPr>
        <w:t xml:space="preserve">] == </w:t>
      </w:r>
      <w:proofErr w:type="spellStart"/>
      <w:r>
        <w:rPr>
          <w:rFonts w:ascii="Segoe UI" w:hAnsi="Segoe UI" w:cs="Segoe UI"/>
          <w:sz w:val="21"/>
          <w:szCs w:val="21"/>
        </w:rPr>
        <w:t>pregunta.respuestaCorrecta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14:paraId="41BBDFE3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 correctas++</w:t>
      </w:r>
    </w:p>
    <w:p w14:paraId="5F88EBF1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22D06CA5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 porcentaje = (correctas / </w:t>
      </w:r>
      <w:proofErr w:type="spellStart"/>
      <w:proofErr w:type="gramStart"/>
      <w:r>
        <w:rPr>
          <w:rFonts w:ascii="Segoe UI" w:hAnsi="Segoe UI" w:cs="Segoe UI"/>
          <w:sz w:val="21"/>
          <w:szCs w:val="21"/>
        </w:rPr>
        <w:t>examen.preguntas</w:t>
      </w:r>
      <w:proofErr w:type="gramEnd"/>
      <w:r>
        <w:rPr>
          <w:rFonts w:ascii="Segoe UI" w:hAnsi="Segoe UI" w:cs="Segoe UI"/>
          <w:sz w:val="21"/>
          <w:szCs w:val="21"/>
        </w:rPr>
        <w:t>.size</w:t>
      </w:r>
      <w:proofErr w:type="spellEnd"/>
      <w:r>
        <w:rPr>
          <w:rFonts w:ascii="Segoe UI" w:hAnsi="Segoe UI" w:cs="Segoe UI"/>
          <w:sz w:val="21"/>
          <w:szCs w:val="21"/>
        </w:rPr>
        <w:t>) * 100</w:t>
      </w:r>
    </w:p>
    <w:p w14:paraId="30E4C597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537D0EEA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return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proofErr w:type="gramStart"/>
      <w:r>
        <w:rPr>
          <w:rFonts w:ascii="Segoe UI" w:hAnsi="Segoe UI" w:cs="Segoe UI"/>
          <w:sz w:val="21"/>
          <w:szCs w:val="21"/>
        </w:rPr>
        <w:t>Result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proofErr w:type="gramEnd"/>
    </w:p>
    <w:p w14:paraId="7FB217C5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     </w:t>
      </w:r>
      <w:proofErr w:type="spellStart"/>
      <w:r>
        <w:rPr>
          <w:rFonts w:ascii="Segoe UI" w:hAnsi="Segoe UI" w:cs="Segoe UI"/>
          <w:sz w:val="21"/>
          <w:szCs w:val="21"/>
        </w:rPr>
        <w:t>examen.id</w:t>
      </w:r>
      <w:proofErr w:type="spellEnd"/>
      <w:r>
        <w:rPr>
          <w:rFonts w:ascii="Segoe UI" w:hAnsi="Segoe UI" w:cs="Segoe UI"/>
          <w:sz w:val="21"/>
          <w:szCs w:val="21"/>
        </w:rPr>
        <w:t>,</w:t>
      </w:r>
    </w:p>
    <w:p w14:paraId="6E46EEED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     </w:t>
      </w:r>
      <w:proofErr w:type="spellStart"/>
      <w:proofErr w:type="gramStart"/>
      <w:r>
        <w:rPr>
          <w:rFonts w:ascii="Segoe UI" w:hAnsi="Segoe UI" w:cs="Segoe UI"/>
          <w:sz w:val="21"/>
          <w:szCs w:val="21"/>
        </w:rPr>
        <w:t>examen.preguntas</w:t>
      </w:r>
      <w:proofErr w:type="gramEnd"/>
      <w:r>
        <w:rPr>
          <w:rFonts w:ascii="Segoe UI" w:hAnsi="Segoe UI" w:cs="Segoe UI"/>
          <w:sz w:val="21"/>
          <w:szCs w:val="21"/>
        </w:rPr>
        <w:t>.size</w:t>
      </w:r>
      <w:proofErr w:type="spellEnd"/>
      <w:r>
        <w:rPr>
          <w:rFonts w:ascii="Segoe UI" w:hAnsi="Segoe UI" w:cs="Segoe UI"/>
          <w:sz w:val="21"/>
          <w:szCs w:val="21"/>
        </w:rPr>
        <w:t>,</w:t>
      </w:r>
    </w:p>
    <w:p w14:paraId="3248FECC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correctas,</w:t>
      </w:r>
    </w:p>
    <w:p w14:paraId="3563A5F6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porcentaje</w:t>
      </w:r>
    </w:p>
    <w:p w14:paraId="4AE29DA4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)</w:t>
      </w:r>
    </w:p>
    <w:p w14:paraId="72C67D28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1714028">
          <v:rect id="_x0000_i1067" style="width:0;height:1.5pt" o:hralign="center" o:hrstd="t" o:hr="t" fillcolor="#a0a0a0" stroked="f"/>
        </w:pict>
      </w:r>
    </w:p>
    <w:p w14:paraId="43BC6CE7" w14:textId="77777777" w:rsidR="00EE42EC" w:rsidRDefault="00EE42EC" w:rsidP="00EE42EC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7. Estructura de almacenamiento</w:t>
      </w:r>
    </w:p>
    <w:p w14:paraId="2EAAC00C" w14:textId="77777777" w:rsidR="00EE42EC" w:rsidRDefault="00EE42EC" w:rsidP="00EE42EC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7.1 Ejemplo en JSON</w:t>
      </w:r>
    </w:p>
    <w:p w14:paraId="679655F0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{</w:t>
      </w:r>
    </w:p>
    <w:p w14:paraId="0D6BC044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 "id": "q1",</w:t>
      </w:r>
    </w:p>
    <w:p w14:paraId="79BBAFA4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 "enunciado": "¿Qué significa MHz?",</w:t>
      </w:r>
    </w:p>
    <w:p w14:paraId="304E1699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 "opciones": [</w:t>
      </w:r>
    </w:p>
    <w:p w14:paraId="3EC5B456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{"id": "a", "texto": "Megahercios"},</w:t>
      </w:r>
    </w:p>
    <w:p w14:paraId="41A42F65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{"id": "b", "texto": "</w:t>
      </w:r>
      <w:proofErr w:type="spellStart"/>
      <w:r>
        <w:rPr>
          <w:rFonts w:ascii="Segoe UI" w:hAnsi="Segoe UI" w:cs="Segoe UI"/>
          <w:sz w:val="21"/>
          <w:szCs w:val="21"/>
        </w:rPr>
        <w:t>Microhercios</w:t>
      </w:r>
      <w:proofErr w:type="spellEnd"/>
      <w:r>
        <w:rPr>
          <w:rFonts w:ascii="Segoe UI" w:hAnsi="Segoe UI" w:cs="Segoe UI"/>
          <w:sz w:val="21"/>
          <w:szCs w:val="21"/>
        </w:rPr>
        <w:t>"},</w:t>
      </w:r>
    </w:p>
    <w:p w14:paraId="52BAFB99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{"id": "c", "texto": "</w:t>
      </w:r>
      <w:proofErr w:type="spellStart"/>
      <w:r>
        <w:rPr>
          <w:rFonts w:ascii="Segoe UI" w:hAnsi="Segoe UI" w:cs="Segoe UI"/>
          <w:sz w:val="21"/>
          <w:szCs w:val="21"/>
        </w:rPr>
        <w:t>Milhercios</w:t>
      </w:r>
      <w:proofErr w:type="spellEnd"/>
      <w:r>
        <w:rPr>
          <w:rFonts w:ascii="Segoe UI" w:hAnsi="Segoe UI" w:cs="Segoe UI"/>
          <w:sz w:val="21"/>
          <w:szCs w:val="21"/>
        </w:rPr>
        <w:t>"}</w:t>
      </w:r>
    </w:p>
    <w:p w14:paraId="6A53087A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 ],</w:t>
      </w:r>
    </w:p>
    <w:p w14:paraId="0E791FBE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 "</w:t>
      </w:r>
      <w:proofErr w:type="spellStart"/>
      <w:r>
        <w:rPr>
          <w:rFonts w:ascii="Segoe UI" w:hAnsi="Segoe UI" w:cs="Segoe UI"/>
          <w:sz w:val="21"/>
          <w:szCs w:val="21"/>
        </w:rPr>
        <w:t>respuestaCorrecta</w:t>
      </w:r>
      <w:proofErr w:type="spellEnd"/>
      <w:r>
        <w:rPr>
          <w:rFonts w:ascii="Segoe UI" w:hAnsi="Segoe UI" w:cs="Segoe UI"/>
          <w:sz w:val="21"/>
          <w:szCs w:val="21"/>
        </w:rPr>
        <w:t>": "a",</w:t>
      </w:r>
    </w:p>
    <w:p w14:paraId="57C37352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 "</w:t>
      </w:r>
      <w:proofErr w:type="spellStart"/>
      <w:r>
        <w:rPr>
          <w:rFonts w:ascii="Segoe UI" w:hAnsi="Segoe UI" w:cs="Segoe UI"/>
          <w:sz w:val="21"/>
          <w:szCs w:val="21"/>
        </w:rPr>
        <w:t>categoria</w:t>
      </w:r>
      <w:proofErr w:type="spellEnd"/>
      <w:r>
        <w:rPr>
          <w:rFonts w:ascii="Segoe UI" w:hAnsi="Segoe UI" w:cs="Segoe UI"/>
          <w:sz w:val="21"/>
          <w:szCs w:val="21"/>
        </w:rPr>
        <w:t>": "frecuencia"</w:t>
      </w:r>
    </w:p>
    <w:p w14:paraId="002BEC95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}</w:t>
      </w:r>
    </w:p>
    <w:p w14:paraId="301FB0CD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0B710CF">
          <v:rect id="_x0000_i1068" style="width:0;height:1.5pt" o:hralign="center" o:hrstd="t" o:hr="t" fillcolor="#a0a0a0" stroked="f"/>
        </w:pict>
      </w:r>
    </w:p>
    <w:p w14:paraId="4ACE6371" w14:textId="77777777" w:rsidR="00EE42EC" w:rsidRDefault="00EE42EC" w:rsidP="00EE42EC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8. Algoritmos clave</w:t>
      </w:r>
    </w:p>
    <w:p w14:paraId="6AC9CC67" w14:textId="77777777" w:rsidR="00EE42EC" w:rsidRDefault="00EE42EC" w:rsidP="00EE42EC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8.1 Selección aleatoria</w:t>
      </w:r>
    </w:p>
    <w:p w14:paraId="5AB369E7" w14:textId="77777777" w:rsidR="00EE42EC" w:rsidRDefault="00EE42EC" w:rsidP="00EE42EC">
      <w:pPr>
        <w:numPr>
          <w:ilvl w:val="0"/>
          <w:numId w:val="3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Algoritmo recomendado: Fisher-Yates (</w:t>
      </w:r>
      <w:proofErr w:type="spellStart"/>
      <w:r>
        <w:rPr>
          <w:rFonts w:ascii="Segoe UI" w:hAnsi="Segoe UI" w:cs="Segoe UI"/>
          <w:sz w:val="21"/>
          <w:szCs w:val="21"/>
        </w:rPr>
        <w:t>shuffle</w:t>
      </w:r>
      <w:proofErr w:type="spellEnd"/>
      <w:r>
        <w:rPr>
          <w:rFonts w:ascii="Segoe UI" w:hAnsi="Segoe UI" w:cs="Segoe UI"/>
          <w:sz w:val="21"/>
          <w:szCs w:val="21"/>
        </w:rPr>
        <w:t>).</w:t>
      </w:r>
    </w:p>
    <w:p w14:paraId="2FF29EB5" w14:textId="77777777" w:rsidR="00EE42EC" w:rsidRDefault="00EE42EC" w:rsidP="00EE42EC">
      <w:pPr>
        <w:numPr>
          <w:ilvl w:val="0"/>
          <w:numId w:val="3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Evita sesgos en la selección.</w:t>
      </w:r>
    </w:p>
    <w:p w14:paraId="09BF4CCA" w14:textId="77777777" w:rsidR="00EE42EC" w:rsidRDefault="00EE42EC" w:rsidP="00EE42EC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8.2 Evaluación</w:t>
      </w:r>
    </w:p>
    <w:p w14:paraId="0AF19C5B" w14:textId="77777777" w:rsidR="00EE42EC" w:rsidRDefault="00EE42EC" w:rsidP="00EE42EC">
      <w:pPr>
        <w:numPr>
          <w:ilvl w:val="0"/>
          <w:numId w:val="3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Comparación directa por identificador.</w:t>
      </w:r>
    </w:p>
    <w:p w14:paraId="720800A9" w14:textId="77777777" w:rsidR="00EE42EC" w:rsidRDefault="00EE42EC" w:rsidP="00EE42EC">
      <w:pPr>
        <w:numPr>
          <w:ilvl w:val="0"/>
          <w:numId w:val="3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Posible extensión: penalización por error.</w:t>
      </w:r>
    </w:p>
    <w:p w14:paraId="380E36AD" w14:textId="77777777" w:rsidR="00EE42EC" w:rsidRDefault="00EE42EC" w:rsidP="00EE42EC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 w14:anchorId="0A0C7340">
          <v:rect id="_x0000_i1069" style="width:0;height:1.5pt" o:hralign="center" o:hrstd="t" o:hr="t" fillcolor="#a0a0a0" stroked="f"/>
        </w:pict>
      </w:r>
    </w:p>
    <w:p w14:paraId="14545840" w14:textId="77777777" w:rsidR="00EE42EC" w:rsidRDefault="00EE42EC" w:rsidP="00EE42EC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9. Problemas potenciales y riesgos</w:t>
      </w:r>
    </w:p>
    <w:p w14:paraId="02CA5B15" w14:textId="77777777" w:rsidR="00EE42EC" w:rsidRDefault="00EE42EC" w:rsidP="00EE42EC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⚠️</w:t>
      </w:r>
      <w:r>
        <w:rPr>
          <w:rFonts w:ascii="Segoe UI" w:hAnsi="Segoe UI" w:cs="Segoe UI"/>
        </w:rPr>
        <w:t xml:space="preserve"> 9.1 Calidad del banco de preguntas</w:t>
      </w:r>
    </w:p>
    <w:p w14:paraId="2814E137" w14:textId="77777777" w:rsidR="00EE42EC" w:rsidRDefault="00EE42EC" w:rsidP="00EE42EC">
      <w:pPr>
        <w:numPr>
          <w:ilvl w:val="0"/>
          <w:numId w:val="3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Ambigüedad en preguntas.</w:t>
      </w:r>
    </w:p>
    <w:p w14:paraId="4410B161" w14:textId="77777777" w:rsidR="00EE42EC" w:rsidRDefault="00EE42EC" w:rsidP="00EE42EC">
      <w:pPr>
        <w:numPr>
          <w:ilvl w:val="0"/>
          <w:numId w:val="3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Respuestas incorrectas.</w:t>
      </w:r>
    </w:p>
    <w:p w14:paraId="4F71C222" w14:textId="77777777" w:rsidR="00EE42EC" w:rsidRDefault="00EE42EC" w:rsidP="00EE42EC">
      <w:pPr>
        <w:numPr>
          <w:ilvl w:val="0"/>
          <w:numId w:val="3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Duplicados.</w:t>
      </w:r>
    </w:p>
    <w:p w14:paraId="5A3181C5" w14:textId="77777777" w:rsidR="00EE42EC" w:rsidRDefault="00EE42EC" w:rsidP="00EE42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Textoennegrita"/>
          <w:rFonts w:ascii="Segoe UI" w:hAnsi="Segoe UI" w:cs="Segoe UI"/>
          <w:sz w:val="21"/>
          <w:szCs w:val="21"/>
        </w:rPr>
        <w:t>Mitigación:</w:t>
      </w:r>
    </w:p>
    <w:p w14:paraId="384C403A" w14:textId="77777777" w:rsidR="00EE42EC" w:rsidRDefault="00EE42EC" w:rsidP="00EE42EC">
      <w:pPr>
        <w:numPr>
          <w:ilvl w:val="0"/>
          <w:numId w:val="3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Revisión manual.</w:t>
      </w:r>
    </w:p>
    <w:p w14:paraId="6048CCDB" w14:textId="77777777" w:rsidR="00EE42EC" w:rsidRDefault="00EE42EC" w:rsidP="00EE42EC">
      <w:pPr>
        <w:numPr>
          <w:ilvl w:val="0"/>
          <w:numId w:val="3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Validación automática.</w:t>
      </w:r>
    </w:p>
    <w:p w14:paraId="63E7DAF4" w14:textId="77777777" w:rsidR="00EE42EC" w:rsidRDefault="00EE42EC" w:rsidP="00EE42EC">
      <w:pPr>
        <w:numPr>
          <w:ilvl w:val="0"/>
          <w:numId w:val="3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Versionado de preguntas.</w:t>
      </w:r>
    </w:p>
    <w:p w14:paraId="50C7A3F9" w14:textId="77777777" w:rsidR="00EE42EC" w:rsidRDefault="00EE42EC" w:rsidP="00EE42EC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AAE0B83">
          <v:rect id="_x0000_i1070" style="width:0;height:1.5pt" o:hralign="center" o:hrstd="t" o:hr="t" fillcolor="#a0a0a0" stroked="f"/>
        </w:pict>
      </w:r>
    </w:p>
    <w:p w14:paraId="15EA5F6D" w14:textId="77777777" w:rsidR="00EE42EC" w:rsidRDefault="00EE42EC" w:rsidP="00EE42EC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⚠️</w:t>
      </w:r>
      <w:r>
        <w:rPr>
          <w:rFonts w:ascii="Segoe UI" w:hAnsi="Segoe UI" w:cs="Segoe UI"/>
        </w:rPr>
        <w:t xml:space="preserve"> 9.2 Aleatoriedad deficiente</w:t>
      </w:r>
    </w:p>
    <w:p w14:paraId="5B5B9583" w14:textId="77777777" w:rsidR="00EE42EC" w:rsidRDefault="00EE42EC" w:rsidP="00EE42EC">
      <w:pPr>
        <w:numPr>
          <w:ilvl w:val="0"/>
          <w:numId w:val="3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Exámenes repetitivos.</w:t>
      </w:r>
    </w:p>
    <w:p w14:paraId="6383B647" w14:textId="77777777" w:rsidR="00EE42EC" w:rsidRDefault="00EE42EC" w:rsidP="00EE42EC">
      <w:pPr>
        <w:numPr>
          <w:ilvl w:val="0"/>
          <w:numId w:val="3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Baja variabilidad.</w:t>
      </w:r>
    </w:p>
    <w:p w14:paraId="4EF4AD04" w14:textId="77777777" w:rsidR="00EE42EC" w:rsidRDefault="00EE42EC" w:rsidP="00EE42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Textoennegrita"/>
          <w:rFonts w:ascii="Segoe UI" w:hAnsi="Segoe UI" w:cs="Segoe UI"/>
          <w:sz w:val="21"/>
          <w:szCs w:val="21"/>
        </w:rPr>
        <w:t>Mitigación:</w:t>
      </w:r>
    </w:p>
    <w:p w14:paraId="1B9E4986" w14:textId="77777777" w:rsidR="00EE42EC" w:rsidRDefault="00EE42EC" w:rsidP="00EE42EC">
      <w:pPr>
        <w:numPr>
          <w:ilvl w:val="0"/>
          <w:numId w:val="3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Uso correcto de generadores pseudoaleatorios.</w:t>
      </w:r>
    </w:p>
    <w:p w14:paraId="22774FB5" w14:textId="77777777" w:rsidR="00EE42EC" w:rsidRDefault="00EE42EC" w:rsidP="00EE42EC">
      <w:pPr>
        <w:numPr>
          <w:ilvl w:val="0"/>
          <w:numId w:val="3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Mezcla completa del banco.</w:t>
      </w:r>
    </w:p>
    <w:p w14:paraId="563984CE" w14:textId="77777777" w:rsidR="00EE42EC" w:rsidRDefault="00EE42EC" w:rsidP="00EE42EC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1FC547B">
          <v:rect id="_x0000_i1071" style="width:0;height:1.5pt" o:hralign="center" o:hrstd="t" o:hr="t" fillcolor="#a0a0a0" stroked="f"/>
        </w:pict>
      </w:r>
    </w:p>
    <w:p w14:paraId="77A8B98F" w14:textId="77777777" w:rsidR="00EE42EC" w:rsidRDefault="00EE42EC" w:rsidP="00EE42EC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⚠️</w:t>
      </w:r>
      <w:r>
        <w:rPr>
          <w:rFonts w:ascii="Segoe UI" w:hAnsi="Segoe UI" w:cs="Segoe UI"/>
        </w:rPr>
        <w:t xml:space="preserve"> 9.3 Escalabilidad</w:t>
      </w:r>
    </w:p>
    <w:p w14:paraId="1EE3A447" w14:textId="77777777" w:rsidR="00EE42EC" w:rsidRDefault="00EE42EC" w:rsidP="00EE42EC">
      <w:pPr>
        <w:numPr>
          <w:ilvl w:val="0"/>
          <w:numId w:val="3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Banco pequeño reduce la calidad del sistema.</w:t>
      </w:r>
    </w:p>
    <w:p w14:paraId="1E21FF0D" w14:textId="77777777" w:rsidR="00EE42EC" w:rsidRDefault="00EE42EC" w:rsidP="00EE42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Textoennegrita"/>
          <w:rFonts w:ascii="Segoe UI" w:hAnsi="Segoe UI" w:cs="Segoe UI"/>
          <w:sz w:val="21"/>
          <w:szCs w:val="21"/>
        </w:rPr>
        <w:t>Mitigación:</w:t>
      </w:r>
    </w:p>
    <w:p w14:paraId="19426599" w14:textId="77777777" w:rsidR="00EE42EC" w:rsidRDefault="00EE42EC" w:rsidP="00EE42EC">
      <w:pPr>
        <w:numPr>
          <w:ilvl w:val="0"/>
          <w:numId w:val="3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Incrementar número de preguntas.</w:t>
      </w:r>
    </w:p>
    <w:p w14:paraId="23406A30" w14:textId="77777777" w:rsidR="00EE42EC" w:rsidRDefault="00EE42EC" w:rsidP="00EE42EC">
      <w:pPr>
        <w:numPr>
          <w:ilvl w:val="0"/>
          <w:numId w:val="3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Clasificar por categorías.</w:t>
      </w:r>
    </w:p>
    <w:p w14:paraId="7936717A" w14:textId="77777777" w:rsidR="00EE42EC" w:rsidRDefault="00EE42EC" w:rsidP="00EE42EC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841B122">
          <v:rect id="_x0000_i1072" style="width:0;height:1.5pt" o:hralign="center" o:hrstd="t" o:hr="t" fillcolor="#a0a0a0" stroked="f"/>
        </w:pict>
      </w:r>
    </w:p>
    <w:p w14:paraId="38AC3E72" w14:textId="77777777" w:rsidR="00EE42EC" w:rsidRDefault="00EE42EC" w:rsidP="00EE42EC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⚠️</w:t>
      </w:r>
      <w:r>
        <w:rPr>
          <w:rFonts w:ascii="Segoe UI" w:hAnsi="Segoe UI" w:cs="Segoe UI"/>
        </w:rPr>
        <w:t xml:space="preserve"> 9.4 Experiencia de usuario (</w:t>
      </w:r>
      <w:proofErr w:type="spellStart"/>
      <w:r>
        <w:rPr>
          <w:rFonts w:ascii="Segoe UI" w:hAnsi="Segoe UI" w:cs="Segoe UI"/>
        </w:rPr>
        <w:t>UX</w:t>
      </w:r>
      <w:proofErr w:type="spellEnd"/>
      <w:r>
        <w:rPr>
          <w:rFonts w:ascii="Segoe UI" w:hAnsi="Segoe UI" w:cs="Segoe UI"/>
        </w:rPr>
        <w:t>)</w:t>
      </w:r>
    </w:p>
    <w:p w14:paraId="42E46F42" w14:textId="77777777" w:rsidR="00EE42EC" w:rsidRDefault="00EE42EC" w:rsidP="00EE42EC">
      <w:pPr>
        <w:numPr>
          <w:ilvl w:val="0"/>
          <w:numId w:val="4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Interfaz compleja.</w:t>
      </w:r>
    </w:p>
    <w:p w14:paraId="508D1AA1" w14:textId="77777777" w:rsidR="00EE42EC" w:rsidRDefault="00EE42EC" w:rsidP="00EE42EC">
      <w:pPr>
        <w:numPr>
          <w:ilvl w:val="0"/>
          <w:numId w:val="4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poder modificar respuestas.</w:t>
      </w:r>
    </w:p>
    <w:p w14:paraId="504382A8" w14:textId="77777777" w:rsidR="00EE42EC" w:rsidRDefault="00EE42EC" w:rsidP="00EE42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Textoennegrita"/>
          <w:rFonts w:ascii="Segoe UI" w:hAnsi="Segoe UI" w:cs="Segoe UI"/>
          <w:sz w:val="21"/>
          <w:szCs w:val="21"/>
        </w:rPr>
        <w:t>Mitigación:</w:t>
      </w:r>
    </w:p>
    <w:p w14:paraId="48F83DA6" w14:textId="77777777" w:rsidR="00EE42EC" w:rsidRDefault="00EE42EC" w:rsidP="00EE42EC">
      <w:pPr>
        <w:numPr>
          <w:ilvl w:val="0"/>
          <w:numId w:val="4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Navegación intuitiva.</w:t>
      </w:r>
    </w:p>
    <w:p w14:paraId="7661E23E" w14:textId="77777777" w:rsidR="00EE42EC" w:rsidRDefault="00EE42EC" w:rsidP="00EE42EC">
      <w:pPr>
        <w:numPr>
          <w:ilvl w:val="0"/>
          <w:numId w:val="4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Permitir revisión antes de enviar.</w:t>
      </w:r>
    </w:p>
    <w:p w14:paraId="243155AB" w14:textId="77777777" w:rsidR="00EE42EC" w:rsidRDefault="00EE42EC" w:rsidP="00EE42EC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B35619F">
          <v:rect id="_x0000_i1073" style="width:0;height:1.5pt" o:hralign="center" o:hrstd="t" o:hr="t" fillcolor="#a0a0a0" stroked="f"/>
        </w:pict>
      </w:r>
    </w:p>
    <w:p w14:paraId="13B03F64" w14:textId="77777777" w:rsidR="00EE42EC" w:rsidRDefault="00EE42EC" w:rsidP="00EE42EC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⚠️</w:t>
      </w:r>
      <w:r>
        <w:rPr>
          <w:rFonts w:ascii="Segoe UI" w:hAnsi="Segoe UI" w:cs="Segoe UI"/>
        </w:rPr>
        <w:t xml:space="preserve"> 9.5 Persistencia</w:t>
      </w:r>
    </w:p>
    <w:p w14:paraId="6B7C90A1" w14:textId="77777777" w:rsidR="00EE42EC" w:rsidRDefault="00EE42EC" w:rsidP="00EE42EC">
      <w:pPr>
        <w:numPr>
          <w:ilvl w:val="0"/>
          <w:numId w:val="4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Pérdida de datos si se interrumpe el examen.</w:t>
      </w:r>
    </w:p>
    <w:p w14:paraId="24C55E43" w14:textId="77777777" w:rsidR="00EE42EC" w:rsidRDefault="00EE42EC" w:rsidP="00EE42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Textoennegrita"/>
          <w:rFonts w:ascii="Segoe UI" w:hAnsi="Segoe UI" w:cs="Segoe UI"/>
          <w:sz w:val="21"/>
          <w:szCs w:val="21"/>
        </w:rPr>
        <w:t>Mitigación:</w:t>
      </w:r>
    </w:p>
    <w:p w14:paraId="42BDE7DD" w14:textId="77777777" w:rsidR="00EE42EC" w:rsidRDefault="00EE42EC" w:rsidP="00EE42EC">
      <w:pPr>
        <w:numPr>
          <w:ilvl w:val="0"/>
          <w:numId w:val="4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Guardado automático.</w:t>
      </w:r>
    </w:p>
    <w:p w14:paraId="0A74D39E" w14:textId="77777777" w:rsidR="00EE42EC" w:rsidRDefault="00EE42EC" w:rsidP="00EE42EC">
      <w:pPr>
        <w:numPr>
          <w:ilvl w:val="0"/>
          <w:numId w:val="4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Uso de sesiones.</w:t>
      </w:r>
    </w:p>
    <w:p w14:paraId="3EE70F11" w14:textId="77777777" w:rsidR="00EE42EC" w:rsidRDefault="00EE42EC" w:rsidP="00EE42EC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9EEE117">
          <v:rect id="_x0000_i1074" style="width:0;height:1.5pt" o:hralign="center" o:hrstd="t" o:hr="t" fillcolor="#a0a0a0" stroked="f"/>
        </w:pict>
      </w:r>
    </w:p>
    <w:p w14:paraId="4139E1A2" w14:textId="77777777" w:rsidR="00EE42EC" w:rsidRDefault="00EE42EC" w:rsidP="00EE42EC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⚠️</w:t>
      </w:r>
      <w:r>
        <w:rPr>
          <w:rFonts w:ascii="Segoe UI" w:hAnsi="Segoe UI" w:cs="Segoe UI"/>
        </w:rPr>
        <w:t xml:space="preserve"> 9.6 Seguridad (uso formal)</w:t>
      </w:r>
    </w:p>
    <w:p w14:paraId="6491D140" w14:textId="77777777" w:rsidR="00EE42EC" w:rsidRDefault="00EE42EC" w:rsidP="00EE42EC">
      <w:pPr>
        <w:numPr>
          <w:ilvl w:val="0"/>
          <w:numId w:val="4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Compartición de respuestas.</w:t>
      </w:r>
    </w:p>
    <w:p w14:paraId="49157671" w14:textId="77777777" w:rsidR="00EE42EC" w:rsidRDefault="00EE42EC" w:rsidP="00EE42EC">
      <w:pPr>
        <w:numPr>
          <w:ilvl w:val="0"/>
          <w:numId w:val="4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Automatización de trampas.</w:t>
      </w:r>
    </w:p>
    <w:p w14:paraId="576D9FFF" w14:textId="77777777" w:rsidR="00EE42EC" w:rsidRDefault="00EE42EC" w:rsidP="00EE42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Textoennegrita"/>
          <w:rFonts w:ascii="Segoe UI" w:hAnsi="Segoe UI" w:cs="Segoe UI"/>
          <w:sz w:val="21"/>
          <w:szCs w:val="21"/>
        </w:rPr>
        <w:t>Mitigación:</w:t>
      </w:r>
    </w:p>
    <w:p w14:paraId="239FD666" w14:textId="77777777" w:rsidR="00EE42EC" w:rsidRDefault="00EE42EC" w:rsidP="00EE42EC">
      <w:pPr>
        <w:numPr>
          <w:ilvl w:val="0"/>
          <w:numId w:val="4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Banco amplio de preguntas.</w:t>
      </w:r>
    </w:p>
    <w:p w14:paraId="45F0DBF3" w14:textId="77777777" w:rsidR="00EE42EC" w:rsidRDefault="00EE42EC" w:rsidP="00EE42EC">
      <w:pPr>
        <w:numPr>
          <w:ilvl w:val="0"/>
          <w:numId w:val="4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Aleatorización de preguntas y opciones.</w:t>
      </w:r>
    </w:p>
    <w:p w14:paraId="4432CB66" w14:textId="77777777" w:rsidR="00EE42EC" w:rsidRDefault="00EE42EC" w:rsidP="00EE42EC">
      <w:pPr>
        <w:numPr>
          <w:ilvl w:val="0"/>
          <w:numId w:val="4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Temporizador de examen.</w:t>
      </w:r>
    </w:p>
    <w:p w14:paraId="6BB1E4E3" w14:textId="77777777" w:rsidR="00EE42EC" w:rsidRDefault="00EE42EC" w:rsidP="00EE42EC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C3DD80B">
          <v:rect id="_x0000_i1075" style="width:0;height:1.5pt" o:hralign="center" o:hrstd="t" o:hr="t" fillcolor="#a0a0a0" stroked="f"/>
        </w:pict>
      </w:r>
    </w:p>
    <w:p w14:paraId="22A6DAB1" w14:textId="77777777" w:rsidR="00EE42EC" w:rsidRDefault="00EE42EC" w:rsidP="00EE42EC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10. Mejoras futuras</w:t>
      </w:r>
    </w:p>
    <w:p w14:paraId="76208673" w14:textId="77777777" w:rsidR="00EE42EC" w:rsidRDefault="00EE42EC" w:rsidP="00EE42EC">
      <w:pPr>
        <w:numPr>
          <w:ilvl w:val="0"/>
          <w:numId w:val="4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⏱️</w:t>
      </w:r>
      <w:r>
        <w:rPr>
          <w:rFonts w:ascii="Segoe UI" w:hAnsi="Segoe UI" w:cs="Segoe UI"/>
          <w:sz w:val="21"/>
          <w:szCs w:val="21"/>
        </w:rPr>
        <w:t xml:space="preserve"> Temporizador de examen</w:t>
      </w:r>
    </w:p>
    <w:p w14:paraId="58D2D4EC" w14:textId="77777777" w:rsidR="00EE42EC" w:rsidRDefault="00EE42EC" w:rsidP="00EE42EC">
      <w:pPr>
        <w:numPr>
          <w:ilvl w:val="0"/>
          <w:numId w:val="4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📊</w:t>
      </w:r>
      <w:r>
        <w:rPr>
          <w:rFonts w:ascii="Segoe UI" w:hAnsi="Segoe UI" w:cs="Segoe UI"/>
          <w:sz w:val="21"/>
          <w:szCs w:val="21"/>
        </w:rPr>
        <w:t xml:space="preserve"> Estadísticas por categoría</w:t>
      </w:r>
    </w:p>
    <w:p w14:paraId="2B3F5859" w14:textId="77777777" w:rsidR="00EE42EC" w:rsidRDefault="00EE42EC" w:rsidP="00EE42EC">
      <w:pPr>
        <w:numPr>
          <w:ilvl w:val="0"/>
          <w:numId w:val="4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🧠</w:t>
      </w:r>
      <w:r>
        <w:rPr>
          <w:rFonts w:ascii="Segoe UI" w:hAnsi="Segoe UI" w:cs="Segoe UI"/>
          <w:sz w:val="21"/>
          <w:szCs w:val="21"/>
        </w:rPr>
        <w:t xml:space="preserve"> Dificultad adaptativa</w:t>
      </w:r>
    </w:p>
    <w:p w14:paraId="382D166A" w14:textId="77777777" w:rsidR="00EE42EC" w:rsidRDefault="00EE42EC" w:rsidP="00EE42EC">
      <w:pPr>
        <w:numPr>
          <w:ilvl w:val="0"/>
          <w:numId w:val="4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🏆</w:t>
      </w:r>
      <w:r>
        <w:rPr>
          <w:rFonts w:ascii="Segoe UI" w:hAnsi="Segoe UI" w:cs="Segoe UI"/>
          <w:sz w:val="21"/>
          <w:szCs w:val="21"/>
        </w:rPr>
        <w:t xml:space="preserve"> Ranking de usuarios</w:t>
      </w:r>
    </w:p>
    <w:p w14:paraId="34C1B04F" w14:textId="77777777" w:rsidR="00EE42EC" w:rsidRDefault="00EE42EC" w:rsidP="00EE42EC">
      <w:pPr>
        <w:numPr>
          <w:ilvl w:val="0"/>
          <w:numId w:val="4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📄</w:t>
      </w:r>
      <w:r>
        <w:rPr>
          <w:rFonts w:ascii="Segoe UI" w:hAnsi="Segoe UI" w:cs="Segoe UI"/>
          <w:sz w:val="21"/>
          <w:szCs w:val="21"/>
        </w:rPr>
        <w:t xml:space="preserve"> Exportación de resultados (PDF)</w:t>
      </w:r>
    </w:p>
    <w:p w14:paraId="05958B56" w14:textId="77777777" w:rsidR="00EE42EC" w:rsidRDefault="00EE42EC" w:rsidP="00EE42EC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B95E9AC">
          <v:rect id="_x0000_i1076" style="width:0;height:1.5pt" o:hralign="center" o:hrstd="t" o:hr="t" fillcolor="#a0a0a0" stroked="f"/>
        </w:pict>
      </w:r>
    </w:p>
    <w:p w14:paraId="550F2467" w14:textId="77777777" w:rsidR="00EE42EC" w:rsidRDefault="00EE42EC" w:rsidP="00EE42EC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11. Conclusión</w:t>
      </w:r>
    </w:p>
    <w:p w14:paraId="40F46C2B" w14:textId="77777777" w:rsidR="00EE42EC" w:rsidRDefault="00EE42EC" w:rsidP="00EE42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El sistema es sencillo en su </w:t>
      </w:r>
      <w:proofErr w:type="gramStart"/>
      <w:r>
        <w:rPr>
          <w:rFonts w:ascii="Segoe UI" w:hAnsi="Segoe UI" w:cs="Segoe UI"/>
          <w:sz w:val="21"/>
          <w:szCs w:val="21"/>
        </w:rPr>
        <w:t>núcleo</w:t>
      </w:r>
      <w:proofErr w:type="gramEnd"/>
      <w:r>
        <w:rPr>
          <w:rFonts w:ascii="Segoe UI" w:hAnsi="Segoe UI" w:cs="Segoe UI"/>
          <w:sz w:val="21"/>
          <w:szCs w:val="21"/>
        </w:rPr>
        <w:t xml:space="preserve"> pero sensible en:</w:t>
      </w:r>
    </w:p>
    <w:p w14:paraId="7BE684E9" w14:textId="77777777" w:rsidR="00EE42EC" w:rsidRDefault="00EE42EC" w:rsidP="00EE42EC">
      <w:pPr>
        <w:numPr>
          <w:ilvl w:val="0"/>
          <w:numId w:val="4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 calidad del banco de preguntas.</w:t>
      </w:r>
    </w:p>
    <w:p w14:paraId="5585CFEF" w14:textId="77777777" w:rsidR="00EE42EC" w:rsidRDefault="00EE42EC" w:rsidP="00EE42EC">
      <w:pPr>
        <w:numPr>
          <w:ilvl w:val="0"/>
          <w:numId w:val="4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 correcta aleatorización.</w:t>
      </w:r>
    </w:p>
    <w:p w14:paraId="0986F63E" w14:textId="77777777" w:rsidR="00EE42EC" w:rsidRDefault="00EE42EC" w:rsidP="00EE42EC">
      <w:pPr>
        <w:numPr>
          <w:ilvl w:val="0"/>
          <w:numId w:val="4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 precisión del cálculo de resultados.</w:t>
      </w:r>
    </w:p>
    <w:p w14:paraId="19A16A03" w14:textId="77777777" w:rsidR="00EE42EC" w:rsidRDefault="00EE42EC" w:rsidP="00EE42EC">
      <w:pPr>
        <w:numPr>
          <w:ilvl w:val="0"/>
          <w:numId w:val="4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 experiencia de usuario.</w:t>
      </w:r>
    </w:p>
    <w:p w14:paraId="606CC57C" w14:textId="77777777" w:rsidR="00EE42EC" w:rsidRDefault="00EE42EC" w:rsidP="00EE42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Su diseño modular permite evolucionar fácilmente hacia una plataforma completa de entrenamiento de exámenes.</w:t>
      </w:r>
    </w:p>
    <w:p w14:paraId="47E1226D" w14:textId="77777777" w:rsidR="00EE42EC" w:rsidRDefault="00EE42EC" w:rsidP="00EE42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13256DC">
          <v:rect id="_x0000_i1077" style="width:0;height:1.5pt" o:hralign="center" o:hrstd="t" o:hr="t" fillcolor="#a0a0a0" stroked="f"/>
        </w:pict>
      </w:r>
    </w:p>
    <w:p w14:paraId="22F29D85" w14:textId="77777777" w:rsidR="00EE42EC" w:rsidRDefault="00EE42EC" w:rsidP="00EE42EC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Próximos pasos recomendados</w:t>
      </w:r>
    </w:p>
    <w:p w14:paraId="5091BCB3" w14:textId="77777777" w:rsidR="00EE42EC" w:rsidRDefault="00EE42EC" w:rsidP="00EE42EC">
      <w:pPr>
        <w:numPr>
          <w:ilvl w:val="0"/>
          <w:numId w:val="4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Implementar una versión </w:t>
      </w:r>
      <w:proofErr w:type="spellStart"/>
      <w:r>
        <w:rPr>
          <w:rFonts w:ascii="Segoe UI" w:hAnsi="Segoe UI" w:cs="Segoe UI"/>
          <w:sz w:val="21"/>
          <w:szCs w:val="21"/>
        </w:rPr>
        <w:t>MVP</w:t>
      </w:r>
      <w:proofErr w:type="spellEnd"/>
      <w:r>
        <w:rPr>
          <w:rFonts w:ascii="Segoe UI" w:hAnsi="Segoe UI" w:cs="Segoe UI"/>
          <w:sz w:val="21"/>
          <w:szCs w:val="21"/>
        </w:rPr>
        <w:t xml:space="preserve">: </w:t>
      </w:r>
    </w:p>
    <w:p w14:paraId="02010083" w14:textId="77777777" w:rsidR="00EE42EC" w:rsidRDefault="00EE42EC" w:rsidP="00EE42EC">
      <w:pPr>
        <w:numPr>
          <w:ilvl w:val="1"/>
          <w:numId w:val="4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JSON + CLI o web simple</w:t>
      </w:r>
    </w:p>
    <w:p w14:paraId="7B7D6120" w14:textId="77777777" w:rsidR="00EE42EC" w:rsidRDefault="00EE42EC" w:rsidP="00EE42EC">
      <w:pPr>
        <w:numPr>
          <w:ilvl w:val="0"/>
          <w:numId w:val="4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Crear banco inicial de preguntas</w:t>
      </w:r>
    </w:p>
    <w:p w14:paraId="14040A08" w14:textId="77777777" w:rsidR="00EE42EC" w:rsidRDefault="00EE42EC" w:rsidP="00EE42EC">
      <w:pPr>
        <w:numPr>
          <w:ilvl w:val="0"/>
          <w:numId w:val="4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Validar flujo completo</w:t>
      </w:r>
    </w:p>
    <w:p w14:paraId="7A01939E" w14:textId="77777777" w:rsidR="00EE42EC" w:rsidRDefault="00EE42EC" w:rsidP="00EE42EC">
      <w:pPr>
        <w:numPr>
          <w:ilvl w:val="0"/>
          <w:numId w:val="4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Iterar con mejoras </w:t>
      </w:r>
      <w:proofErr w:type="spellStart"/>
      <w:r>
        <w:rPr>
          <w:rFonts w:ascii="Segoe UI" w:hAnsi="Segoe UI" w:cs="Segoe UI"/>
          <w:sz w:val="21"/>
          <w:szCs w:val="21"/>
        </w:rPr>
        <w:t>UX</w:t>
      </w:r>
      <w:proofErr w:type="spellEnd"/>
    </w:p>
    <w:p w14:paraId="298915E0" w14:textId="77777777" w:rsidR="00EE42EC" w:rsidRDefault="00EE42EC" w:rsidP="00EE42EC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33AF490">
          <v:rect id="_x0000_i1078" style="width:0;height:1.5pt" o:hralign="center" o:hrstd="t" o:hr="t" fillcolor="#a0a0a0" stroked="f"/>
        </w:pict>
      </w:r>
    </w:p>
    <w:p w14:paraId="0B19076C" w14:textId="77777777" w:rsidR="00EE42EC" w:rsidRDefault="00EE42EC" w:rsidP="00EE42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 quieres, puedo convertir este documento directamente en:</w:t>
      </w:r>
    </w:p>
    <w:p w14:paraId="5A3E73EE" w14:textId="77777777" w:rsidR="00EE42EC" w:rsidRDefault="00EE42EC" w:rsidP="00EE42EC">
      <w:pPr>
        <w:numPr>
          <w:ilvl w:val="0"/>
          <w:numId w:val="4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Código funcional (Python / Node.js / Java)</w:t>
      </w:r>
    </w:p>
    <w:p w14:paraId="28F2460F" w14:textId="77777777" w:rsidR="00EE42EC" w:rsidRDefault="00EE42EC" w:rsidP="00EE42EC">
      <w:pPr>
        <w:numPr>
          <w:ilvl w:val="0"/>
          <w:numId w:val="4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Esquema de base de datos SQL</w:t>
      </w:r>
    </w:p>
    <w:p w14:paraId="717663B2" w14:textId="77777777" w:rsidR="00EE42EC" w:rsidRDefault="00EE42EC" w:rsidP="00EE42EC">
      <w:pPr>
        <w:numPr>
          <w:ilvl w:val="0"/>
          <w:numId w:val="4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API </w:t>
      </w:r>
      <w:proofErr w:type="spellStart"/>
      <w:r>
        <w:rPr>
          <w:rFonts w:ascii="Segoe UI" w:hAnsi="Segoe UI" w:cs="Segoe UI"/>
          <w:sz w:val="21"/>
          <w:szCs w:val="21"/>
        </w:rPr>
        <w:t>REST</w:t>
      </w:r>
      <w:proofErr w:type="spellEnd"/>
      <w:r>
        <w:rPr>
          <w:rFonts w:ascii="Segoe UI" w:hAnsi="Segoe UI" w:cs="Segoe UI"/>
          <w:sz w:val="21"/>
          <w:szCs w:val="21"/>
        </w:rPr>
        <w:t xml:space="preserve"> completa</w:t>
      </w:r>
    </w:p>
    <w:p w14:paraId="65DB90FC" w14:textId="77777777" w:rsidR="00EE42EC" w:rsidRDefault="00EE42EC" w:rsidP="00EE42EC">
      <w:pPr>
        <w:numPr>
          <w:ilvl w:val="0"/>
          <w:numId w:val="4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Prototipo de interfaz web</w:t>
      </w:r>
    </w:p>
    <w:p w14:paraId="3355EDFD" w14:textId="77777777" w:rsidR="00EE42EC" w:rsidRDefault="00EE42EC" w:rsidP="00EE42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Solo dime </w:t>
      </w:r>
      <w:r>
        <w:rPr>
          <w:rFonts w:ascii="Segoe UI Emoji" w:hAnsi="Segoe UI Emoji" w:cs="Segoe UI Emoji"/>
          <w:sz w:val="21"/>
          <w:szCs w:val="21"/>
        </w:rPr>
        <w:t>👍</w:t>
      </w:r>
    </w:p>
    <w:p w14:paraId="0FD05407" w14:textId="77777777" w:rsidR="00EE42EC" w:rsidRPr="005E0BC9" w:rsidRDefault="00EE42EC" w:rsidP="005E0BC9">
      <w:pPr>
        <w:jc w:val="left"/>
      </w:pPr>
    </w:p>
    <w:sectPr w:rsidR="00EE42EC" w:rsidRPr="005E0BC9" w:rsidSect="00CE7F24">
      <w:headerReference w:type="default" r:id="rId11"/>
      <w:footerReference w:type="even" r:id="rId12"/>
      <w:footerReference w:type="default" r:id="rId13"/>
      <w:pgSz w:w="11906" w:h="16838" w:code="9"/>
      <w:pgMar w:top="1210" w:right="1267" w:bottom="1210" w:left="1267" w:header="1181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5E4D0" w14:textId="77777777" w:rsidR="00F83C94" w:rsidRDefault="00F83C94" w:rsidP="009B2968">
      <w:r>
        <w:separator/>
      </w:r>
    </w:p>
  </w:endnote>
  <w:endnote w:type="continuationSeparator" w:id="0">
    <w:p w14:paraId="70EB06C6" w14:textId="77777777" w:rsidR="00F83C94" w:rsidRDefault="00F83C94" w:rsidP="009B2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413218877"/>
      <w:docPartObj>
        <w:docPartGallery w:val="Page Numbers (Bottom of Page)"/>
        <w:docPartUnique/>
      </w:docPartObj>
    </w:sdtPr>
    <w:sdtContent>
      <w:p w14:paraId="38330B41" w14:textId="77777777" w:rsidR="009B2968" w:rsidRDefault="009B2968" w:rsidP="00E832AC">
        <w:pPr>
          <w:pStyle w:val="Piedepgina"/>
          <w:rPr>
            <w:rStyle w:val="Nmerodepgina"/>
          </w:rPr>
        </w:pPr>
        <w:r>
          <w:rPr>
            <w:rStyle w:val="Nmerodepgina"/>
            <w:lang w:bidi="es-ES"/>
          </w:rPr>
          <w:fldChar w:fldCharType="begin"/>
        </w:r>
        <w:r>
          <w:rPr>
            <w:rStyle w:val="Nmerodepgina"/>
            <w:lang w:bidi="es-ES"/>
          </w:rPr>
          <w:instrText xml:space="preserve"> PAGE </w:instrText>
        </w:r>
        <w:r>
          <w:rPr>
            <w:rStyle w:val="Nmerodepgina"/>
            <w:lang w:bidi="es-ES"/>
          </w:rPr>
          <w:fldChar w:fldCharType="end"/>
        </w:r>
      </w:p>
    </w:sdtContent>
  </w:sdt>
  <w:p w14:paraId="1943836C" w14:textId="77777777" w:rsidR="009B2968" w:rsidRDefault="009B2968" w:rsidP="00E832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841BA" w14:textId="77777777" w:rsidR="009B2968" w:rsidRDefault="00E832AC" w:rsidP="00E832AC">
    <w:pPr>
      <w:pStyle w:val="Piedepgina"/>
      <w:rPr>
        <w:rStyle w:val="Nmerodepgina"/>
        <w:noProof/>
      </w:rPr>
    </w:pPr>
    <w:r w:rsidRPr="00E832AC">
      <w:rPr>
        <w:noProof/>
        <w:lang w:bidi="es-ES"/>
      </w:rPr>
      <w:t xml:space="preserve">PÁGINA </w:t>
    </w:r>
    <w:sdt>
      <w:sdtPr>
        <w:rPr>
          <w:rStyle w:val="Nmerodepgina"/>
          <w:noProof/>
        </w:rPr>
        <w:id w:val="-601500411"/>
        <w:docPartObj>
          <w:docPartGallery w:val="Page Numbers (Bottom of Page)"/>
          <w:docPartUnique/>
        </w:docPartObj>
      </w:sdtPr>
      <w:sdtContent>
        <w:r w:rsidR="009B2968">
          <w:rPr>
            <w:rStyle w:val="Nmerodepgina"/>
            <w:noProof/>
            <w:lang w:bidi="es-ES"/>
          </w:rPr>
          <w:fldChar w:fldCharType="begin"/>
        </w:r>
        <w:r w:rsidR="009B2968">
          <w:rPr>
            <w:rStyle w:val="Nmerodepgina"/>
            <w:noProof/>
            <w:lang w:bidi="es-ES"/>
          </w:rPr>
          <w:instrText xml:space="preserve"> PAGE </w:instrText>
        </w:r>
        <w:r w:rsidR="009B2968">
          <w:rPr>
            <w:rStyle w:val="Nmerodepgina"/>
            <w:noProof/>
            <w:lang w:bidi="es-ES"/>
          </w:rPr>
          <w:fldChar w:fldCharType="separate"/>
        </w:r>
        <w:r w:rsidR="00A123DD">
          <w:rPr>
            <w:rStyle w:val="Nmerodepgina"/>
            <w:noProof/>
            <w:lang w:bidi="es-ES"/>
          </w:rPr>
          <w:t>2</w:t>
        </w:r>
        <w:r w:rsidR="009B2968">
          <w:rPr>
            <w:rStyle w:val="Nmerodepgina"/>
            <w:noProof/>
            <w:lang w:bidi="es-ES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D5B33" w14:textId="77777777" w:rsidR="00F83C94" w:rsidRDefault="00F83C94" w:rsidP="009B2968">
      <w:r>
        <w:separator/>
      </w:r>
    </w:p>
  </w:footnote>
  <w:footnote w:type="continuationSeparator" w:id="0">
    <w:p w14:paraId="74985297" w14:textId="77777777" w:rsidR="00F83C94" w:rsidRDefault="00F83C94" w:rsidP="009B2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5731F" w14:textId="7DBF0A20" w:rsidR="009B2968" w:rsidRPr="009B2968" w:rsidRDefault="009B2968" w:rsidP="00E832AC">
    <w:pPr>
      <w:pStyle w:val="Encabezado"/>
    </w:pPr>
    <w:r w:rsidRPr="00E44B70">
      <w:rPr>
        <w:noProof/>
        <w:lang w:bidi="es-ES"/>
      </w:rPr>
      <mc:AlternateContent>
        <mc:Choice Requires="wps">
          <w:drawing>
            <wp:inline distT="0" distB="0" distL="0" distR="0" wp14:anchorId="44CD0C29" wp14:editId="433F5749">
              <wp:extent cx="6076171" cy="45719"/>
              <wp:effectExtent l="0" t="0" r="1270" b="0"/>
              <wp:docPr id="5" name="Rectángulo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076171" cy="45719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25400" cap="flat">
                        <a:noFill/>
                        <a:prstDash val="solid"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765C6E3" id="Rectángulo 5" o:spid="_x0000_s1026" alt="&quot;&quot;" style="width:478.4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" fillcolor="#e2b80f [3204]" stroked="f" strokeweight="2pt">
              <v:stroke miterlimit="4"/>
              <v:textbox inset="3pt,3pt,3pt,3pt"/>
              <w10:anchorlock/>
            </v:rect>
          </w:pict>
        </mc:Fallback>
      </mc:AlternateContent>
    </w:r>
    <w:r>
      <w:rPr>
        <w:lang w:bidi="es-ES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930B7"/>
    <w:multiLevelType w:val="multilevel"/>
    <w:tmpl w:val="11C2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E3D41"/>
    <w:multiLevelType w:val="multilevel"/>
    <w:tmpl w:val="53E8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D5014"/>
    <w:multiLevelType w:val="multilevel"/>
    <w:tmpl w:val="BC66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054B8"/>
    <w:multiLevelType w:val="multilevel"/>
    <w:tmpl w:val="99E2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458C3"/>
    <w:multiLevelType w:val="multilevel"/>
    <w:tmpl w:val="FCA2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F7FE6"/>
    <w:multiLevelType w:val="multilevel"/>
    <w:tmpl w:val="EFC2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3047C"/>
    <w:multiLevelType w:val="multilevel"/>
    <w:tmpl w:val="57561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86047"/>
    <w:multiLevelType w:val="multilevel"/>
    <w:tmpl w:val="7E5A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222F4"/>
    <w:multiLevelType w:val="multilevel"/>
    <w:tmpl w:val="3E0C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63425"/>
    <w:multiLevelType w:val="multilevel"/>
    <w:tmpl w:val="45CA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A3BF5"/>
    <w:multiLevelType w:val="multilevel"/>
    <w:tmpl w:val="BB4E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A4E3E"/>
    <w:multiLevelType w:val="multilevel"/>
    <w:tmpl w:val="DA52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36CB7"/>
    <w:multiLevelType w:val="multilevel"/>
    <w:tmpl w:val="EC449A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D56522"/>
    <w:multiLevelType w:val="multilevel"/>
    <w:tmpl w:val="4D4A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37301"/>
    <w:multiLevelType w:val="multilevel"/>
    <w:tmpl w:val="9BAC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217F9"/>
    <w:multiLevelType w:val="multilevel"/>
    <w:tmpl w:val="D962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A67E28"/>
    <w:multiLevelType w:val="multilevel"/>
    <w:tmpl w:val="2C46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4177F"/>
    <w:multiLevelType w:val="multilevel"/>
    <w:tmpl w:val="3C70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02E82"/>
    <w:multiLevelType w:val="multilevel"/>
    <w:tmpl w:val="E438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E411F4"/>
    <w:multiLevelType w:val="multilevel"/>
    <w:tmpl w:val="01A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04C86"/>
    <w:multiLevelType w:val="multilevel"/>
    <w:tmpl w:val="E57A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035D8"/>
    <w:multiLevelType w:val="multilevel"/>
    <w:tmpl w:val="C7CA0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30602"/>
    <w:multiLevelType w:val="multilevel"/>
    <w:tmpl w:val="72D8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817F7"/>
    <w:multiLevelType w:val="multilevel"/>
    <w:tmpl w:val="492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D667A"/>
    <w:multiLevelType w:val="multilevel"/>
    <w:tmpl w:val="2CE6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DD4009"/>
    <w:multiLevelType w:val="multilevel"/>
    <w:tmpl w:val="C50C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A12AB1"/>
    <w:multiLevelType w:val="multilevel"/>
    <w:tmpl w:val="FC22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283552"/>
    <w:multiLevelType w:val="multilevel"/>
    <w:tmpl w:val="9F7E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4B6F61"/>
    <w:multiLevelType w:val="multilevel"/>
    <w:tmpl w:val="74CC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28595F"/>
    <w:multiLevelType w:val="multilevel"/>
    <w:tmpl w:val="C8108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C5215E"/>
    <w:multiLevelType w:val="multilevel"/>
    <w:tmpl w:val="7EEA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21623"/>
    <w:multiLevelType w:val="multilevel"/>
    <w:tmpl w:val="D218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C43D4E"/>
    <w:multiLevelType w:val="multilevel"/>
    <w:tmpl w:val="4902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BB5E90"/>
    <w:multiLevelType w:val="multilevel"/>
    <w:tmpl w:val="FF9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A07D08"/>
    <w:multiLevelType w:val="multilevel"/>
    <w:tmpl w:val="F75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3935E7"/>
    <w:multiLevelType w:val="multilevel"/>
    <w:tmpl w:val="377A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874527"/>
    <w:multiLevelType w:val="multilevel"/>
    <w:tmpl w:val="6272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9902D4"/>
    <w:multiLevelType w:val="multilevel"/>
    <w:tmpl w:val="814E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2F6813"/>
    <w:multiLevelType w:val="multilevel"/>
    <w:tmpl w:val="DFE4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A744E2"/>
    <w:multiLevelType w:val="multilevel"/>
    <w:tmpl w:val="CE08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526534"/>
    <w:multiLevelType w:val="multilevel"/>
    <w:tmpl w:val="79FC59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B40C12"/>
    <w:multiLevelType w:val="multilevel"/>
    <w:tmpl w:val="5F62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8F7370"/>
    <w:multiLevelType w:val="multilevel"/>
    <w:tmpl w:val="CD68AE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252B3F"/>
    <w:multiLevelType w:val="multilevel"/>
    <w:tmpl w:val="813E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5D154B"/>
    <w:multiLevelType w:val="multilevel"/>
    <w:tmpl w:val="28FC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F265EC"/>
    <w:multiLevelType w:val="multilevel"/>
    <w:tmpl w:val="A1FC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2A4C18"/>
    <w:multiLevelType w:val="multilevel"/>
    <w:tmpl w:val="F130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4124EC"/>
    <w:multiLevelType w:val="multilevel"/>
    <w:tmpl w:val="54B4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BD78CA"/>
    <w:multiLevelType w:val="multilevel"/>
    <w:tmpl w:val="5C8C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720313">
    <w:abstractNumId w:val="39"/>
  </w:num>
  <w:num w:numId="2" w16cid:durableId="78916391">
    <w:abstractNumId w:val="25"/>
  </w:num>
  <w:num w:numId="3" w16cid:durableId="1007904682">
    <w:abstractNumId w:val="41"/>
  </w:num>
  <w:num w:numId="4" w16cid:durableId="583300037">
    <w:abstractNumId w:val="20"/>
  </w:num>
  <w:num w:numId="5" w16cid:durableId="323164320">
    <w:abstractNumId w:val="18"/>
  </w:num>
  <w:num w:numId="6" w16cid:durableId="2029866946">
    <w:abstractNumId w:val="30"/>
  </w:num>
  <w:num w:numId="7" w16cid:durableId="2062753170">
    <w:abstractNumId w:val="22"/>
  </w:num>
  <w:num w:numId="8" w16cid:durableId="452335299">
    <w:abstractNumId w:val="19"/>
  </w:num>
  <w:num w:numId="9" w16cid:durableId="1547638167">
    <w:abstractNumId w:val="29"/>
  </w:num>
  <w:num w:numId="10" w16cid:durableId="133494">
    <w:abstractNumId w:val="12"/>
  </w:num>
  <w:num w:numId="11" w16cid:durableId="445582467">
    <w:abstractNumId w:val="42"/>
  </w:num>
  <w:num w:numId="12" w16cid:durableId="518278429">
    <w:abstractNumId w:val="0"/>
  </w:num>
  <w:num w:numId="13" w16cid:durableId="173109025">
    <w:abstractNumId w:val="14"/>
  </w:num>
  <w:num w:numId="14" w16cid:durableId="366834085">
    <w:abstractNumId w:val="24"/>
  </w:num>
  <w:num w:numId="15" w16cid:durableId="670986534">
    <w:abstractNumId w:val="38"/>
  </w:num>
  <w:num w:numId="16" w16cid:durableId="289867535">
    <w:abstractNumId w:val="28"/>
  </w:num>
  <w:num w:numId="17" w16cid:durableId="2084133690">
    <w:abstractNumId w:val="3"/>
  </w:num>
  <w:num w:numId="18" w16cid:durableId="2016107004">
    <w:abstractNumId w:val="47"/>
  </w:num>
  <w:num w:numId="19" w16cid:durableId="1807159275">
    <w:abstractNumId w:val="7"/>
  </w:num>
  <w:num w:numId="20" w16cid:durableId="1552182498">
    <w:abstractNumId w:val="31"/>
  </w:num>
  <w:num w:numId="21" w16cid:durableId="1653826805">
    <w:abstractNumId w:val="21"/>
  </w:num>
  <w:num w:numId="22" w16cid:durableId="1274095518">
    <w:abstractNumId w:val="1"/>
  </w:num>
  <w:num w:numId="23" w16cid:durableId="512039465">
    <w:abstractNumId w:val="44"/>
  </w:num>
  <w:num w:numId="24" w16cid:durableId="1071656795">
    <w:abstractNumId w:val="17"/>
  </w:num>
  <w:num w:numId="25" w16cid:durableId="1699891053">
    <w:abstractNumId w:val="15"/>
  </w:num>
  <w:num w:numId="26" w16cid:durableId="1697079565">
    <w:abstractNumId w:val="26"/>
  </w:num>
  <w:num w:numId="27" w16cid:durableId="1850174733">
    <w:abstractNumId w:val="6"/>
  </w:num>
  <w:num w:numId="28" w16cid:durableId="1302148045">
    <w:abstractNumId w:val="40"/>
  </w:num>
  <w:num w:numId="29" w16cid:durableId="2117015475">
    <w:abstractNumId w:val="45"/>
  </w:num>
  <w:num w:numId="30" w16cid:durableId="1976446861">
    <w:abstractNumId w:val="35"/>
  </w:num>
  <w:num w:numId="31" w16cid:durableId="49352978">
    <w:abstractNumId w:val="23"/>
  </w:num>
  <w:num w:numId="32" w16cid:durableId="553977763">
    <w:abstractNumId w:val="32"/>
  </w:num>
  <w:num w:numId="33" w16cid:durableId="620233751">
    <w:abstractNumId w:val="11"/>
  </w:num>
  <w:num w:numId="34" w16cid:durableId="406457719">
    <w:abstractNumId w:val="34"/>
  </w:num>
  <w:num w:numId="35" w16cid:durableId="1209218241">
    <w:abstractNumId w:val="4"/>
  </w:num>
  <w:num w:numId="36" w16cid:durableId="358900554">
    <w:abstractNumId w:val="2"/>
  </w:num>
  <w:num w:numId="37" w16cid:durableId="1361052536">
    <w:abstractNumId w:val="27"/>
  </w:num>
  <w:num w:numId="38" w16cid:durableId="1294598534">
    <w:abstractNumId w:val="33"/>
  </w:num>
  <w:num w:numId="39" w16cid:durableId="787745567">
    <w:abstractNumId w:val="5"/>
  </w:num>
  <w:num w:numId="40" w16cid:durableId="1659991312">
    <w:abstractNumId w:val="13"/>
  </w:num>
  <w:num w:numId="41" w16cid:durableId="640426023">
    <w:abstractNumId w:val="37"/>
  </w:num>
  <w:num w:numId="42" w16cid:durableId="619341791">
    <w:abstractNumId w:val="46"/>
  </w:num>
  <w:num w:numId="43" w16cid:durableId="513805607">
    <w:abstractNumId w:val="48"/>
  </w:num>
  <w:num w:numId="44" w16cid:durableId="1172766899">
    <w:abstractNumId w:val="10"/>
  </w:num>
  <w:num w:numId="45" w16cid:durableId="2076009170">
    <w:abstractNumId w:val="9"/>
  </w:num>
  <w:num w:numId="46" w16cid:durableId="1422142737">
    <w:abstractNumId w:val="16"/>
  </w:num>
  <w:num w:numId="47" w16cid:durableId="509636497">
    <w:abstractNumId w:val="43"/>
  </w:num>
  <w:num w:numId="48" w16cid:durableId="1556695482">
    <w:abstractNumId w:val="8"/>
  </w:num>
  <w:num w:numId="49" w16cid:durableId="58526651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C9"/>
    <w:rsid w:val="000114EB"/>
    <w:rsid w:val="000359D1"/>
    <w:rsid w:val="00075273"/>
    <w:rsid w:val="00086AFE"/>
    <w:rsid w:val="00187632"/>
    <w:rsid w:val="00191A35"/>
    <w:rsid w:val="001C6FE6"/>
    <w:rsid w:val="001D390E"/>
    <w:rsid w:val="00211CE6"/>
    <w:rsid w:val="002366C9"/>
    <w:rsid w:val="00363EF9"/>
    <w:rsid w:val="003A7DA5"/>
    <w:rsid w:val="003E6AB7"/>
    <w:rsid w:val="005526B1"/>
    <w:rsid w:val="005E0BC9"/>
    <w:rsid w:val="006C60E6"/>
    <w:rsid w:val="00952F7D"/>
    <w:rsid w:val="009A380C"/>
    <w:rsid w:val="009B2968"/>
    <w:rsid w:val="009B72D4"/>
    <w:rsid w:val="009D4923"/>
    <w:rsid w:val="00A07DCE"/>
    <w:rsid w:val="00A123DD"/>
    <w:rsid w:val="00A226F8"/>
    <w:rsid w:val="00A602AF"/>
    <w:rsid w:val="00A64F96"/>
    <w:rsid w:val="00AE2317"/>
    <w:rsid w:val="00BF5EE2"/>
    <w:rsid w:val="00C3007A"/>
    <w:rsid w:val="00C95220"/>
    <w:rsid w:val="00CE7F24"/>
    <w:rsid w:val="00D6792E"/>
    <w:rsid w:val="00E44B70"/>
    <w:rsid w:val="00E832AC"/>
    <w:rsid w:val="00EA4A50"/>
    <w:rsid w:val="00EE42EC"/>
    <w:rsid w:val="00F4393B"/>
    <w:rsid w:val="00F8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642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BC9"/>
    <w:pPr>
      <w:spacing w:after="160" w:line="264" w:lineRule="auto"/>
      <w:jc w:val="both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qFormat/>
    <w:rsid w:val="009B72D4"/>
    <w:pPr>
      <w:outlineLvl w:val="0"/>
    </w:pPr>
    <w:rPr>
      <w:rFonts w:asciiTheme="majorHAnsi" w:hAnsiTheme="majorHAnsi"/>
      <w:b/>
      <w:sz w:val="80"/>
      <w:szCs w:val="80"/>
    </w:rPr>
  </w:style>
  <w:style w:type="paragraph" w:styleId="Ttulo2">
    <w:name w:val="heading 2"/>
    <w:basedOn w:val="Normal"/>
    <w:next w:val="Normal"/>
    <w:link w:val="Ttulo2Car"/>
    <w:uiPriority w:val="1"/>
    <w:qFormat/>
    <w:rsid w:val="009B72D4"/>
    <w:pPr>
      <w:outlineLvl w:val="1"/>
    </w:pPr>
    <w:rPr>
      <w:rFonts w:asciiTheme="majorHAnsi" w:hAnsiTheme="majorHAns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9B72D4"/>
    <w:pPr>
      <w:jc w:val="center"/>
      <w:outlineLvl w:val="2"/>
    </w:pPr>
    <w:rPr>
      <w:rFonts w:asciiTheme="majorHAnsi" w:hAnsiTheme="majorHAnsi"/>
      <w:b/>
      <w:color w:val="000000" w:themeColor="text1"/>
      <w:sz w:val="44"/>
      <w:szCs w:val="36"/>
    </w:rPr>
  </w:style>
  <w:style w:type="paragraph" w:styleId="Ttulo4">
    <w:name w:val="heading 4"/>
    <w:basedOn w:val="Normal"/>
    <w:next w:val="Normal"/>
    <w:link w:val="Ttulo4Car"/>
    <w:uiPriority w:val="9"/>
    <w:qFormat/>
    <w:rsid w:val="005E0BC9"/>
    <w:pPr>
      <w:ind w:right="567"/>
      <w:jc w:val="left"/>
      <w:outlineLvl w:val="3"/>
    </w:pPr>
    <w:rPr>
      <w:b/>
      <w:sz w:val="32"/>
      <w:szCs w:val="32"/>
    </w:rPr>
  </w:style>
  <w:style w:type="paragraph" w:styleId="Ttulo5">
    <w:name w:val="heading 5"/>
    <w:basedOn w:val="Texto"/>
    <w:next w:val="Normal"/>
    <w:link w:val="Ttulo5Car"/>
    <w:uiPriority w:val="9"/>
    <w:qFormat/>
    <w:rsid w:val="00E832AC"/>
    <w:pPr>
      <w:outlineLvl w:val="4"/>
    </w:pPr>
    <w:rPr>
      <w:b/>
      <w:color w:val="E2B80F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limitadorgrfico">
    <w:name w:val="Delimitador gráfico"/>
    <w:basedOn w:val="Normal"/>
    <w:uiPriority w:val="8"/>
    <w:qFormat/>
    <w:rsid w:val="00A602AF"/>
    <w:rPr>
      <w:sz w:val="10"/>
    </w:rPr>
  </w:style>
  <w:style w:type="table" w:styleId="Tablaconcuadrcula">
    <w:name w:val="Table Grid"/>
    <w:basedOn w:val="Tablanormal"/>
    <w:uiPriority w:val="39"/>
    <w:rsid w:val="00A60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A602AF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72D4"/>
    <w:rPr>
      <w:rFonts w:ascii="Times New Roman" w:hAnsi="Times New Roman" w:cs="Times New Roman"/>
      <w:sz w:val="18"/>
      <w:szCs w:val="18"/>
    </w:rPr>
  </w:style>
  <w:style w:type="character" w:customStyle="1" w:styleId="Ttulo1Car">
    <w:name w:val="Título 1 Car"/>
    <w:basedOn w:val="Fuentedeprrafopredeter"/>
    <w:link w:val="Ttulo1"/>
    <w:rsid w:val="009B72D4"/>
    <w:rPr>
      <w:rFonts w:asciiTheme="majorHAnsi" w:hAnsiTheme="majorHAnsi"/>
      <w:b/>
      <w:sz w:val="80"/>
      <w:szCs w:val="80"/>
    </w:rPr>
  </w:style>
  <w:style w:type="character" w:customStyle="1" w:styleId="Ttulo2Car">
    <w:name w:val="Título 2 Car"/>
    <w:basedOn w:val="Fuentedeprrafopredeter"/>
    <w:link w:val="Ttulo2"/>
    <w:uiPriority w:val="1"/>
    <w:rsid w:val="009B72D4"/>
    <w:rPr>
      <w:rFonts w:asciiTheme="majorHAnsi" w:hAnsiTheme="majorHAnsi"/>
      <w:sz w:val="36"/>
      <w:szCs w:val="36"/>
    </w:rPr>
  </w:style>
  <w:style w:type="paragraph" w:styleId="Encabezado">
    <w:name w:val="header"/>
    <w:basedOn w:val="Normal"/>
    <w:link w:val="EncabezadoCar"/>
    <w:uiPriority w:val="99"/>
    <w:rsid w:val="00E832AC"/>
    <w:pPr>
      <w:tabs>
        <w:tab w:val="center" w:pos="4680"/>
        <w:tab w:val="right" w:pos="9360"/>
      </w:tabs>
      <w:jc w:val="right"/>
    </w:pPr>
    <w:rPr>
      <w:rFonts w:asciiTheme="majorHAnsi" w:hAnsiTheme="majorHAnsi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E832AC"/>
    <w:rPr>
      <w:rFonts w:asciiTheme="majorHAnsi" w:hAnsiTheme="majorHAnsi"/>
      <w:sz w:val="20"/>
    </w:rPr>
  </w:style>
  <w:style w:type="paragraph" w:styleId="Piedepgina">
    <w:name w:val="footer"/>
    <w:basedOn w:val="Normal"/>
    <w:link w:val="PiedepginaCar"/>
    <w:uiPriority w:val="99"/>
    <w:rsid w:val="00E832AC"/>
    <w:pPr>
      <w:tabs>
        <w:tab w:val="center" w:pos="4680"/>
        <w:tab w:val="right" w:pos="9360"/>
      </w:tabs>
      <w:ind w:right="360"/>
      <w:jc w:val="right"/>
    </w:pPr>
    <w:rPr>
      <w:rFonts w:asciiTheme="majorHAnsi" w:hAnsiTheme="majorHAnsi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832AC"/>
    <w:rPr>
      <w:rFonts w:asciiTheme="majorHAnsi" w:hAnsiTheme="majorHAnsi"/>
      <w:sz w:val="20"/>
    </w:rPr>
  </w:style>
  <w:style w:type="character" w:styleId="Nmerodepgina">
    <w:name w:val="page number"/>
    <w:basedOn w:val="Fuentedeprrafopredeter"/>
    <w:uiPriority w:val="99"/>
    <w:semiHidden/>
    <w:rsid w:val="009B2968"/>
  </w:style>
  <w:style w:type="character" w:customStyle="1" w:styleId="Ttulo3Car">
    <w:name w:val="Título 3 Car"/>
    <w:basedOn w:val="Fuentedeprrafopredeter"/>
    <w:link w:val="Ttulo3"/>
    <w:uiPriority w:val="9"/>
    <w:rsid w:val="009B72D4"/>
    <w:rPr>
      <w:rFonts w:asciiTheme="majorHAnsi" w:hAnsiTheme="majorHAnsi"/>
      <w:b/>
      <w:color w:val="000000" w:themeColor="text1"/>
      <w:sz w:val="44"/>
      <w:szCs w:val="36"/>
    </w:rPr>
  </w:style>
  <w:style w:type="character" w:customStyle="1" w:styleId="Ttulo4Car">
    <w:name w:val="Título 4 Car"/>
    <w:basedOn w:val="Fuentedeprrafopredeter"/>
    <w:link w:val="Ttulo4"/>
    <w:uiPriority w:val="9"/>
    <w:rsid w:val="005E0BC9"/>
    <w:rPr>
      <w:b/>
      <w:sz w:val="32"/>
      <w:szCs w:val="32"/>
    </w:rPr>
  </w:style>
  <w:style w:type="paragraph" w:customStyle="1" w:styleId="Texto">
    <w:name w:val="Texto"/>
    <w:basedOn w:val="Normal"/>
    <w:uiPriority w:val="5"/>
    <w:qFormat/>
    <w:rsid w:val="00D6792E"/>
    <w:rPr>
      <w:sz w:val="26"/>
      <w:szCs w:val="28"/>
    </w:rPr>
  </w:style>
  <w:style w:type="paragraph" w:customStyle="1" w:styleId="Leyendadelaimagen">
    <w:name w:val="Leyenda de la imagen"/>
    <w:basedOn w:val="Normal"/>
    <w:uiPriority w:val="6"/>
    <w:qFormat/>
    <w:rsid w:val="009B72D4"/>
    <w:pPr>
      <w:ind w:left="113"/>
    </w:pPr>
    <w:rPr>
      <w:i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rsid w:val="00E832AC"/>
    <w:rPr>
      <w:b/>
      <w:color w:val="E2B80F" w:themeColor="accent1"/>
      <w:sz w:val="28"/>
      <w:szCs w:val="28"/>
    </w:rPr>
  </w:style>
  <w:style w:type="character" w:styleId="Textodelmarcadordeposicin">
    <w:name w:val="Placeholder Text"/>
    <w:basedOn w:val="Fuentedeprrafopredeter"/>
    <w:uiPriority w:val="99"/>
    <w:semiHidden/>
    <w:rsid w:val="00A123DD"/>
    <w:rPr>
      <w:color w:val="808080"/>
    </w:rPr>
  </w:style>
  <w:style w:type="character" w:styleId="Textoennegrita">
    <w:name w:val="Strong"/>
    <w:basedOn w:val="Fuentedeprrafopredeter"/>
    <w:uiPriority w:val="22"/>
    <w:qFormat/>
    <w:rsid w:val="005E0B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0BC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E0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E0BC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E0B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1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7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cipreste\AppData\Roaming\Microsoft\Templates\Informe%20moderno.dotx" TargetMode="External"/></Relationships>
</file>

<file path=word/theme/theme1.xml><?xml version="1.0" encoding="utf-8"?>
<a:theme xmlns:a="http://schemas.openxmlformats.org/drawingml/2006/main" name="MR">
  <a:themeElements>
    <a:clrScheme name="Modern Report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E2B80F"/>
      </a:accent1>
      <a:accent2>
        <a:srgbClr val="FF7900"/>
      </a:accent2>
      <a:accent3>
        <a:srgbClr val="007093"/>
      </a:accent3>
      <a:accent4>
        <a:srgbClr val="005C7C"/>
      </a:accent4>
      <a:accent5>
        <a:srgbClr val="004B67"/>
      </a:accent5>
      <a:accent6>
        <a:srgbClr val="002E44"/>
      </a:accent6>
      <a:hlink>
        <a:srgbClr val="0000FF"/>
      </a:hlink>
      <a:folHlink>
        <a:srgbClr val="FF00FF"/>
      </a:folHlink>
    </a:clrScheme>
    <a:fontScheme name="Custom 12">
      <a:majorFont>
        <a:latin typeface="Franklin Gothic Medium"/>
        <a:ea typeface=""/>
        <a:cs typeface=""/>
      </a:majorFont>
      <a:minorFont>
        <a:latin typeface="Book Antiqu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R" id="{576F8857-8344-CC40-AE0E-EF60A6767544}" vid="{BDC92DF4-E7E1-0844-A1CD-530A464FD27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D209B3CA-0C8C-48D4-A94D-FB24C1AB2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058DEA-A24B-4A4E-9EA4-6D86FDA62B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1A162C-F85E-4089-B3A7-8C73458EA79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E1983F-6286-415F-8BD0-D2570EFEFB2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moderno.dotx</Template>
  <TotalTime>0</TotalTime>
  <Pages>8</Pages>
  <Words>794</Words>
  <Characters>4369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2026-06-06T09:57:00Z</dcterms:created>
  <dcterms:modified xsi:type="dcterms:W3CDTF">2026-06-06T09:57:00Z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