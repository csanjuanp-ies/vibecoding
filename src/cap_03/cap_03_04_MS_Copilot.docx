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00FED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Aquí tienes un conjunto de </w:t>
      </w:r>
      <w:r>
        <w:rPr>
          <w:rStyle w:val="Textoennegrita"/>
          <w:rFonts w:ascii="Segoe UI" w:hAnsi="Segoe UI" w:cs="Segoe UI"/>
          <w:sz w:val="21"/>
          <w:szCs w:val="21"/>
        </w:rPr>
        <w:t>historias de usuario bien definidas</w:t>
      </w:r>
      <w:r>
        <w:rPr>
          <w:rFonts w:ascii="Segoe UI" w:hAnsi="Segoe UI" w:cs="Segoe UI"/>
          <w:sz w:val="21"/>
          <w:szCs w:val="21"/>
        </w:rPr>
        <w:t xml:space="preserve">, redactadas desde la perspectiva de un </w:t>
      </w:r>
      <w:proofErr w:type="spellStart"/>
      <w:r>
        <w:rPr>
          <w:rStyle w:val="Textoennegrita"/>
          <w:rFonts w:ascii="Segoe UI" w:hAnsi="Segoe UI" w:cs="Segoe UI"/>
          <w:sz w:val="21"/>
          <w:szCs w:val="21"/>
        </w:rPr>
        <w:t>Product</w:t>
      </w:r>
      <w:proofErr w:type="spellEnd"/>
      <w:r>
        <w:rPr>
          <w:rStyle w:val="Textoennegrita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Textoennegrita"/>
          <w:rFonts w:ascii="Segoe UI" w:hAnsi="Segoe UI" w:cs="Segoe UI"/>
          <w:sz w:val="21"/>
          <w:szCs w:val="21"/>
        </w:rPr>
        <w:t>Owner</w:t>
      </w:r>
      <w:proofErr w:type="spellEnd"/>
      <w:r>
        <w:rPr>
          <w:rFonts w:ascii="Segoe UI" w:hAnsi="Segoe UI" w:cs="Segoe UI"/>
          <w:sz w:val="21"/>
          <w:szCs w:val="21"/>
        </w:rPr>
        <w:t>, organizadas por épicas y con criterios de aceptación claros.</w:t>
      </w:r>
    </w:p>
    <w:p w14:paraId="66EFCC37" w14:textId="77777777" w:rsidR="00503379" w:rsidRDefault="00503379" w:rsidP="0050337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8F72CCB">
          <v:rect id="_x0000_i1065" style="width:0;height:1.5pt" o:hralign="center" o:hrstd="t" o:hr="t" fillcolor="#a0a0a0" stroked="f"/>
        </w:pict>
      </w:r>
    </w:p>
    <w:p w14:paraId="187A4102" w14:textId="77777777" w:rsidR="00503379" w:rsidRDefault="00503379" w:rsidP="00503379">
      <w:pPr>
        <w:pStyle w:val="Ttulo1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📘</w:t>
      </w:r>
      <w:r>
        <w:rPr>
          <w:rFonts w:ascii="Segoe UI" w:hAnsi="Segoe UI" w:cs="Segoe UI"/>
        </w:rPr>
        <w:t xml:space="preserve"> Historias de Usuario</w:t>
      </w:r>
    </w:p>
    <w:p w14:paraId="251CBA34" w14:textId="77777777" w:rsidR="00503379" w:rsidRDefault="00503379" w:rsidP="00503379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Sistema de pruebas para licencia de radioaficionado</w:t>
      </w:r>
    </w:p>
    <w:p w14:paraId="5A201383" w14:textId="77777777" w:rsidR="00503379" w:rsidRDefault="00503379" w:rsidP="0050337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D7E5897">
          <v:rect id="_x0000_i1066" style="width:0;height:1.5pt" o:hralign="center" o:hrstd="t" o:hr="t" fillcolor="#a0a0a0" stroked="f"/>
        </w:pict>
      </w:r>
    </w:p>
    <w:p w14:paraId="1B997264" w14:textId="77777777" w:rsidR="00503379" w:rsidRDefault="00503379" w:rsidP="00503379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🧩</w:t>
      </w:r>
      <w:r>
        <w:rPr>
          <w:rFonts w:ascii="Segoe UI" w:hAnsi="Segoe UI" w:cs="Segoe UI"/>
        </w:rPr>
        <w:t xml:space="preserve"> Épica 1: Gestión del banco de preguntas</w:t>
      </w:r>
    </w:p>
    <w:p w14:paraId="68C62C16" w14:textId="77777777" w:rsidR="00503379" w:rsidRDefault="00503379" w:rsidP="0050337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3196177">
          <v:rect id="_x0000_i1067" style="width:0;height:1.5pt" o:hralign="center" o:hrstd="t" o:hr="t" fillcolor="#a0a0a0" stroked="f"/>
        </w:pict>
      </w:r>
    </w:p>
    <w:p w14:paraId="159625F5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🧾</w:t>
      </w:r>
      <w:r>
        <w:rPr>
          <w:rFonts w:ascii="Segoe UI" w:hAnsi="Segoe UI" w:cs="Segoe UI"/>
        </w:rPr>
        <w:t xml:space="preserve"> HU-01: Crear una pregunta</w:t>
      </w:r>
    </w:p>
    <w:p w14:paraId="3C3AD2F0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Como</w:t>
      </w:r>
      <w:r>
        <w:rPr>
          <w:rFonts w:ascii="Segoe UI" w:hAnsi="Segoe UI" w:cs="Segoe UI"/>
          <w:sz w:val="21"/>
          <w:szCs w:val="21"/>
        </w:rPr>
        <w:t xml:space="preserve"> administrador del sistema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Quiero</w:t>
      </w:r>
      <w:r>
        <w:rPr>
          <w:rFonts w:ascii="Segoe UI" w:hAnsi="Segoe UI" w:cs="Segoe UI"/>
          <w:sz w:val="21"/>
          <w:szCs w:val="21"/>
        </w:rPr>
        <w:t xml:space="preserve"> crear nuevas preguntas con múltiples opciones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Para</w:t>
      </w:r>
      <w:r>
        <w:rPr>
          <w:rFonts w:ascii="Segoe UI" w:hAnsi="Segoe UI" w:cs="Segoe UI"/>
          <w:sz w:val="21"/>
          <w:szCs w:val="21"/>
        </w:rPr>
        <w:t xml:space="preserve"> ampliar el banco de preguntas disponible</w:t>
      </w:r>
    </w:p>
    <w:p w14:paraId="37BB1E19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Criterios de aceptación:</w:t>
      </w:r>
    </w:p>
    <w:p w14:paraId="207E87EA" w14:textId="77777777" w:rsidR="00503379" w:rsidRDefault="00503379" w:rsidP="00503379">
      <w:pPr>
        <w:numPr>
          <w:ilvl w:val="0"/>
          <w:numId w:val="1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 puede introducir: </w:t>
      </w:r>
    </w:p>
    <w:p w14:paraId="3130E5E3" w14:textId="77777777" w:rsidR="00503379" w:rsidRDefault="00503379" w:rsidP="00503379">
      <w:pPr>
        <w:numPr>
          <w:ilvl w:val="1"/>
          <w:numId w:val="1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Enunciado</w:t>
      </w:r>
    </w:p>
    <w:p w14:paraId="3BF0130D" w14:textId="77777777" w:rsidR="00503379" w:rsidRDefault="00503379" w:rsidP="00503379">
      <w:pPr>
        <w:numPr>
          <w:ilvl w:val="1"/>
          <w:numId w:val="1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Mínimo 2 opciones</w:t>
      </w:r>
    </w:p>
    <w:p w14:paraId="0417AE8C" w14:textId="77777777" w:rsidR="00503379" w:rsidRDefault="00503379" w:rsidP="00503379">
      <w:pPr>
        <w:numPr>
          <w:ilvl w:val="1"/>
          <w:numId w:val="1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Una respuesta correcta</w:t>
      </w:r>
    </w:p>
    <w:p w14:paraId="1B8FD5A7" w14:textId="77777777" w:rsidR="00503379" w:rsidRDefault="00503379" w:rsidP="00503379">
      <w:pPr>
        <w:numPr>
          <w:ilvl w:val="0"/>
          <w:numId w:val="1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 se permite guardar preguntas sin respuesta correcta</w:t>
      </w:r>
    </w:p>
    <w:p w14:paraId="78042242" w14:textId="77777777" w:rsidR="00503379" w:rsidRDefault="00503379" w:rsidP="00503379">
      <w:pPr>
        <w:numPr>
          <w:ilvl w:val="0"/>
          <w:numId w:val="1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valida que no haya opciones duplicadas</w:t>
      </w:r>
    </w:p>
    <w:p w14:paraId="51A33FD4" w14:textId="77777777" w:rsidR="00503379" w:rsidRDefault="00503379" w:rsidP="0050337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FBCC615">
          <v:rect id="_x0000_i1068" style="width:0;height:1.5pt" o:hralign="center" o:hrstd="t" o:hr="t" fillcolor="#a0a0a0" stroked="f"/>
        </w:pict>
      </w:r>
    </w:p>
    <w:p w14:paraId="7ED4799C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🧾</w:t>
      </w:r>
      <w:r>
        <w:rPr>
          <w:rFonts w:ascii="Segoe UI" w:hAnsi="Segoe UI" w:cs="Segoe UI"/>
        </w:rPr>
        <w:t xml:space="preserve"> HU-02: Editar una pregunta</w:t>
      </w:r>
    </w:p>
    <w:p w14:paraId="384A4E75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Como</w:t>
      </w:r>
      <w:r>
        <w:rPr>
          <w:rFonts w:ascii="Segoe UI" w:hAnsi="Segoe UI" w:cs="Segoe UI"/>
          <w:sz w:val="21"/>
          <w:szCs w:val="21"/>
        </w:rPr>
        <w:t xml:space="preserve"> administrador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Quiero</w:t>
      </w:r>
      <w:r>
        <w:rPr>
          <w:rFonts w:ascii="Segoe UI" w:hAnsi="Segoe UI" w:cs="Segoe UI"/>
          <w:sz w:val="21"/>
          <w:szCs w:val="21"/>
        </w:rPr>
        <w:t xml:space="preserve"> modificar preguntas existentes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Para</w:t>
      </w:r>
      <w:r>
        <w:rPr>
          <w:rFonts w:ascii="Segoe UI" w:hAnsi="Segoe UI" w:cs="Segoe UI"/>
          <w:sz w:val="21"/>
          <w:szCs w:val="21"/>
        </w:rPr>
        <w:t xml:space="preserve"> corregir errores o mejorar la calidad</w:t>
      </w:r>
    </w:p>
    <w:p w14:paraId="15B0B0DA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Criterios de aceptación:</w:t>
      </w:r>
    </w:p>
    <w:p w14:paraId="367D6693" w14:textId="77777777" w:rsidR="00503379" w:rsidRDefault="00503379" w:rsidP="00503379">
      <w:pPr>
        <w:numPr>
          <w:ilvl w:val="0"/>
          <w:numId w:val="1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puede modificar enunciado, opciones y respuesta correcta</w:t>
      </w:r>
    </w:p>
    <w:p w14:paraId="03D4E4E8" w14:textId="77777777" w:rsidR="00503379" w:rsidRDefault="00503379" w:rsidP="00503379">
      <w:pPr>
        <w:numPr>
          <w:ilvl w:val="0"/>
          <w:numId w:val="1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Los cambios se guardan correctamente</w:t>
      </w:r>
    </w:p>
    <w:p w14:paraId="195E410C" w14:textId="77777777" w:rsidR="00503379" w:rsidRDefault="00503379" w:rsidP="00503379">
      <w:pPr>
        <w:numPr>
          <w:ilvl w:val="0"/>
          <w:numId w:val="1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mantienen validaciones de integridad</w:t>
      </w:r>
    </w:p>
    <w:p w14:paraId="4FF215A4" w14:textId="77777777" w:rsidR="00503379" w:rsidRDefault="00503379" w:rsidP="0050337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807E1C8">
          <v:rect id="_x0000_i1069" style="width:0;height:1.5pt" o:hralign="center" o:hrstd="t" o:hr="t" fillcolor="#a0a0a0" stroked="f"/>
        </w:pict>
      </w:r>
    </w:p>
    <w:p w14:paraId="15351BD5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🧾</w:t>
      </w:r>
      <w:r>
        <w:rPr>
          <w:rFonts w:ascii="Segoe UI" w:hAnsi="Segoe UI" w:cs="Segoe UI"/>
        </w:rPr>
        <w:t xml:space="preserve"> HU-03: Eliminar una pregunta</w:t>
      </w:r>
    </w:p>
    <w:p w14:paraId="31797965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lastRenderedPageBreak/>
        <w:t>Como</w:t>
      </w:r>
      <w:r>
        <w:rPr>
          <w:rFonts w:ascii="Segoe UI" w:hAnsi="Segoe UI" w:cs="Segoe UI"/>
          <w:sz w:val="21"/>
          <w:szCs w:val="21"/>
        </w:rPr>
        <w:t xml:space="preserve"> administrador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Quiero</w:t>
      </w:r>
      <w:r>
        <w:rPr>
          <w:rFonts w:ascii="Segoe UI" w:hAnsi="Segoe UI" w:cs="Segoe UI"/>
          <w:sz w:val="21"/>
          <w:szCs w:val="21"/>
        </w:rPr>
        <w:t xml:space="preserve"> eliminar preguntas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Para</w:t>
      </w:r>
      <w:r>
        <w:rPr>
          <w:rFonts w:ascii="Segoe UI" w:hAnsi="Segoe UI" w:cs="Segoe UI"/>
          <w:sz w:val="21"/>
          <w:szCs w:val="21"/>
        </w:rPr>
        <w:t xml:space="preserve"> mantener el banco actualizado</w:t>
      </w:r>
    </w:p>
    <w:p w14:paraId="1C32E851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Criterios de aceptación:</w:t>
      </w:r>
    </w:p>
    <w:p w14:paraId="68072FFC" w14:textId="77777777" w:rsidR="00503379" w:rsidRDefault="00503379" w:rsidP="00503379">
      <w:pPr>
        <w:numPr>
          <w:ilvl w:val="0"/>
          <w:numId w:val="2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puede eliminar una pregunta</w:t>
      </w:r>
    </w:p>
    <w:p w14:paraId="76C8B81A" w14:textId="77777777" w:rsidR="00503379" w:rsidRDefault="00503379" w:rsidP="00503379">
      <w:pPr>
        <w:numPr>
          <w:ilvl w:val="0"/>
          <w:numId w:val="2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 aparece en exámenes futuros</w:t>
      </w:r>
    </w:p>
    <w:p w14:paraId="0D4BAA52" w14:textId="77777777" w:rsidR="00503379" w:rsidRDefault="00503379" w:rsidP="00503379">
      <w:pPr>
        <w:numPr>
          <w:ilvl w:val="0"/>
          <w:numId w:val="2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pide confirmación antes de eliminar</w:t>
      </w:r>
    </w:p>
    <w:p w14:paraId="2AD1BC6B" w14:textId="77777777" w:rsidR="00503379" w:rsidRDefault="00503379" w:rsidP="0050337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16D7A72">
          <v:rect id="_x0000_i1070" style="width:0;height:1.5pt" o:hralign="center" o:hrstd="t" o:hr="t" fillcolor="#a0a0a0" stroked="f"/>
        </w:pict>
      </w:r>
    </w:p>
    <w:p w14:paraId="4B362A4A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🧾</w:t>
      </w:r>
      <w:r>
        <w:rPr>
          <w:rFonts w:ascii="Segoe UI" w:hAnsi="Segoe UI" w:cs="Segoe UI"/>
        </w:rPr>
        <w:t xml:space="preserve"> HU-04: Clasificar preguntas</w:t>
      </w:r>
    </w:p>
    <w:p w14:paraId="7801356B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Como</w:t>
      </w:r>
      <w:r>
        <w:rPr>
          <w:rFonts w:ascii="Segoe UI" w:hAnsi="Segoe UI" w:cs="Segoe UI"/>
          <w:sz w:val="21"/>
          <w:szCs w:val="21"/>
        </w:rPr>
        <w:t xml:space="preserve"> administrador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Quiero</w:t>
      </w:r>
      <w:r>
        <w:rPr>
          <w:rFonts w:ascii="Segoe UI" w:hAnsi="Segoe UI" w:cs="Segoe UI"/>
          <w:sz w:val="21"/>
          <w:szCs w:val="21"/>
        </w:rPr>
        <w:t xml:space="preserve"> asignar categorías y dificultad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Para</w:t>
      </w:r>
      <w:r>
        <w:rPr>
          <w:rFonts w:ascii="Segoe UI" w:hAnsi="Segoe UI" w:cs="Segoe UI"/>
          <w:sz w:val="21"/>
          <w:szCs w:val="21"/>
        </w:rPr>
        <w:t xml:space="preserve"> organizar mejor el banco</w:t>
      </w:r>
    </w:p>
    <w:p w14:paraId="616B3039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Criterios de aceptación:</w:t>
      </w:r>
    </w:p>
    <w:p w14:paraId="6825D957" w14:textId="77777777" w:rsidR="00503379" w:rsidRDefault="00503379" w:rsidP="00503379">
      <w:pPr>
        <w:numPr>
          <w:ilvl w:val="0"/>
          <w:numId w:val="2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puede asignar categoría</w:t>
      </w:r>
    </w:p>
    <w:p w14:paraId="0F0FC842" w14:textId="77777777" w:rsidR="00503379" w:rsidRDefault="00503379" w:rsidP="00503379">
      <w:pPr>
        <w:numPr>
          <w:ilvl w:val="0"/>
          <w:numId w:val="2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puede asignar nivel de dificultad</w:t>
      </w:r>
    </w:p>
    <w:p w14:paraId="6B8243CC" w14:textId="77777777" w:rsidR="00503379" w:rsidRDefault="00503379" w:rsidP="00503379">
      <w:pPr>
        <w:numPr>
          <w:ilvl w:val="0"/>
          <w:numId w:val="2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pueden filtrar preguntas por estos atributos</w:t>
      </w:r>
    </w:p>
    <w:p w14:paraId="7F6FCF4F" w14:textId="77777777" w:rsidR="00503379" w:rsidRDefault="00503379" w:rsidP="0050337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FFF1126">
          <v:rect id="_x0000_i1071" style="width:0;height:1.5pt" o:hralign="center" o:hrstd="t" o:hr="t" fillcolor="#a0a0a0" stroked="f"/>
        </w:pict>
      </w:r>
    </w:p>
    <w:p w14:paraId="7F71009B" w14:textId="77777777" w:rsidR="00503379" w:rsidRDefault="00503379" w:rsidP="0050337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741BF50">
          <v:rect id="_x0000_i1072" style="width:0;height:1.5pt" o:hralign="center" o:hrstd="t" o:hr="t" fillcolor="#a0a0a0" stroked="f"/>
        </w:pict>
      </w:r>
    </w:p>
    <w:p w14:paraId="2D3144B4" w14:textId="77777777" w:rsidR="00503379" w:rsidRDefault="00503379" w:rsidP="00503379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🧩</w:t>
      </w:r>
      <w:r>
        <w:rPr>
          <w:rFonts w:ascii="Segoe UI" w:hAnsi="Segoe UI" w:cs="Segoe UI"/>
        </w:rPr>
        <w:t xml:space="preserve"> Épica 2: Generación de exámenes</w:t>
      </w:r>
    </w:p>
    <w:p w14:paraId="562573BF" w14:textId="77777777" w:rsidR="00503379" w:rsidRDefault="00503379" w:rsidP="0050337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0554392">
          <v:rect id="_x0000_i1073" style="width:0;height:1.5pt" o:hralign="center" o:hrstd="t" o:hr="t" fillcolor="#a0a0a0" stroked="f"/>
        </w:pict>
      </w:r>
    </w:p>
    <w:p w14:paraId="75D655BA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🧾</w:t>
      </w:r>
      <w:r>
        <w:rPr>
          <w:rFonts w:ascii="Segoe UI" w:hAnsi="Segoe UI" w:cs="Segoe UI"/>
        </w:rPr>
        <w:t xml:space="preserve"> HU-05: Generar examen aleatorio</w:t>
      </w:r>
    </w:p>
    <w:p w14:paraId="3AA3BDA0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Como</w:t>
      </w:r>
      <w:r>
        <w:rPr>
          <w:rFonts w:ascii="Segoe UI" w:hAnsi="Segoe UI" w:cs="Segoe UI"/>
          <w:sz w:val="21"/>
          <w:szCs w:val="21"/>
        </w:rPr>
        <w:t xml:space="preserve"> usuario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Quiero</w:t>
      </w:r>
      <w:r>
        <w:rPr>
          <w:rFonts w:ascii="Segoe UI" w:hAnsi="Segoe UI" w:cs="Segoe UI"/>
          <w:sz w:val="21"/>
          <w:szCs w:val="21"/>
        </w:rPr>
        <w:t xml:space="preserve"> generar un examen de 35 preguntas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Para</w:t>
      </w:r>
      <w:r>
        <w:rPr>
          <w:rFonts w:ascii="Segoe UI" w:hAnsi="Segoe UI" w:cs="Segoe UI"/>
          <w:sz w:val="21"/>
          <w:szCs w:val="21"/>
        </w:rPr>
        <w:t xml:space="preserve"> practicar para el examen oficial</w:t>
      </w:r>
    </w:p>
    <w:p w14:paraId="36AE831C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Criterios de aceptación:</w:t>
      </w:r>
    </w:p>
    <w:p w14:paraId="5FE896CC" w14:textId="77777777" w:rsidR="00503379" w:rsidRDefault="00503379" w:rsidP="00503379">
      <w:pPr>
        <w:numPr>
          <w:ilvl w:val="0"/>
          <w:numId w:val="2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El sistema selecciona exactamente 35 preguntas</w:t>
      </w:r>
    </w:p>
    <w:p w14:paraId="78EDF0D7" w14:textId="77777777" w:rsidR="00503379" w:rsidRDefault="00503379" w:rsidP="00503379">
      <w:pPr>
        <w:numPr>
          <w:ilvl w:val="0"/>
          <w:numId w:val="2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 hay preguntas repetidas</w:t>
      </w:r>
    </w:p>
    <w:p w14:paraId="5B3D550D" w14:textId="77777777" w:rsidR="00503379" w:rsidRDefault="00503379" w:rsidP="00503379">
      <w:pPr>
        <w:numPr>
          <w:ilvl w:val="0"/>
          <w:numId w:val="2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El examen se genera en menos de 2 segundos</w:t>
      </w:r>
    </w:p>
    <w:p w14:paraId="5AF4B1C2" w14:textId="77777777" w:rsidR="00503379" w:rsidRDefault="00503379" w:rsidP="0050337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20DF3E8">
          <v:rect id="_x0000_i1074" style="width:0;height:1.5pt" o:hralign="center" o:hrstd="t" o:hr="t" fillcolor="#a0a0a0" stroked="f"/>
        </w:pict>
      </w:r>
    </w:p>
    <w:p w14:paraId="785437BD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🧾</w:t>
      </w:r>
      <w:r>
        <w:rPr>
          <w:rFonts w:ascii="Segoe UI" w:hAnsi="Segoe UI" w:cs="Segoe UI"/>
        </w:rPr>
        <w:t xml:space="preserve"> HU-06: Garantizar variabilidad</w:t>
      </w:r>
    </w:p>
    <w:p w14:paraId="51EB4CD0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lastRenderedPageBreak/>
        <w:t>Como</w:t>
      </w:r>
      <w:r>
        <w:rPr>
          <w:rFonts w:ascii="Segoe UI" w:hAnsi="Segoe UI" w:cs="Segoe UI"/>
          <w:sz w:val="21"/>
          <w:szCs w:val="21"/>
        </w:rPr>
        <w:t xml:space="preserve"> usuario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Quiero</w:t>
      </w:r>
      <w:r>
        <w:rPr>
          <w:rFonts w:ascii="Segoe UI" w:hAnsi="Segoe UI" w:cs="Segoe UI"/>
          <w:sz w:val="21"/>
          <w:szCs w:val="21"/>
        </w:rPr>
        <w:t xml:space="preserve"> que los exámenes sean diferentes cada vez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Para</w:t>
      </w:r>
      <w:r>
        <w:rPr>
          <w:rFonts w:ascii="Segoe UI" w:hAnsi="Segoe UI" w:cs="Segoe UI"/>
          <w:sz w:val="21"/>
          <w:szCs w:val="21"/>
        </w:rPr>
        <w:t xml:space="preserve"> practicar de forma efectiva</w:t>
      </w:r>
    </w:p>
    <w:p w14:paraId="4AEEAAD8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Criterios de aceptación:</w:t>
      </w:r>
    </w:p>
    <w:p w14:paraId="411CEDCC" w14:textId="77777777" w:rsidR="00503379" w:rsidRDefault="00503379" w:rsidP="00503379">
      <w:pPr>
        <w:numPr>
          <w:ilvl w:val="0"/>
          <w:numId w:val="2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Dos exámenes consecutivos no son idénticos</w:t>
      </w:r>
    </w:p>
    <w:p w14:paraId="0DDB6FF9" w14:textId="77777777" w:rsidR="00503379" w:rsidRDefault="00503379" w:rsidP="00503379">
      <w:pPr>
        <w:numPr>
          <w:ilvl w:val="0"/>
          <w:numId w:val="2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Las preguntas se mezclan aleatoriamente</w:t>
      </w:r>
    </w:p>
    <w:p w14:paraId="36635429" w14:textId="77777777" w:rsidR="00503379" w:rsidRDefault="00503379" w:rsidP="0050337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C52EA24">
          <v:rect id="_x0000_i1075" style="width:0;height:1.5pt" o:hralign="center" o:hrstd="t" o:hr="t" fillcolor="#a0a0a0" stroked="f"/>
        </w:pict>
      </w:r>
    </w:p>
    <w:p w14:paraId="1BA08549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🧾</w:t>
      </w:r>
      <w:r>
        <w:rPr>
          <w:rFonts w:ascii="Segoe UI" w:hAnsi="Segoe UI" w:cs="Segoe UI"/>
        </w:rPr>
        <w:t xml:space="preserve"> HU-07: Mezclar opciones de respuesta</w:t>
      </w:r>
    </w:p>
    <w:p w14:paraId="7825F392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Como</w:t>
      </w:r>
      <w:r>
        <w:rPr>
          <w:rFonts w:ascii="Segoe UI" w:hAnsi="Segoe UI" w:cs="Segoe UI"/>
          <w:sz w:val="21"/>
          <w:szCs w:val="21"/>
        </w:rPr>
        <w:t xml:space="preserve"> usuario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Quiero</w:t>
      </w:r>
      <w:r>
        <w:rPr>
          <w:rFonts w:ascii="Segoe UI" w:hAnsi="Segoe UI" w:cs="Segoe UI"/>
          <w:sz w:val="21"/>
          <w:szCs w:val="21"/>
        </w:rPr>
        <w:t xml:space="preserve"> que el orden de las respuestas sea aleatorio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Para</w:t>
      </w:r>
      <w:r>
        <w:rPr>
          <w:rFonts w:ascii="Segoe UI" w:hAnsi="Segoe UI" w:cs="Segoe UI"/>
          <w:sz w:val="21"/>
          <w:szCs w:val="21"/>
        </w:rPr>
        <w:t xml:space="preserve"> evitar memorizar posiciones</w:t>
      </w:r>
    </w:p>
    <w:p w14:paraId="62FE0EC4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Criterios de aceptación:</w:t>
      </w:r>
    </w:p>
    <w:p w14:paraId="4789503E" w14:textId="77777777" w:rsidR="00503379" w:rsidRDefault="00503379" w:rsidP="00503379">
      <w:pPr>
        <w:numPr>
          <w:ilvl w:val="0"/>
          <w:numId w:val="2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Las opciones aparecen en orden distinto en cada intento</w:t>
      </w:r>
    </w:p>
    <w:p w14:paraId="79D82898" w14:textId="77777777" w:rsidR="00503379" w:rsidRDefault="00503379" w:rsidP="00503379">
      <w:pPr>
        <w:numPr>
          <w:ilvl w:val="0"/>
          <w:numId w:val="2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 respuesta correcta sigue siendo válida tras el cambio</w:t>
      </w:r>
    </w:p>
    <w:p w14:paraId="749A59C2" w14:textId="77777777" w:rsidR="00503379" w:rsidRDefault="00503379" w:rsidP="0050337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3ED3F44">
          <v:rect id="_x0000_i1076" style="width:0;height:1.5pt" o:hralign="center" o:hrstd="t" o:hr="t" fillcolor="#a0a0a0" stroked="f"/>
        </w:pict>
      </w:r>
    </w:p>
    <w:p w14:paraId="60726222" w14:textId="77777777" w:rsidR="00503379" w:rsidRDefault="00503379" w:rsidP="0050337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FA10BE3">
          <v:rect id="_x0000_i1077" style="width:0;height:1.5pt" o:hralign="center" o:hrstd="t" o:hr="t" fillcolor="#a0a0a0" stroked="f"/>
        </w:pict>
      </w:r>
    </w:p>
    <w:p w14:paraId="1F2B9988" w14:textId="77777777" w:rsidR="00503379" w:rsidRDefault="00503379" w:rsidP="00503379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🧩</w:t>
      </w:r>
      <w:r>
        <w:rPr>
          <w:rFonts w:ascii="Segoe UI" w:hAnsi="Segoe UI" w:cs="Segoe UI"/>
        </w:rPr>
        <w:t xml:space="preserve"> Épica 3: Realización del examen</w:t>
      </w:r>
    </w:p>
    <w:p w14:paraId="66ADAE73" w14:textId="77777777" w:rsidR="00503379" w:rsidRDefault="00503379" w:rsidP="0050337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051EACB">
          <v:rect id="_x0000_i1078" style="width:0;height:1.5pt" o:hralign="center" o:hrstd="t" o:hr="t" fillcolor="#a0a0a0" stroked="f"/>
        </w:pict>
      </w:r>
    </w:p>
    <w:p w14:paraId="300A6CE3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🧾</w:t>
      </w:r>
      <w:r>
        <w:rPr>
          <w:rFonts w:ascii="Segoe UI" w:hAnsi="Segoe UI" w:cs="Segoe UI"/>
        </w:rPr>
        <w:t xml:space="preserve"> HU-08: Ver preguntas del examen</w:t>
      </w:r>
    </w:p>
    <w:p w14:paraId="1B0004A7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Como</w:t>
      </w:r>
      <w:r>
        <w:rPr>
          <w:rFonts w:ascii="Segoe UI" w:hAnsi="Segoe UI" w:cs="Segoe UI"/>
          <w:sz w:val="21"/>
          <w:szCs w:val="21"/>
        </w:rPr>
        <w:t xml:space="preserve"> usuario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Quiero</w:t>
      </w:r>
      <w:r>
        <w:rPr>
          <w:rFonts w:ascii="Segoe UI" w:hAnsi="Segoe UI" w:cs="Segoe UI"/>
          <w:sz w:val="21"/>
          <w:szCs w:val="21"/>
        </w:rPr>
        <w:t xml:space="preserve"> visualizar las preguntas claramente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Para</w:t>
      </w:r>
      <w:r>
        <w:rPr>
          <w:rFonts w:ascii="Segoe UI" w:hAnsi="Segoe UI" w:cs="Segoe UI"/>
          <w:sz w:val="21"/>
          <w:szCs w:val="21"/>
        </w:rPr>
        <w:t xml:space="preserve"> poder responderlas</w:t>
      </w:r>
    </w:p>
    <w:p w14:paraId="6ABF3961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Criterios de aceptación:</w:t>
      </w:r>
    </w:p>
    <w:p w14:paraId="45093FB7" w14:textId="77777777" w:rsidR="00503379" w:rsidRDefault="00503379" w:rsidP="00503379">
      <w:pPr>
        <w:numPr>
          <w:ilvl w:val="0"/>
          <w:numId w:val="2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muestra el enunciado</w:t>
      </w:r>
    </w:p>
    <w:p w14:paraId="0EDE2487" w14:textId="77777777" w:rsidR="00503379" w:rsidRDefault="00503379" w:rsidP="00503379">
      <w:pPr>
        <w:numPr>
          <w:ilvl w:val="0"/>
          <w:numId w:val="2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muestran todas las opciones</w:t>
      </w:r>
    </w:p>
    <w:p w14:paraId="7B2C08BC" w14:textId="77777777" w:rsidR="00503379" w:rsidRDefault="00503379" w:rsidP="00503379">
      <w:pPr>
        <w:numPr>
          <w:ilvl w:val="0"/>
          <w:numId w:val="2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indica el número de pregunta</w:t>
      </w:r>
    </w:p>
    <w:p w14:paraId="63580F41" w14:textId="77777777" w:rsidR="00503379" w:rsidRDefault="00503379" w:rsidP="0050337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1A933CE">
          <v:rect id="_x0000_i1079" style="width:0;height:1.5pt" o:hralign="center" o:hrstd="t" o:hr="t" fillcolor="#a0a0a0" stroked="f"/>
        </w:pict>
      </w:r>
    </w:p>
    <w:p w14:paraId="444E0D4D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🧾</w:t>
      </w:r>
      <w:r>
        <w:rPr>
          <w:rFonts w:ascii="Segoe UI" w:hAnsi="Segoe UI" w:cs="Segoe UI"/>
        </w:rPr>
        <w:t xml:space="preserve"> HU-09: Seleccionar respuesta</w:t>
      </w:r>
    </w:p>
    <w:p w14:paraId="016110E7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lastRenderedPageBreak/>
        <w:t>Como</w:t>
      </w:r>
      <w:r>
        <w:rPr>
          <w:rFonts w:ascii="Segoe UI" w:hAnsi="Segoe UI" w:cs="Segoe UI"/>
          <w:sz w:val="21"/>
          <w:szCs w:val="21"/>
        </w:rPr>
        <w:t xml:space="preserve"> usuario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Quiero</w:t>
      </w:r>
      <w:r>
        <w:rPr>
          <w:rFonts w:ascii="Segoe UI" w:hAnsi="Segoe UI" w:cs="Segoe UI"/>
          <w:sz w:val="21"/>
          <w:szCs w:val="21"/>
        </w:rPr>
        <w:t xml:space="preserve"> seleccionar una respuesta por pregunta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Para</w:t>
      </w:r>
      <w:r>
        <w:rPr>
          <w:rFonts w:ascii="Segoe UI" w:hAnsi="Segoe UI" w:cs="Segoe UI"/>
          <w:sz w:val="21"/>
          <w:szCs w:val="21"/>
        </w:rPr>
        <w:t xml:space="preserve"> completar el examen</w:t>
      </w:r>
    </w:p>
    <w:p w14:paraId="03D21DCD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Criterios de aceptación:</w:t>
      </w:r>
    </w:p>
    <w:p w14:paraId="2ECDF793" w14:textId="77777777" w:rsidR="00503379" w:rsidRDefault="00503379" w:rsidP="00503379">
      <w:pPr>
        <w:numPr>
          <w:ilvl w:val="0"/>
          <w:numId w:val="2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Solo se permite una opción por pregunta</w:t>
      </w:r>
    </w:p>
    <w:p w14:paraId="2E9F86EC" w14:textId="77777777" w:rsidR="00503379" w:rsidRDefault="00503379" w:rsidP="00503379">
      <w:pPr>
        <w:numPr>
          <w:ilvl w:val="0"/>
          <w:numId w:val="2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puede cambiar la respuesta antes de enviar</w:t>
      </w:r>
    </w:p>
    <w:p w14:paraId="3907CEFC" w14:textId="77777777" w:rsidR="00503379" w:rsidRDefault="00503379" w:rsidP="0050337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335394E">
          <v:rect id="_x0000_i1080" style="width:0;height:1.5pt" o:hralign="center" o:hrstd="t" o:hr="t" fillcolor="#a0a0a0" stroked="f"/>
        </w:pict>
      </w:r>
    </w:p>
    <w:p w14:paraId="7B9C6110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🧾</w:t>
      </w:r>
      <w:r>
        <w:rPr>
          <w:rFonts w:ascii="Segoe UI" w:hAnsi="Segoe UI" w:cs="Segoe UI"/>
        </w:rPr>
        <w:t xml:space="preserve"> HU-10: Navegar entre preguntas</w:t>
      </w:r>
    </w:p>
    <w:p w14:paraId="39449E4C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Como</w:t>
      </w:r>
      <w:r>
        <w:rPr>
          <w:rFonts w:ascii="Segoe UI" w:hAnsi="Segoe UI" w:cs="Segoe UI"/>
          <w:sz w:val="21"/>
          <w:szCs w:val="21"/>
        </w:rPr>
        <w:t xml:space="preserve"> usuario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Quiero</w:t>
      </w:r>
      <w:r>
        <w:rPr>
          <w:rFonts w:ascii="Segoe UI" w:hAnsi="Segoe UI" w:cs="Segoe UI"/>
          <w:sz w:val="21"/>
          <w:szCs w:val="21"/>
        </w:rPr>
        <w:t xml:space="preserve"> moverme entre preguntas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Para</w:t>
      </w:r>
      <w:r>
        <w:rPr>
          <w:rFonts w:ascii="Segoe UI" w:hAnsi="Segoe UI" w:cs="Segoe UI"/>
          <w:sz w:val="21"/>
          <w:szCs w:val="21"/>
        </w:rPr>
        <w:t xml:space="preserve"> revisar mis respuestas</w:t>
      </w:r>
    </w:p>
    <w:p w14:paraId="18798A46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Criterios de aceptación:</w:t>
      </w:r>
    </w:p>
    <w:p w14:paraId="09BA6FE8" w14:textId="77777777" w:rsidR="00503379" w:rsidRDefault="00503379" w:rsidP="00503379">
      <w:pPr>
        <w:numPr>
          <w:ilvl w:val="0"/>
          <w:numId w:val="2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puede avanzar y retroceder</w:t>
      </w:r>
    </w:p>
    <w:p w14:paraId="5063CDE7" w14:textId="77777777" w:rsidR="00503379" w:rsidRDefault="00503379" w:rsidP="00503379">
      <w:pPr>
        <w:numPr>
          <w:ilvl w:val="0"/>
          <w:numId w:val="2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conservan respuestas seleccionadas</w:t>
      </w:r>
    </w:p>
    <w:p w14:paraId="1FDF00B8" w14:textId="77777777" w:rsidR="00503379" w:rsidRDefault="00503379" w:rsidP="0050337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BE44C83">
          <v:rect id="_x0000_i1081" style="width:0;height:1.5pt" o:hralign="center" o:hrstd="t" o:hr="t" fillcolor="#a0a0a0" stroked="f"/>
        </w:pict>
      </w:r>
    </w:p>
    <w:p w14:paraId="492B589A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🧾</w:t>
      </w:r>
      <w:r>
        <w:rPr>
          <w:rFonts w:ascii="Segoe UI" w:hAnsi="Segoe UI" w:cs="Segoe UI"/>
        </w:rPr>
        <w:t xml:space="preserve"> HU-11: Revisar antes de enviar</w:t>
      </w:r>
    </w:p>
    <w:p w14:paraId="1EF2E9E8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Como</w:t>
      </w:r>
      <w:r>
        <w:rPr>
          <w:rFonts w:ascii="Segoe UI" w:hAnsi="Segoe UI" w:cs="Segoe UI"/>
          <w:sz w:val="21"/>
          <w:szCs w:val="21"/>
        </w:rPr>
        <w:t xml:space="preserve"> usuario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Quiero</w:t>
      </w:r>
      <w:r>
        <w:rPr>
          <w:rFonts w:ascii="Segoe UI" w:hAnsi="Segoe UI" w:cs="Segoe UI"/>
          <w:sz w:val="21"/>
          <w:szCs w:val="21"/>
        </w:rPr>
        <w:t xml:space="preserve"> revisar mis respuestas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Para</w:t>
      </w:r>
      <w:r>
        <w:rPr>
          <w:rFonts w:ascii="Segoe UI" w:hAnsi="Segoe UI" w:cs="Segoe UI"/>
          <w:sz w:val="21"/>
          <w:szCs w:val="21"/>
        </w:rPr>
        <w:t xml:space="preserve"> asegurarme antes de entregar</w:t>
      </w:r>
    </w:p>
    <w:p w14:paraId="68043A94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Criterios de aceptación:</w:t>
      </w:r>
    </w:p>
    <w:p w14:paraId="05481CAE" w14:textId="77777777" w:rsidR="00503379" w:rsidRDefault="00503379" w:rsidP="00503379">
      <w:pPr>
        <w:numPr>
          <w:ilvl w:val="0"/>
          <w:numId w:val="2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muestra resumen de respuestas</w:t>
      </w:r>
    </w:p>
    <w:p w14:paraId="3A80FBAE" w14:textId="77777777" w:rsidR="00503379" w:rsidRDefault="00503379" w:rsidP="00503379">
      <w:pPr>
        <w:numPr>
          <w:ilvl w:val="0"/>
          <w:numId w:val="2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pueden modificar antes del envío</w:t>
      </w:r>
    </w:p>
    <w:p w14:paraId="01440C18" w14:textId="77777777" w:rsidR="00503379" w:rsidRDefault="00503379" w:rsidP="0050337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0581C00">
          <v:rect id="_x0000_i1082" style="width:0;height:1.5pt" o:hralign="center" o:hrstd="t" o:hr="t" fillcolor="#a0a0a0" stroked="f"/>
        </w:pict>
      </w:r>
    </w:p>
    <w:p w14:paraId="2A90ABF1" w14:textId="77777777" w:rsidR="00503379" w:rsidRDefault="00503379" w:rsidP="0050337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F3700BF">
          <v:rect id="_x0000_i1083" style="width:0;height:1.5pt" o:hralign="center" o:hrstd="t" o:hr="t" fillcolor="#a0a0a0" stroked="f"/>
        </w:pict>
      </w:r>
    </w:p>
    <w:p w14:paraId="0B211160" w14:textId="77777777" w:rsidR="00503379" w:rsidRDefault="00503379" w:rsidP="00503379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🧩</w:t>
      </w:r>
      <w:r>
        <w:rPr>
          <w:rFonts w:ascii="Segoe UI" w:hAnsi="Segoe UI" w:cs="Segoe UI"/>
        </w:rPr>
        <w:t xml:space="preserve"> Épica 4: Evaluación y resultados</w:t>
      </w:r>
    </w:p>
    <w:p w14:paraId="0EA4402B" w14:textId="77777777" w:rsidR="00503379" w:rsidRDefault="00503379" w:rsidP="0050337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C246392">
          <v:rect id="_x0000_i1084" style="width:0;height:1.5pt" o:hralign="center" o:hrstd="t" o:hr="t" fillcolor="#a0a0a0" stroked="f"/>
        </w:pict>
      </w:r>
    </w:p>
    <w:p w14:paraId="4E3E7ADD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🧾</w:t>
      </w:r>
      <w:r>
        <w:rPr>
          <w:rFonts w:ascii="Segoe UI" w:hAnsi="Segoe UI" w:cs="Segoe UI"/>
        </w:rPr>
        <w:t xml:space="preserve"> HU-12: Calcular resultado</w:t>
      </w:r>
    </w:p>
    <w:p w14:paraId="4DFC4C2F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Como</w:t>
      </w:r>
      <w:r>
        <w:rPr>
          <w:rFonts w:ascii="Segoe UI" w:hAnsi="Segoe UI" w:cs="Segoe UI"/>
          <w:sz w:val="21"/>
          <w:szCs w:val="21"/>
        </w:rPr>
        <w:t xml:space="preserve"> usuario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Quiero</w:t>
      </w:r>
      <w:r>
        <w:rPr>
          <w:rFonts w:ascii="Segoe UI" w:hAnsi="Segoe UI" w:cs="Segoe UI"/>
          <w:sz w:val="21"/>
          <w:szCs w:val="21"/>
        </w:rPr>
        <w:t xml:space="preserve"> obtener una calificación automática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Para</w:t>
      </w:r>
      <w:r>
        <w:rPr>
          <w:rFonts w:ascii="Segoe UI" w:hAnsi="Segoe UI" w:cs="Segoe UI"/>
          <w:sz w:val="21"/>
          <w:szCs w:val="21"/>
        </w:rPr>
        <w:t xml:space="preserve"> conocer mi nivel</w:t>
      </w:r>
    </w:p>
    <w:p w14:paraId="63038BC7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lastRenderedPageBreak/>
        <w:t>Criterios de aceptación:</w:t>
      </w:r>
    </w:p>
    <w:p w14:paraId="1A162FEE" w14:textId="77777777" w:rsidR="00503379" w:rsidRDefault="00503379" w:rsidP="00503379">
      <w:pPr>
        <w:numPr>
          <w:ilvl w:val="0"/>
          <w:numId w:val="2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calcula porcentaje correctamente</w:t>
      </w:r>
    </w:p>
    <w:p w14:paraId="603980BF" w14:textId="77777777" w:rsidR="00503379" w:rsidRDefault="00503379" w:rsidP="00503379">
      <w:pPr>
        <w:numPr>
          <w:ilvl w:val="0"/>
          <w:numId w:val="2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muestra número de aciertos y fallos</w:t>
      </w:r>
    </w:p>
    <w:p w14:paraId="190CFD93" w14:textId="77777777" w:rsidR="00503379" w:rsidRDefault="00503379" w:rsidP="0050337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B0CBD1E">
          <v:rect id="_x0000_i1085" style="width:0;height:1.5pt" o:hralign="center" o:hrstd="t" o:hr="t" fillcolor="#a0a0a0" stroked="f"/>
        </w:pict>
      </w:r>
    </w:p>
    <w:p w14:paraId="2268B03E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🧾</w:t>
      </w:r>
      <w:r>
        <w:rPr>
          <w:rFonts w:ascii="Segoe UI" w:hAnsi="Segoe UI" w:cs="Segoe UI"/>
        </w:rPr>
        <w:t xml:space="preserve"> HU-13: Ver respuestas correctas</w:t>
      </w:r>
    </w:p>
    <w:p w14:paraId="253E0B13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Como</w:t>
      </w:r>
      <w:r>
        <w:rPr>
          <w:rFonts w:ascii="Segoe UI" w:hAnsi="Segoe UI" w:cs="Segoe UI"/>
          <w:sz w:val="21"/>
          <w:szCs w:val="21"/>
        </w:rPr>
        <w:t xml:space="preserve"> usuario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Quiero</w:t>
      </w:r>
      <w:r>
        <w:rPr>
          <w:rFonts w:ascii="Segoe UI" w:hAnsi="Segoe UI" w:cs="Segoe UI"/>
          <w:sz w:val="21"/>
          <w:szCs w:val="21"/>
        </w:rPr>
        <w:t xml:space="preserve"> ver qué respuestas eran correctas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Para</w:t>
      </w:r>
      <w:r>
        <w:rPr>
          <w:rFonts w:ascii="Segoe UI" w:hAnsi="Segoe UI" w:cs="Segoe UI"/>
          <w:sz w:val="21"/>
          <w:szCs w:val="21"/>
        </w:rPr>
        <w:t xml:space="preserve"> aprender de mis errores</w:t>
      </w:r>
    </w:p>
    <w:p w14:paraId="583B957E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Criterios de aceptación:</w:t>
      </w:r>
    </w:p>
    <w:p w14:paraId="00E2E875" w14:textId="77777777" w:rsidR="00503379" w:rsidRDefault="00503379" w:rsidP="00503379">
      <w:pPr>
        <w:numPr>
          <w:ilvl w:val="0"/>
          <w:numId w:val="3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muestran preguntas falladas</w:t>
      </w:r>
    </w:p>
    <w:p w14:paraId="1BFC7047" w14:textId="77777777" w:rsidR="00503379" w:rsidRDefault="00503379" w:rsidP="00503379">
      <w:pPr>
        <w:numPr>
          <w:ilvl w:val="0"/>
          <w:numId w:val="3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indica la respuesta correcta</w:t>
      </w:r>
    </w:p>
    <w:p w14:paraId="3E6C07DF" w14:textId="77777777" w:rsidR="00503379" w:rsidRDefault="00503379" w:rsidP="00503379">
      <w:pPr>
        <w:numPr>
          <w:ilvl w:val="0"/>
          <w:numId w:val="3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diferencia entre aciertos y errores</w:t>
      </w:r>
    </w:p>
    <w:p w14:paraId="5176BE34" w14:textId="77777777" w:rsidR="00503379" w:rsidRDefault="00503379" w:rsidP="0050337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2C00304">
          <v:rect id="_x0000_i1086" style="width:0;height:1.5pt" o:hralign="center" o:hrstd="t" o:hr="t" fillcolor="#a0a0a0" stroked="f"/>
        </w:pict>
      </w:r>
    </w:p>
    <w:p w14:paraId="536BBE49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🧾</w:t>
      </w:r>
      <w:r>
        <w:rPr>
          <w:rFonts w:ascii="Segoe UI" w:hAnsi="Segoe UI" w:cs="Segoe UI"/>
        </w:rPr>
        <w:t xml:space="preserve"> HU-14: Mostrar aprobado/suspenso</w:t>
      </w:r>
    </w:p>
    <w:p w14:paraId="676FD7D9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Como</w:t>
      </w:r>
      <w:r>
        <w:rPr>
          <w:rFonts w:ascii="Segoe UI" w:hAnsi="Segoe UI" w:cs="Segoe UI"/>
          <w:sz w:val="21"/>
          <w:szCs w:val="21"/>
        </w:rPr>
        <w:t xml:space="preserve"> usuario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Quiero</w:t>
      </w:r>
      <w:r>
        <w:rPr>
          <w:rFonts w:ascii="Segoe UI" w:hAnsi="Segoe UI" w:cs="Segoe UI"/>
          <w:sz w:val="21"/>
          <w:szCs w:val="21"/>
        </w:rPr>
        <w:t xml:space="preserve"> saber si he aprobado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Para</w:t>
      </w:r>
      <w:r>
        <w:rPr>
          <w:rFonts w:ascii="Segoe UI" w:hAnsi="Segoe UI" w:cs="Segoe UI"/>
          <w:sz w:val="21"/>
          <w:szCs w:val="21"/>
        </w:rPr>
        <w:t xml:space="preserve"> evaluar mi preparación</w:t>
      </w:r>
    </w:p>
    <w:p w14:paraId="48B89E29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Criterios de aceptación:</w:t>
      </w:r>
    </w:p>
    <w:p w14:paraId="6D986E2C" w14:textId="77777777" w:rsidR="00503379" w:rsidRDefault="00503379" w:rsidP="00503379">
      <w:pPr>
        <w:numPr>
          <w:ilvl w:val="0"/>
          <w:numId w:val="3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El sistema define un umbral (ej. 70%)</w:t>
      </w:r>
    </w:p>
    <w:p w14:paraId="0BC781AD" w14:textId="77777777" w:rsidR="00503379" w:rsidRDefault="00503379" w:rsidP="00503379">
      <w:pPr>
        <w:numPr>
          <w:ilvl w:val="0"/>
          <w:numId w:val="3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muestra claramente "Aprobado" o "Suspenso"</w:t>
      </w:r>
    </w:p>
    <w:p w14:paraId="7FC68EB4" w14:textId="77777777" w:rsidR="00503379" w:rsidRDefault="00503379" w:rsidP="0050337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B405F22">
          <v:rect id="_x0000_i1087" style="width:0;height:1.5pt" o:hralign="center" o:hrstd="t" o:hr="t" fillcolor="#a0a0a0" stroked="f"/>
        </w:pict>
      </w:r>
    </w:p>
    <w:p w14:paraId="7F5D8CD1" w14:textId="77777777" w:rsidR="00503379" w:rsidRDefault="00503379" w:rsidP="0050337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F8E7B69">
          <v:rect id="_x0000_i1088" style="width:0;height:1.5pt" o:hralign="center" o:hrstd="t" o:hr="t" fillcolor="#a0a0a0" stroked="f"/>
        </w:pict>
      </w:r>
    </w:p>
    <w:p w14:paraId="42F030D3" w14:textId="77777777" w:rsidR="00503379" w:rsidRDefault="00503379" w:rsidP="00503379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🧩</w:t>
      </w:r>
      <w:r>
        <w:rPr>
          <w:rFonts w:ascii="Segoe UI" w:hAnsi="Segoe UI" w:cs="Segoe UI"/>
        </w:rPr>
        <w:t xml:space="preserve"> Épica 5: Experiencia de usuario</w:t>
      </w:r>
    </w:p>
    <w:p w14:paraId="138DF515" w14:textId="77777777" w:rsidR="00503379" w:rsidRDefault="00503379" w:rsidP="0050337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8213FE4">
          <v:rect id="_x0000_i1089" style="width:0;height:1.5pt" o:hralign="center" o:hrstd="t" o:hr="t" fillcolor="#a0a0a0" stroked="f"/>
        </w:pict>
      </w:r>
    </w:p>
    <w:p w14:paraId="47FFE5B8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🧾</w:t>
      </w:r>
      <w:r>
        <w:rPr>
          <w:rFonts w:ascii="Segoe UI" w:hAnsi="Segoe UI" w:cs="Segoe UI"/>
        </w:rPr>
        <w:t xml:space="preserve"> HU-15: Interfaz clara</w:t>
      </w:r>
    </w:p>
    <w:p w14:paraId="3F1C9B6F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Como</w:t>
      </w:r>
      <w:r>
        <w:rPr>
          <w:rFonts w:ascii="Segoe UI" w:hAnsi="Segoe UI" w:cs="Segoe UI"/>
          <w:sz w:val="21"/>
          <w:szCs w:val="21"/>
        </w:rPr>
        <w:t xml:space="preserve"> usuario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Quiero</w:t>
      </w:r>
      <w:r>
        <w:rPr>
          <w:rFonts w:ascii="Segoe UI" w:hAnsi="Segoe UI" w:cs="Segoe UI"/>
          <w:sz w:val="21"/>
          <w:szCs w:val="21"/>
        </w:rPr>
        <w:t xml:space="preserve"> una interfaz sencilla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Para</w:t>
      </w:r>
      <w:r>
        <w:rPr>
          <w:rFonts w:ascii="Segoe UI" w:hAnsi="Segoe UI" w:cs="Segoe UI"/>
          <w:sz w:val="21"/>
          <w:szCs w:val="21"/>
        </w:rPr>
        <w:t xml:space="preserve"> no confundirme durante el examen</w:t>
      </w:r>
    </w:p>
    <w:p w14:paraId="4783D820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Criterios de aceptación:</w:t>
      </w:r>
    </w:p>
    <w:p w14:paraId="2807258F" w14:textId="77777777" w:rsidR="00503379" w:rsidRDefault="00503379" w:rsidP="00503379">
      <w:pPr>
        <w:numPr>
          <w:ilvl w:val="0"/>
          <w:numId w:val="3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Diseño limpio</w:t>
      </w:r>
    </w:p>
    <w:p w14:paraId="3538A1F0" w14:textId="77777777" w:rsidR="00503379" w:rsidRDefault="00503379" w:rsidP="00503379">
      <w:pPr>
        <w:numPr>
          <w:ilvl w:val="0"/>
          <w:numId w:val="3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Tipografía legible</w:t>
      </w:r>
    </w:p>
    <w:p w14:paraId="58A9367F" w14:textId="77777777" w:rsidR="00503379" w:rsidRDefault="00503379" w:rsidP="00503379">
      <w:pPr>
        <w:numPr>
          <w:ilvl w:val="0"/>
          <w:numId w:val="32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Opciones claramente diferenciadas</w:t>
      </w:r>
    </w:p>
    <w:p w14:paraId="6E9C9CD2" w14:textId="77777777" w:rsidR="00503379" w:rsidRDefault="00503379" w:rsidP="0050337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E9CD203">
          <v:rect id="_x0000_i1090" style="width:0;height:1.5pt" o:hralign="center" o:hrstd="t" o:hr="t" fillcolor="#a0a0a0" stroked="f"/>
        </w:pict>
      </w:r>
    </w:p>
    <w:p w14:paraId="093919B5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🧾</w:t>
      </w:r>
      <w:r>
        <w:rPr>
          <w:rFonts w:ascii="Segoe UI" w:hAnsi="Segoe UI" w:cs="Segoe UI"/>
        </w:rPr>
        <w:t xml:space="preserve"> HU-16: Indicador de progreso</w:t>
      </w:r>
    </w:p>
    <w:p w14:paraId="6E9BDA24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Como</w:t>
      </w:r>
      <w:r>
        <w:rPr>
          <w:rFonts w:ascii="Segoe UI" w:hAnsi="Segoe UI" w:cs="Segoe UI"/>
          <w:sz w:val="21"/>
          <w:szCs w:val="21"/>
        </w:rPr>
        <w:t xml:space="preserve"> usuario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Quiero</w:t>
      </w:r>
      <w:r>
        <w:rPr>
          <w:rFonts w:ascii="Segoe UI" w:hAnsi="Segoe UI" w:cs="Segoe UI"/>
          <w:sz w:val="21"/>
          <w:szCs w:val="21"/>
        </w:rPr>
        <w:t xml:space="preserve"> ver cuántas preguntas llevo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Para</w:t>
      </w:r>
      <w:r>
        <w:rPr>
          <w:rFonts w:ascii="Segoe UI" w:hAnsi="Segoe UI" w:cs="Segoe UI"/>
          <w:sz w:val="21"/>
          <w:szCs w:val="21"/>
        </w:rPr>
        <w:t xml:space="preserve"> gestionar mejor mi avance</w:t>
      </w:r>
    </w:p>
    <w:p w14:paraId="6C0C896B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Criterios de aceptación:</w:t>
      </w:r>
    </w:p>
    <w:p w14:paraId="3800AEE7" w14:textId="77777777" w:rsidR="00503379" w:rsidRDefault="00503379" w:rsidP="00503379">
      <w:pPr>
        <w:numPr>
          <w:ilvl w:val="0"/>
          <w:numId w:val="3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muestra progreso (ej. 10/35)</w:t>
      </w:r>
    </w:p>
    <w:p w14:paraId="0D42B674" w14:textId="77777777" w:rsidR="00503379" w:rsidRDefault="00503379" w:rsidP="00503379">
      <w:pPr>
        <w:numPr>
          <w:ilvl w:val="0"/>
          <w:numId w:val="33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actualiza automáticamente</w:t>
      </w:r>
    </w:p>
    <w:p w14:paraId="535E2E25" w14:textId="77777777" w:rsidR="00503379" w:rsidRDefault="00503379" w:rsidP="0050337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131A22C">
          <v:rect id="_x0000_i1091" style="width:0;height:1.5pt" o:hralign="center" o:hrstd="t" o:hr="t" fillcolor="#a0a0a0" stroked="f"/>
        </w:pict>
      </w:r>
    </w:p>
    <w:p w14:paraId="5F1D2F82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🧾</w:t>
      </w:r>
      <w:r>
        <w:rPr>
          <w:rFonts w:ascii="Segoe UI" w:hAnsi="Segoe UI" w:cs="Segoe UI"/>
        </w:rPr>
        <w:t xml:space="preserve"> HU-17: Evitar pérdida de respuestas</w:t>
      </w:r>
    </w:p>
    <w:p w14:paraId="7DB487E8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Como</w:t>
      </w:r>
      <w:r>
        <w:rPr>
          <w:rFonts w:ascii="Segoe UI" w:hAnsi="Segoe UI" w:cs="Segoe UI"/>
          <w:sz w:val="21"/>
          <w:szCs w:val="21"/>
        </w:rPr>
        <w:t xml:space="preserve"> usuario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Quiero</w:t>
      </w:r>
      <w:r>
        <w:rPr>
          <w:rFonts w:ascii="Segoe UI" w:hAnsi="Segoe UI" w:cs="Segoe UI"/>
          <w:sz w:val="21"/>
          <w:szCs w:val="21"/>
        </w:rPr>
        <w:t xml:space="preserve"> que mis respuestas no se pierdan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Para</w:t>
      </w:r>
      <w:r>
        <w:rPr>
          <w:rFonts w:ascii="Segoe UI" w:hAnsi="Segoe UI" w:cs="Segoe UI"/>
          <w:sz w:val="21"/>
          <w:szCs w:val="21"/>
        </w:rPr>
        <w:t xml:space="preserve"> no repetir el trabajo</w:t>
      </w:r>
    </w:p>
    <w:p w14:paraId="11CECEE3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Criterios de aceptación:</w:t>
      </w:r>
    </w:p>
    <w:p w14:paraId="45E39AD4" w14:textId="77777777" w:rsidR="00503379" w:rsidRDefault="00503379" w:rsidP="00503379">
      <w:pPr>
        <w:numPr>
          <w:ilvl w:val="0"/>
          <w:numId w:val="3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Las respuestas se mantienen durante la sesión</w:t>
      </w:r>
    </w:p>
    <w:p w14:paraId="47B791FA" w14:textId="77777777" w:rsidR="00503379" w:rsidRDefault="00503379" w:rsidP="00503379">
      <w:pPr>
        <w:numPr>
          <w:ilvl w:val="0"/>
          <w:numId w:val="34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Opcional: autoguardado</w:t>
      </w:r>
    </w:p>
    <w:p w14:paraId="6868114A" w14:textId="77777777" w:rsidR="00503379" w:rsidRDefault="00503379" w:rsidP="0050337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82726CF">
          <v:rect id="_x0000_i1092" style="width:0;height:1.5pt" o:hralign="center" o:hrstd="t" o:hr="t" fillcolor="#a0a0a0" stroked="f"/>
        </w:pict>
      </w:r>
    </w:p>
    <w:p w14:paraId="7B6C2C2E" w14:textId="77777777" w:rsidR="00503379" w:rsidRDefault="00503379" w:rsidP="0050337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108AF36">
          <v:rect id="_x0000_i1093" style="width:0;height:1.5pt" o:hralign="center" o:hrstd="t" o:hr="t" fillcolor="#a0a0a0" stroked="f"/>
        </w:pict>
      </w:r>
    </w:p>
    <w:p w14:paraId="7FE7DAEA" w14:textId="77777777" w:rsidR="00503379" w:rsidRDefault="00503379" w:rsidP="00503379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🧩</w:t>
      </w:r>
      <w:r>
        <w:rPr>
          <w:rFonts w:ascii="Segoe UI" w:hAnsi="Segoe UI" w:cs="Segoe UI"/>
        </w:rPr>
        <w:t xml:space="preserve"> Épica 6: Sistema y calidad</w:t>
      </w:r>
    </w:p>
    <w:p w14:paraId="7CC64D19" w14:textId="77777777" w:rsidR="00503379" w:rsidRDefault="00503379" w:rsidP="0050337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536868E">
          <v:rect id="_x0000_i1094" style="width:0;height:1.5pt" o:hralign="center" o:hrstd="t" o:hr="t" fillcolor="#a0a0a0" stroked="f"/>
        </w:pict>
      </w:r>
    </w:p>
    <w:p w14:paraId="5E88AF4B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🧾</w:t>
      </w:r>
      <w:r>
        <w:rPr>
          <w:rFonts w:ascii="Segoe UI" w:hAnsi="Segoe UI" w:cs="Segoe UI"/>
        </w:rPr>
        <w:t xml:space="preserve"> HU-18: Validación de datos</w:t>
      </w:r>
    </w:p>
    <w:p w14:paraId="3CB9A9C9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Como</w:t>
      </w:r>
      <w:r>
        <w:rPr>
          <w:rFonts w:ascii="Segoe UI" w:hAnsi="Segoe UI" w:cs="Segoe UI"/>
          <w:sz w:val="21"/>
          <w:szCs w:val="21"/>
        </w:rPr>
        <w:t xml:space="preserve"> sistema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Quiero</w:t>
      </w:r>
      <w:r>
        <w:rPr>
          <w:rFonts w:ascii="Segoe UI" w:hAnsi="Segoe UI" w:cs="Segoe UI"/>
          <w:sz w:val="21"/>
          <w:szCs w:val="21"/>
        </w:rPr>
        <w:t xml:space="preserve"> validar las entradas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Para</w:t>
      </w:r>
      <w:r>
        <w:rPr>
          <w:rFonts w:ascii="Segoe UI" w:hAnsi="Segoe UI" w:cs="Segoe UI"/>
          <w:sz w:val="21"/>
          <w:szCs w:val="21"/>
        </w:rPr>
        <w:t xml:space="preserve"> evitar errores</w:t>
      </w:r>
    </w:p>
    <w:p w14:paraId="39B3602F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Criterios de aceptación:</w:t>
      </w:r>
    </w:p>
    <w:p w14:paraId="317DAE96" w14:textId="77777777" w:rsidR="00503379" w:rsidRDefault="00503379" w:rsidP="00503379">
      <w:pPr>
        <w:numPr>
          <w:ilvl w:val="0"/>
          <w:numId w:val="3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 se aceptan datos inconsistentes</w:t>
      </w:r>
    </w:p>
    <w:p w14:paraId="3D9F7D38" w14:textId="77777777" w:rsidR="00503379" w:rsidRDefault="00503379" w:rsidP="00503379">
      <w:pPr>
        <w:numPr>
          <w:ilvl w:val="0"/>
          <w:numId w:val="35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 muestran mensajes de error claros</w:t>
      </w:r>
    </w:p>
    <w:p w14:paraId="2A93A72F" w14:textId="77777777" w:rsidR="00503379" w:rsidRDefault="00503379" w:rsidP="0050337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 w14:anchorId="27D4CA8E">
          <v:rect id="_x0000_i1095" style="width:0;height:1.5pt" o:hralign="center" o:hrstd="t" o:hr="t" fillcolor="#a0a0a0" stroked="f"/>
        </w:pict>
      </w:r>
    </w:p>
    <w:p w14:paraId="7D8187BE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🧾</w:t>
      </w:r>
      <w:r>
        <w:rPr>
          <w:rFonts w:ascii="Segoe UI" w:hAnsi="Segoe UI" w:cs="Segoe UI"/>
        </w:rPr>
        <w:t xml:space="preserve"> HU-19: Rendimiento del sistema</w:t>
      </w:r>
    </w:p>
    <w:p w14:paraId="6D4183C6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Como</w:t>
      </w:r>
      <w:r>
        <w:rPr>
          <w:rFonts w:ascii="Segoe UI" w:hAnsi="Segoe UI" w:cs="Segoe UI"/>
          <w:sz w:val="21"/>
          <w:szCs w:val="21"/>
        </w:rPr>
        <w:t xml:space="preserve"> usuario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Quiero</w:t>
      </w:r>
      <w:r>
        <w:rPr>
          <w:rFonts w:ascii="Segoe UI" w:hAnsi="Segoe UI" w:cs="Segoe UI"/>
          <w:sz w:val="21"/>
          <w:szCs w:val="21"/>
        </w:rPr>
        <w:t xml:space="preserve"> que el sistema sea rápido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Para</w:t>
      </w:r>
      <w:r>
        <w:rPr>
          <w:rFonts w:ascii="Segoe UI" w:hAnsi="Segoe UI" w:cs="Segoe UI"/>
          <w:sz w:val="21"/>
          <w:szCs w:val="21"/>
        </w:rPr>
        <w:t xml:space="preserve"> tener una experiencia fluida</w:t>
      </w:r>
    </w:p>
    <w:p w14:paraId="05693799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Criterios de aceptación:</w:t>
      </w:r>
    </w:p>
    <w:p w14:paraId="30869504" w14:textId="77777777" w:rsidR="00503379" w:rsidRDefault="00503379" w:rsidP="00503379">
      <w:pPr>
        <w:numPr>
          <w:ilvl w:val="0"/>
          <w:numId w:val="3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Generación de examen &lt; 2s</w:t>
      </w:r>
    </w:p>
    <w:p w14:paraId="360F8947" w14:textId="77777777" w:rsidR="00503379" w:rsidRDefault="00503379" w:rsidP="00503379">
      <w:pPr>
        <w:numPr>
          <w:ilvl w:val="0"/>
          <w:numId w:val="36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Carga de páginas &lt; 1s</w:t>
      </w:r>
    </w:p>
    <w:p w14:paraId="0D1245EF" w14:textId="77777777" w:rsidR="00503379" w:rsidRDefault="00503379" w:rsidP="0050337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96B82AD">
          <v:rect id="_x0000_i1096" style="width:0;height:1.5pt" o:hralign="center" o:hrstd="t" o:hr="t" fillcolor="#a0a0a0" stroked="f"/>
        </w:pict>
      </w:r>
    </w:p>
    <w:p w14:paraId="11118CD6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🧾</w:t>
      </w:r>
      <w:r>
        <w:rPr>
          <w:rFonts w:ascii="Segoe UI" w:hAnsi="Segoe UI" w:cs="Segoe UI"/>
        </w:rPr>
        <w:t xml:space="preserve"> HU-20: </w:t>
      </w:r>
      <w:proofErr w:type="spellStart"/>
      <w:r>
        <w:rPr>
          <w:rFonts w:ascii="Segoe UI" w:hAnsi="Segoe UI" w:cs="Segoe UI"/>
        </w:rPr>
        <w:t>Testing</w:t>
      </w:r>
      <w:proofErr w:type="spellEnd"/>
      <w:r>
        <w:rPr>
          <w:rFonts w:ascii="Segoe UI" w:hAnsi="Segoe UI" w:cs="Segoe UI"/>
        </w:rPr>
        <w:t xml:space="preserve"> automatizado</w:t>
      </w:r>
    </w:p>
    <w:p w14:paraId="6954AB42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Como</w:t>
      </w:r>
      <w:r>
        <w:rPr>
          <w:rFonts w:ascii="Segoe UI" w:hAnsi="Segoe UI" w:cs="Segoe UI"/>
          <w:sz w:val="21"/>
          <w:szCs w:val="21"/>
        </w:rPr>
        <w:t xml:space="preserve"> equipo de desarrollo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Quiero</w:t>
      </w:r>
      <w:r>
        <w:rPr>
          <w:rFonts w:ascii="Segoe UI" w:hAnsi="Segoe UI" w:cs="Segoe UI"/>
          <w:sz w:val="21"/>
          <w:szCs w:val="21"/>
        </w:rPr>
        <w:t xml:space="preserve"> tener </w:t>
      </w:r>
      <w:proofErr w:type="spellStart"/>
      <w:r>
        <w:rPr>
          <w:rFonts w:ascii="Segoe UI" w:hAnsi="Segoe UI" w:cs="Segoe UI"/>
          <w:sz w:val="21"/>
          <w:szCs w:val="21"/>
        </w:rPr>
        <w:t>tests</w:t>
      </w:r>
      <w:proofErr w:type="spellEnd"/>
      <w:r>
        <w:rPr>
          <w:rFonts w:ascii="Segoe UI" w:hAnsi="Segoe UI" w:cs="Segoe UI"/>
          <w:sz w:val="21"/>
          <w:szCs w:val="21"/>
        </w:rPr>
        <w:t xml:space="preserve"> automáticos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Para</w:t>
      </w:r>
      <w:r>
        <w:rPr>
          <w:rFonts w:ascii="Segoe UI" w:hAnsi="Segoe UI" w:cs="Segoe UI"/>
          <w:sz w:val="21"/>
          <w:szCs w:val="21"/>
        </w:rPr>
        <w:t xml:space="preserve"> asegurar la calidad del sistema</w:t>
      </w:r>
    </w:p>
    <w:p w14:paraId="703AE1AF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Criterios de aceptación:</w:t>
      </w:r>
    </w:p>
    <w:p w14:paraId="1DF0E732" w14:textId="77777777" w:rsidR="00503379" w:rsidRDefault="00503379" w:rsidP="00503379">
      <w:pPr>
        <w:numPr>
          <w:ilvl w:val="0"/>
          <w:numId w:val="3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Tests</w:t>
      </w:r>
      <w:proofErr w:type="spellEnd"/>
      <w:r>
        <w:rPr>
          <w:rFonts w:ascii="Segoe UI" w:hAnsi="Segoe UI" w:cs="Segoe UI"/>
          <w:sz w:val="21"/>
          <w:szCs w:val="21"/>
        </w:rPr>
        <w:t xml:space="preserve"> unitarios para servicios</w:t>
      </w:r>
    </w:p>
    <w:p w14:paraId="3DE21CF1" w14:textId="77777777" w:rsidR="00503379" w:rsidRDefault="00503379" w:rsidP="00503379">
      <w:pPr>
        <w:numPr>
          <w:ilvl w:val="0"/>
          <w:numId w:val="3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Tests</w:t>
      </w:r>
      <w:proofErr w:type="spellEnd"/>
      <w:r>
        <w:rPr>
          <w:rFonts w:ascii="Segoe UI" w:hAnsi="Segoe UI" w:cs="Segoe UI"/>
          <w:sz w:val="21"/>
          <w:szCs w:val="21"/>
        </w:rPr>
        <w:t xml:space="preserve"> de integración para rutas</w:t>
      </w:r>
    </w:p>
    <w:p w14:paraId="267D10BC" w14:textId="77777777" w:rsidR="00503379" w:rsidRDefault="00503379" w:rsidP="00503379">
      <w:pPr>
        <w:numPr>
          <w:ilvl w:val="0"/>
          <w:numId w:val="37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Pipeline CI ejecuta </w:t>
      </w:r>
      <w:proofErr w:type="spellStart"/>
      <w:r>
        <w:rPr>
          <w:rFonts w:ascii="Segoe UI" w:hAnsi="Segoe UI" w:cs="Segoe UI"/>
          <w:sz w:val="21"/>
          <w:szCs w:val="21"/>
        </w:rPr>
        <w:t>tests</w:t>
      </w:r>
      <w:proofErr w:type="spellEnd"/>
    </w:p>
    <w:p w14:paraId="26F7C534" w14:textId="77777777" w:rsidR="00503379" w:rsidRDefault="00503379" w:rsidP="0050337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C80FF91">
          <v:rect id="_x0000_i1097" style="width:0;height:1.5pt" o:hralign="center" o:hrstd="t" o:hr="t" fillcolor="#a0a0a0" stroked="f"/>
        </w:pict>
      </w:r>
    </w:p>
    <w:p w14:paraId="0A552B9E" w14:textId="77777777" w:rsidR="00503379" w:rsidRDefault="00503379" w:rsidP="00503379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BD9138D">
          <v:rect id="_x0000_i1098" style="width:0;height:1.5pt" o:hralign="center" o:hrstd="t" o:hr="t" fillcolor="#a0a0a0" stroked="f"/>
        </w:pict>
      </w:r>
    </w:p>
    <w:p w14:paraId="00770A12" w14:textId="77777777" w:rsidR="00503379" w:rsidRDefault="00503379" w:rsidP="00503379">
      <w:pPr>
        <w:pStyle w:val="Ttulo1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Priorización recomendada (</w:t>
      </w:r>
      <w:proofErr w:type="spellStart"/>
      <w:r>
        <w:rPr>
          <w:rFonts w:ascii="Segoe UI" w:hAnsi="Segoe UI" w:cs="Segoe UI"/>
        </w:rPr>
        <w:t>MVP</w:t>
      </w:r>
      <w:proofErr w:type="spellEnd"/>
      <w:r>
        <w:rPr>
          <w:rFonts w:ascii="Segoe UI" w:hAnsi="Segoe UI" w:cs="Segoe UI"/>
        </w:rPr>
        <w:t>)</w:t>
      </w:r>
    </w:p>
    <w:p w14:paraId="71C9F475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🔥</w:t>
      </w:r>
      <w:r>
        <w:rPr>
          <w:rFonts w:ascii="Segoe UI" w:hAnsi="Segoe UI" w:cs="Segoe UI"/>
        </w:rPr>
        <w:t xml:space="preserve"> Alta prioridad</w:t>
      </w:r>
    </w:p>
    <w:p w14:paraId="6BB414E1" w14:textId="77777777" w:rsidR="00503379" w:rsidRDefault="00503379" w:rsidP="00503379">
      <w:pPr>
        <w:numPr>
          <w:ilvl w:val="0"/>
          <w:numId w:val="38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HU-01, HU-05, HU-08, HU-09, HU-12</w:t>
      </w:r>
    </w:p>
    <w:p w14:paraId="7691E22A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⚖️</w:t>
      </w:r>
      <w:r>
        <w:rPr>
          <w:rFonts w:ascii="Segoe UI" w:hAnsi="Segoe UI" w:cs="Segoe UI"/>
        </w:rPr>
        <w:t xml:space="preserve"> Media prioridad</w:t>
      </w:r>
    </w:p>
    <w:p w14:paraId="559E4AC9" w14:textId="77777777" w:rsidR="00503379" w:rsidRDefault="00503379" w:rsidP="00503379">
      <w:pPr>
        <w:numPr>
          <w:ilvl w:val="0"/>
          <w:numId w:val="39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HU-06, HU-10, HU-11, HU-13</w:t>
      </w:r>
    </w:p>
    <w:p w14:paraId="34A7DFA8" w14:textId="77777777" w:rsidR="00503379" w:rsidRDefault="00503379" w:rsidP="00503379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 Emoji" w:hAnsi="Segoe UI Emoji" w:cs="Segoe UI Emoji"/>
        </w:rPr>
        <w:t>🔮</w:t>
      </w:r>
      <w:r>
        <w:rPr>
          <w:rFonts w:ascii="Segoe UI" w:hAnsi="Segoe UI" w:cs="Segoe UI"/>
        </w:rPr>
        <w:t xml:space="preserve"> Baja prioridad</w:t>
      </w:r>
    </w:p>
    <w:p w14:paraId="273BF352" w14:textId="77777777" w:rsidR="00503379" w:rsidRDefault="00503379" w:rsidP="00503379">
      <w:pPr>
        <w:numPr>
          <w:ilvl w:val="0"/>
          <w:numId w:val="40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HU-04, HU-17, HU-20</w:t>
      </w:r>
    </w:p>
    <w:p w14:paraId="41F2489C" w14:textId="77777777" w:rsidR="00503379" w:rsidRDefault="00503379" w:rsidP="0050337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 w14:anchorId="71CFD2B3">
          <v:rect id="_x0000_i1099" style="width:0;height:1.5pt" o:hralign="center" o:hrstd="t" o:hr="t" fillcolor="#a0a0a0" stroked="f"/>
        </w:pict>
      </w:r>
    </w:p>
    <w:p w14:paraId="06D86EE1" w14:textId="77777777" w:rsidR="00503379" w:rsidRDefault="00503379" w:rsidP="00503379">
      <w:pPr>
        <w:pStyle w:val="Ttulo1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🧠</w:t>
      </w:r>
      <w:r>
        <w:rPr>
          <w:rFonts w:ascii="Segoe UI" w:hAnsi="Segoe UI" w:cs="Segoe UI"/>
        </w:rPr>
        <w:t xml:space="preserve"> Siguiente paso como </w:t>
      </w:r>
      <w:proofErr w:type="spellStart"/>
      <w:r>
        <w:rPr>
          <w:rFonts w:ascii="Segoe UI" w:hAnsi="Segoe UI" w:cs="Segoe UI"/>
        </w:rPr>
        <w:t>Product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Owner</w:t>
      </w:r>
      <w:proofErr w:type="spellEnd"/>
    </w:p>
    <w:p w14:paraId="382257EC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Sería natural continuar con:</w:t>
      </w:r>
    </w:p>
    <w:p w14:paraId="1893DCB1" w14:textId="77777777" w:rsidR="00503379" w:rsidRDefault="00503379" w:rsidP="00503379">
      <w:pPr>
        <w:numPr>
          <w:ilvl w:val="0"/>
          <w:numId w:val="4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Textoennegrita"/>
          <w:rFonts w:ascii="Segoe UI" w:hAnsi="Segoe UI" w:cs="Segoe UI"/>
          <w:sz w:val="21"/>
          <w:szCs w:val="21"/>
        </w:rPr>
        <w:t>Definición de backlog priorizado</w:t>
      </w:r>
    </w:p>
    <w:p w14:paraId="7B86319D" w14:textId="77777777" w:rsidR="00503379" w:rsidRDefault="00503379" w:rsidP="00503379">
      <w:pPr>
        <w:numPr>
          <w:ilvl w:val="0"/>
          <w:numId w:val="4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Textoennegrita"/>
          <w:rFonts w:ascii="Segoe UI" w:hAnsi="Segoe UI" w:cs="Segoe UI"/>
          <w:sz w:val="21"/>
          <w:szCs w:val="21"/>
        </w:rPr>
        <w:t>Estimación (</w:t>
      </w:r>
      <w:proofErr w:type="spellStart"/>
      <w:r>
        <w:rPr>
          <w:rStyle w:val="Textoennegrita"/>
          <w:rFonts w:ascii="Segoe UI" w:hAnsi="Segoe UI" w:cs="Segoe UI"/>
          <w:sz w:val="21"/>
          <w:szCs w:val="21"/>
        </w:rPr>
        <w:t>Story</w:t>
      </w:r>
      <w:proofErr w:type="spellEnd"/>
      <w:r>
        <w:rPr>
          <w:rStyle w:val="Textoennegrita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Textoennegrita"/>
          <w:rFonts w:ascii="Segoe UI" w:hAnsi="Segoe UI" w:cs="Segoe UI"/>
          <w:sz w:val="21"/>
          <w:szCs w:val="21"/>
        </w:rPr>
        <w:t>Points</w:t>
      </w:r>
      <w:proofErr w:type="spellEnd"/>
      <w:r>
        <w:rPr>
          <w:rStyle w:val="Textoennegrita"/>
          <w:rFonts w:ascii="Segoe UI" w:hAnsi="Segoe UI" w:cs="Segoe UI"/>
          <w:sz w:val="21"/>
          <w:szCs w:val="21"/>
        </w:rPr>
        <w:t>)</w:t>
      </w:r>
    </w:p>
    <w:p w14:paraId="662A4088" w14:textId="77777777" w:rsidR="00503379" w:rsidRDefault="00503379" w:rsidP="00503379">
      <w:pPr>
        <w:numPr>
          <w:ilvl w:val="0"/>
          <w:numId w:val="4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Textoennegrita"/>
          <w:rFonts w:ascii="Segoe UI" w:hAnsi="Segoe UI" w:cs="Segoe UI"/>
          <w:sz w:val="21"/>
          <w:szCs w:val="21"/>
        </w:rPr>
        <w:t xml:space="preserve">Sprint </w:t>
      </w:r>
      <w:proofErr w:type="spellStart"/>
      <w:r>
        <w:rPr>
          <w:rStyle w:val="Textoennegrita"/>
          <w:rFonts w:ascii="Segoe UI" w:hAnsi="Segoe UI" w:cs="Segoe UI"/>
          <w:sz w:val="21"/>
          <w:szCs w:val="21"/>
        </w:rPr>
        <w:t>Planning</w:t>
      </w:r>
      <w:proofErr w:type="spellEnd"/>
      <w:r>
        <w:rPr>
          <w:rStyle w:val="Textoennegrita"/>
          <w:rFonts w:ascii="Segoe UI" w:hAnsi="Segoe UI" w:cs="Segoe UI"/>
          <w:sz w:val="21"/>
          <w:szCs w:val="21"/>
        </w:rPr>
        <w:t xml:space="preserve"> inicial</w:t>
      </w:r>
    </w:p>
    <w:p w14:paraId="7DFA7BD7" w14:textId="77777777" w:rsidR="00503379" w:rsidRDefault="00503379" w:rsidP="00503379">
      <w:pPr>
        <w:numPr>
          <w:ilvl w:val="0"/>
          <w:numId w:val="41"/>
        </w:numPr>
        <w:spacing w:before="100" w:beforeAutospacing="1" w:after="100" w:afterAutospacing="1" w:line="300" w:lineRule="atLeast"/>
        <w:jc w:val="lef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Textoennegrita"/>
          <w:rFonts w:ascii="Segoe UI" w:hAnsi="Segoe UI" w:cs="Segoe UI"/>
          <w:sz w:val="21"/>
          <w:szCs w:val="21"/>
        </w:rPr>
        <w:t xml:space="preserve">Criterios de </w:t>
      </w:r>
      <w:proofErr w:type="spellStart"/>
      <w:r>
        <w:rPr>
          <w:rStyle w:val="Textoennegrita"/>
          <w:rFonts w:ascii="Segoe UI" w:hAnsi="Segoe UI" w:cs="Segoe UI"/>
          <w:sz w:val="21"/>
          <w:szCs w:val="21"/>
        </w:rPr>
        <w:t>Definition</w:t>
      </w:r>
      <w:proofErr w:type="spellEnd"/>
      <w:r>
        <w:rPr>
          <w:rStyle w:val="Textoennegrita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Textoennegrita"/>
          <w:rFonts w:ascii="Segoe UI" w:hAnsi="Segoe UI" w:cs="Segoe UI"/>
          <w:sz w:val="21"/>
          <w:szCs w:val="21"/>
        </w:rPr>
        <w:t>of</w:t>
      </w:r>
      <w:proofErr w:type="spellEnd"/>
      <w:r>
        <w:rPr>
          <w:rStyle w:val="Textoennegrita"/>
          <w:rFonts w:ascii="Segoe UI" w:hAnsi="Segoe UI" w:cs="Segoe UI"/>
          <w:sz w:val="21"/>
          <w:szCs w:val="21"/>
        </w:rPr>
        <w:t xml:space="preserve"> Done (</w:t>
      </w:r>
      <w:proofErr w:type="spellStart"/>
      <w:r>
        <w:rPr>
          <w:rStyle w:val="Textoennegrita"/>
          <w:rFonts w:ascii="Segoe UI" w:hAnsi="Segoe UI" w:cs="Segoe UI"/>
          <w:sz w:val="21"/>
          <w:szCs w:val="21"/>
        </w:rPr>
        <w:t>DoD</w:t>
      </w:r>
      <w:proofErr w:type="spellEnd"/>
      <w:r>
        <w:rPr>
          <w:rStyle w:val="Textoennegrita"/>
          <w:rFonts w:ascii="Segoe UI" w:hAnsi="Segoe UI" w:cs="Segoe UI"/>
          <w:sz w:val="21"/>
          <w:szCs w:val="21"/>
        </w:rPr>
        <w:t>)</w:t>
      </w:r>
    </w:p>
    <w:p w14:paraId="0D6DF087" w14:textId="77777777" w:rsidR="00503379" w:rsidRDefault="00503379" w:rsidP="00503379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CD30BFF">
          <v:rect id="_x0000_i1100" style="width:0;height:1.5pt" o:hralign="center" o:hrstd="t" o:hr="t" fillcolor="#a0a0a0" stroked="f"/>
        </w:pict>
      </w:r>
    </w:p>
    <w:p w14:paraId="4DB1239D" w14:textId="77777777" w:rsidR="00503379" w:rsidRDefault="00503379" w:rsidP="00503379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Si quieres, puedo darte: </w:t>
      </w: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Un </w:t>
      </w:r>
      <w:r>
        <w:rPr>
          <w:rStyle w:val="Textoennegrita"/>
          <w:rFonts w:ascii="Segoe UI" w:hAnsi="Segoe UI" w:cs="Segoe UI"/>
          <w:sz w:val="21"/>
          <w:szCs w:val="21"/>
        </w:rPr>
        <w:t>backlog completo listo para Scrum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Textoennegrita"/>
          <w:rFonts w:ascii="Segoe UI" w:hAnsi="Segoe UI" w:cs="Segoe UI"/>
          <w:sz w:val="21"/>
          <w:szCs w:val="21"/>
        </w:rPr>
        <w:t xml:space="preserve">Estimación en </w:t>
      </w:r>
      <w:proofErr w:type="spellStart"/>
      <w:r>
        <w:rPr>
          <w:rStyle w:val="Textoennegrita"/>
          <w:rFonts w:ascii="Segoe UI" w:hAnsi="Segoe UI" w:cs="Segoe UI"/>
          <w:sz w:val="21"/>
          <w:szCs w:val="21"/>
        </w:rPr>
        <w:t>story</w:t>
      </w:r>
      <w:proofErr w:type="spellEnd"/>
      <w:r>
        <w:rPr>
          <w:rStyle w:val="Textoennegrita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Textoennegrita"/>
          <w:rFonts w:ascii="Segoe UI" w:hAnsi="Segoe UI" w:cs="Segoe UI"/>
          <w:sz w:val="21"/>
          <w:szCs w:val="21"/>
        </w:rPr>
        <w:t>points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Textoennegrita"/>
          <w:rFonts w:ascii="Segoe UI" w:hAnsi="Segoe UI" w:cs="Segoe UI"/>
          <w:sz w:val="21"/>
          <w:szCs w:val="21"/>
        </w:rPr>
        <w:t>Roadmap</w:t>
      </w:r>
      <w:proofErr w:type="spellEnd"/>
      <w:r>
        <w:rPr>
          <w:rStyle w:val="Textoennegrita"/>
          <w:rFonts w:ascii="Segoe UI" w:hAnsi="Segoe UI" w:cs="Segoe UI"/>
          <w:sz w:val="21"/>
          <w:szCs w:val="21"/>
        </w:rPr>
        <w:t xml:space="preserve"> de producto por versiones</w:t>
      </w:r>
    </w:p>
    <w:p w14:paraId="6E181AEF" w14:textId="77777777" w:rsidR="00F252F2" w:rsidRPr="003B3D77" w:rsidRDefault="00F252F2" w:rsidP="003B3D77"/>
    <w:sectPr w:rsidR="00F252F2" w:rsidRPr="003B3D77" w:rsidSect="00FE04D5">
      <w:headerReference w:type="default" r:id="rId11"/>
      <w:footerReference w:type="even" r:id="rId12"/>
      <w:footerReference w:type="default" r:id="rId13"/>
      <w:pgSz w:w="11906" w:h="16838" w:code="9"/>
      <w:pgMar w:top="1210" w:right="1267" w:bottom="1210" w:left="1267" w:header="1181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E1BCF" w14:textId="77777777" w:rsidR="00E34AF6" w:rsidRDefault="00E34AF6" w:rsidP="009B2968">
      <w:r>
        <w:separator/>
      </w:r>
    </w:p>
  </w:endnote>
  <w:endnote w:type="continuationSeparator" w:id="0">
    <w:p w14:paraId="3E61C256" w14:textId="77777777" w:rsidR="00E34AF6" w:rsidRDefault="00E34AF6" w:rsidP="009B29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413218877"/>
      <w:docPartObj>
        <w:docPartGallery w:val="Page Numbers (Bottom of Page)"/>
        <w:docPartUnique/>
      </w:docPartObj>
    </w:sdtPr>
    <w:sdtContent>
      <w:p w14:paraId="38330B41" w14:textId="77777777" w:rsidR="009B2968" w:rsidRDefault="009B2968" w:rsidP="00E832AC">
        <w:pPr>
          <w:pStyle w:val="Piedepgina"/>
          <w:rPr>
            <w:rStyle w:val="Nmerodepgina"/>
          </w:rPr>
        </w:pPr>
        <w:r>
          <w:rPr>
            <w:rStyle w:val="Nmerodepgina"/>
            <w:lang w:bidi="es-ES"/>
          </w:rPr>
          <w:fldChar w:fldCharType="begin"/>
        </w:r>
        <w:r>
          <w:rPr>
            <w:rStyle w:val="Nmerodepgina"/>
            <w:lang w:bidi="es-ES"/>
          </w:rPr>
          <w:instrText xml:space="preserve"> PAGE </w:instrText>
        </w:r>
        <w:r>
          <w:rPr>
            <w:rStyle w:val="Nmerodepgina"/>
            <w:lang w:bidi="es-ES"/>
          </w:rPr>
          <w:fldChar w:fldCharType="end"/>
        </w:r>
      </w:p>
    </w:sdtContent>
  </w:sdt>
  <w:p w14:paraId="1943836C" w14:textId="77777777" w:rsidR="009B2968" w:rsidRDefault="009B2968" w:rsidP="00E832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841BA" w14:textId="77777777" w:rsidR="009B2968" w:rsidRDefault="00E832AC" w:rsidP="00E832AC">
    <w:pPr>
      <w:pStyle w:val="Piedepgina"/>
      <w:rPr>
        <w:rStyle w:val="Nmerodepgina"/>
        <w:noProof/>
      </w:rPr>
    </w:pPr>
    <w:r w:rsidRPr="00E832AC">
      <w:rPr>
        <w:noProof/>
        <w:lang w:bidi="es-ES"/>
      </w:rPr>
      <w:t xml:space="preserve">PÁGINA </w:t>
    </w:r>
    <w:sdt>
      <w:sdtPr>
        <w:rPr>
          <w:rStyle w:val="Nmerodepgina"/>
          <w:noProof/>
        </w:rPr>
        <w:id w:val="-601500411"/>
        <w:docPartObj>
          <w:docPartGallery w:val="Page Numbers (Bottom of Page)"/>
          <w:docPartUnique/>
        </w:docPartObj>
      </w:sdtPr>
      <w:sdtContent>
        <w:r w:rsidR="009B2968">
          <w:rPr>
            <w:rStyle w:val="Nmerodepgina"/>
            <w:noProof/>
            <w:lang w:bidi="es-ES"/>
          </w:rPr>
          <w:fldChar w:fldCharType="begin"/>
        </w:r>
        <w:r w:rsidR="009B2968">
          <w:rPr>
            <w:rStyle w:val="Nmerodepgina"/>
            <w:noProof/>
            <w:lang w:bidi="es-ES"/>
          </w:rPr>
          <w:instrText xml:space="preserve"> PAGE </w:instrText>
        </w:r>
        <w:r w:rsidR="009B2968">
          <w:rPr>
            <w:rStyle w:val="Nmerodepgina"/>
            <w:noProof/>
            <w:lang w:bidi="es-ES"/>
          </w:rPr>
          <w:fldChar w:fldCharType="separate"/>
        </w:r>
        <w:r w:rsidR="00A123DD">
          <w:rPr>
            <w:rStyle w:val="Nmerodepgina"/>
            <w:noProof/>
            <w:lang w:bidi="es-ES"/>
          </w:rPr>
          <w:t>2</w:t>
        </w:r>
        <w:r w:rsidR="009B2968">
          <w:rPr>
            <w:rStyle w:val="Nmerodepgina"/>
            <w:noProof/>
            <w:lang w:bidi="es-ES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4059E" w14:textId="77777777" w:rsidR="00E34AF6" w:rsidRDefault="00E34AF6" w:rsidP="009B2968">
      <w:r>
        <w:separator/>
      </w:r>
    </w:p>
  </w:footnote>
  <w:footnote w:type="continuationSeparator" w:id="0">
    <w:p w14:paraId="44DF0C06" w14:textId="77777777" w:rsidR="00E34AF6" w:rsidRDefault="00E34AF6" w:rsidP="009B29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5731F" w14:textId="7DBF0A20" w:rsidR="009B2968" w:rsidRPr="009B2968" w:rsidRDefault="009B2968" w:rsidP="00E832AC">
    <w:pPr>
      <w:pStyle w:val="Encabezado"/>
    </w:pPr>
    <w:r w:rsidRPr="00E44B70">
      <w:rPr>
        <w:noProof/>
        <w:lang w:bidi="es-ES"/>
      </w:rPr>
      <mc:AlternateContent>
        <mc:Choice Requires="wps">
          <w:drawing>
            <wp:inline distT="0" distB="0" distL="0" distR="0" wp14:anchorId="44CD0C29" wp14:editId="433F5749">
              <wp:extent cx="6076171" cy="45719"/>
              <wp:effectExtent l="0" t="0" r="1270" b="0"/>
              <wp:docPr id="5" name="Rectángulo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076171" cy="45719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25400" cap="flat">
                        <a:noFill/>
                        <a:prstDash val="solid"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765C6E3" id="Rectángulo 5" o:spid="_x0000_s1026" alt="&quot;&quot;" style="width:478.45pt;height:3.6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" fillcolor="#e2b80f [3204]" stroked="f" strokeweight="2pt">
              <v:stroke miterlimit="4"/>
              <v:textbox inset="3pt,3pt,3pt,3pt"/>
              <w10:anchorlock/>
            </v:rect>
          </w:pict>
        </mc:Fallback>
      </mc:AlternateContent>
    </w:r>
    <w:r>
      <w:rPr>
        <w:lang w:bidi="es-ES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56DB"/>
    <w:multiLevelType w:val="multilevel"/>
    <w:tmpl w:val="948E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0148A"/>
    <w:multiLevelType w:val="multilevel"/>
    <w:tmpl w:val="2C7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A36ED"/>
    <w:multiLevelType w:val="multilevel"/>
    <w:tmpl w:val="E2B8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D37D6"/>
    <w:multiLevelType w:val="multilevel"/>
    <w:tmpl w:val="7AEA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4116A"/>
    <w:multiLevelType w:val="multilevel"/>
    <w:tmpl w:val="71DE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A0E17"/>
    <w:multiLevelType w:val="multilevel"/>
    <w:tmpl w:val="55EA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D4EA8"/>
    <w:multiLevelType w:val="multilevel"/>
    <w:tmpl w:val="AFC0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70A84"/>
    <w:multiLevelType w:val="multilevel"/>
    <w:tmpl w:val="109E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C2F6C"/>
    <w:multiLevelType w:val="multilevel"/>
    <w:tmpl w:val="FBC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814B4"/>
    <w:multiLevelType w:val="multilevel"/>
    <w:tmpl w:val="D8CE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937A6"/>
    <w:multiLevelType w:val="multilevel"/>
    <w:tmpl w:val="5A4C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04E43"/>
    <w:multiLevelType w:val="multilevel"/>
    <w:tmpl w:val="2EC0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6031C"/>
    <w:multiLevelType w:val="multilevel"/>
    <w:tmpl w:val="D5B2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833FC"/>
    <w:multiLevelType w:val="multilevel"/>
    <w:tmpl w:val="0048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93497"/>
    <w:multiLevelType w:val="multilevel"/>
    <w:tmpl w:val="9FA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E0CA7"/>
    <w:multiLevelType w:val="multilevel"/>
    <w:tmpl w:val="4C30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12499"/>
    <w:multiLevelType w:val="multilevel"/>
    <w:tmpl w:val="7814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345F1"/>
    <w:multiLevelType w:val="multilevel"/>
    <w:tmpl w:val="C4B4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A1355"/>
    <w:multiLevelType w:val="multilevel"/>
    <w:tmpl w:val="8D3E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7B76EB"/>
    <w:multiLevelType w:val="multilevel"/>
    <w:tmpl w:val="EB76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02ADB"/>
    <w:multiLevelType w:val="multilevel"/>
    <w:tmpl w:val="9E6C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208EA"/>
    <w:multiLevelType w:val="multilevel"/>
    <w:tmpl w:val="7264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20D59"/>
    <w:multiLevelType w:val="multilevel"/>
    <w:tmpl w:val="95F0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A3172"/>
    <w:multiLevelType w:val="multilevel"/>
    <w:tmpl w:val="2E96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023F9C"/>
    <w:multiLevelType w:val="multilevel"/>
    <w:tmpl w:val="277A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227D2"/>
    <w:multiLevelType w:val="multilevel"/>
    <w:tmpl w:val="B4AC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E12CBB"/>
    <w:multiLevelType w:val="multilevel"/>
    <w:tmpl w:val="823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BE142A"/>
    <w:multiLevelType w:val="multilevel"/>
    <w:tmpl w:val="720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1B2EF5"/>
    <w:multiLevelType w:val="multilevel"/>
    <w:tmpl w:val="3012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64AA3"/>
    <w:multiLevelType w:val="multilevel"/>
    <w:tmpl w:val="1C06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502439"/>
    <w:multiLevelType w:val="multilevel"/>
    <w:tmpl w:val="D10C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DA2CD6"/>
    <w:multiLevelType w:val="multilevel"/>
    <w:tmpl w:val="8240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863999"/>
    <w:multiLevelType w:val="multilevel"/>
    <w:tmpl w:val="9ED0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1118EA"/>
    <w:multiLevelType w:val="multilevel"/>
    <w:tmpl w:val="EC10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801353"/>
    <w:multiLevelType w:val="multilevel"/>
    <w:tmpl w:val="F7A6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637522"/>
    <w:multiLevelType w:val="multilevel"/>
    <w:tmpl w:val="CCAC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5422EF"/>
    <w:multiLevelType w:val="multilevel"/>
    <w:tmpl w:val="BC62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0E773B"/>
    <w:multiLevelType w:val="multilevel"/>
    <w:tmpl w:val="BF78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A203E9"/>
    <w:multiLevelType w:val="multilevel"/>
    <w:tmpl w:val="5402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6D3918"/>
    <w:multiLevelType w:val="multilevel"/>
    <w:tmpl w:val="0F22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45590D"/>
    <w:multiLevelType w:val="multilevel"/>
    <w:tmpl w:val="FC88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096679">
    <w:abstractNumId w:val="36"/>
  </w:num>
  <w:num w:numId="2" w16cid:durableId="1009405813">
    <w:abstractNumId w:val="29"/>
  </w:num>
  <w:num w:numId="3" w16cid:durableId="116148899">
    <w:abstractNumId w:val="5"/>
  </w:num>
  <w:num w:numId="4" w16cid:durableId="102462349">
    <w:abstractNumId w:val="34"/>
  </w:num>
  <w:num w:numId="5" w16cid:durableId="1221862253">
    <w:abstractNumId w:val="32"/>
  </w:num>
  <w:num w:numId="6" w16cid:durableId="1186140071">
    <w:abstractNumId w:val="28"/>
  </w:num>
  <w:num w:numId="7" w16cid:durableId="978656737">
    <w:abstractNumId w:val="15"/>
  </w:num>
  <w:num w:numId="8" w16cid:durableId="62872851">
    <w:abstractNumId w:val="7"/>
  </w:num>
  <w:num w:numId="9" w16cid:durableId="1671371485">
    <w:abstractNumId w:val="11"/>
  </w:num>
  <w:num w:numId="10" w16cid:durableId="1031687740">
    <w:abstractNumId w:val="33"/>
  </w:num>
  <w:num w:numId="11" w16cid:durableId="351608512">
    <w:abstractNumId w:val="39"/>
  </w:num>
  <w:num w:numId="12" w16cid:durableId="1693804261">
    <w:abstractNumId w:val="30"/>
  </w:num>
  <w:num w:numId="13" w16cid:durableId="634918118">
    <w:abstractNumId w:val="14"/>
  </w:num>
  <w:num w:numId="14" w16cid:durableId="2110273352">
    <w:abstractNumId w:val="22"/>
  </w:num>
  <w:num w:numId="15" w16cid:durableId="1997294115">
    <w:abstractNumId w:val="26"/>
  </w:num>
  <w:num w:numId="16" w16cid:durableId="1762601174">
    <w:abstractNumId w:val="10"/>
  </w:num>
  <w:num w:numId="17" w16cid:durableId="1424571381">
    <w:abstractNumId w:val="24"/>
  </w:num>
  <w:num w:numId="18" w16cid:durableId="1329937872">
    <w:abstractNumId w:val="0"/>
  </w:num>
  <w:num w:numId="19" w16cid:durableId="112024227">
    <w:abstractNumId w:val="2"/>
  </w:num>
  <w:num w:numId="20" w16cid:durableId="1578318879">
    <w:abstractNumId w:val="17"/>
  </w:num>
  <w:num w:numId="21" w16cid:durableId="770659817">
    <w:abstractNumId w:val="16"/>
  </w:num>
  <w:num w:numId="22" w16cid:durableId="189876226">
    <w:abstractNumId w:val="23"/>
  </w:num>
  <w:num w:numId="23" w16cid:durableId="1186791774">
    <w:abstractNumId w:val="27"/>
  </w:num>
  <w:num w:numId="24" w16cid:durableId="504982861">
    <w:abstractNumId w:val="31"/>
  </w:num>
  <w:num w:numId="25" w16cid:durableId="38404140">
    <w:abstractNumId w:val="13"/>
  </w:num>
  <w:num w:numId="26" w16cid:durableId="1030715919">
    <w:abstractNumId w:val="18"/>
  </w:num>
  <w:num w:numId="27" w16cid:durableId="1771392300">
    <w:abstractNumId w:val="3"/>
  </w:num>
  <w:num w:numId="28" w16cid:durableId="1404792949">
    <w:abstractNumId w:val="35"/>
  </w:num>
  <w:num w:numId="29" w16cid:durableId="124738359">
    <w:abstractNumId w:val="1"/>
  </w:num>
  <w:num w:numId="30" w16cid:durableId="689532299">
    <w:abstractNumId w:val="37"/>
  </w:num>
  <w:num w:numId="31" w16cid:durableId="945113432">
    <w:abstractNumId w:val="4"/>
  </w:num>
  <w:num w:numId="32" w16cid:durableId="1821074748">
    <w:abstractNumId w:val="8"/>
  </w:num>
  <w:num w:numId="33" w16cid:durableId="1833914009">
    <w:abstractNumId w:val="25"/>
  </w:num>
  <w:num w:numId="34" w16cid:durableId="2054042325">
    <w:abstractNumId w:val="19"/>
  </w:num>
  <w:num w:numId="35" w16cid:durableId="1204364502">
    <w:abstractNumId w:val="20"/>
  </w:num>
  <w:num w:numId="36" w16cid:durableId="1381586040">
    <w:abstractNumId w:val="38"/>
  </w:num>
  <w:num w:numId="37" w16cid:durableId="1483884969">
    <w:abstractNumId w:val="40"/>
  </w:num>
  <w:num w:numId="38" w16cid:durableId="206062979">
    <w:abstractNumId w:val="21"/>
  </w:num>
  <w:num w:numId="39" w16cid:durableId="1811552806">
    <w:abstractNumId w:val="6"/>
  </w:num>
  <w:num w:numId="40" w16cid:durableId="1489595087">
    <w:abstractNumId w:val="9"/>
  </w:num>
  <w:num w:numId="41" w16cid:durableId="1477604592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C9"/>
    <w:rsid w:val="000114EB"/>
    <w:rsid w:val="000359D1"/>
    <w:rsid w:val="00061FA0"/>
    <w:rsid w:val="00075273"/>
    <w:rsid w:val="000807FE"/>
    <w:rsid w:val="00086AFE"/>
    <w:rsid w:val="00187632"/>
    <w:rsid w:val="00191A35"/>
    <w:rsid w:val="001C6FE6"/>
    <w:rsid w:val="001D390E"/>
    <w:rsid w:val="00211CE6"/>
    <w:rsid w:val="002366C9"/>
    <w:rsid w:val="00261953"/>
    <w:rsid w:val="00363EF9"/>
    <w:rsid w:val="003A7DA5"/>
    <w:rsid w:val="003B3D77"/>
    <w:rsid w:val="003E6AB7"/>
    <w:rsid w:val="00503379"/>
    <w:rsid w:val="005526B1"/>
    <w:rsid w:val="005E0BC9"/>
    <w:rsid w:val="006C60E6"/>
    <w:rsid w:val="006E4BD3"/>
    <w:rsid w:val="007A1543"/>
    <w:rsid w:val="007F4C6C"/>
    <w:rsid w:val="00952F7D"/>
    <w:rsid w:val="009A380C"/>
    <w:rsid w:val="009B2968"/>
    <w:rsid w:val="009B72D4"/>
    <w:rsid w:val="009D4923"/>
    <w:rsid w:val="00A07DCE"/>
    <w:rsid w:val="00A123DD"/>
    <w:rsid w:val="00A226F8"/>
    <w:rsid w:val="00A602AF"/>
    <w:rsid w:val="00A60F91"/>
    <w:rsid w:val="00A64F96"/>
    <w:rsid w:val="00AD6080"/>
    <w:rsid w:val="00AE2317"/>
    <w:rsid w:val="00BF5EE2"/>
    <w:rsid w:val="00C3007A"/>
    <w:rsid w:val="00C95220"/>
    <w:rsid w:val="00CE7F24"/>
    <w:rsid w:val="00D6792E"/>
    <w:rsid w:val="00E34AF6"/>
    <w:rsid w:val="00E44B70"/>
    <w:rsid w:val="00E832AC"/>
    <w:rsid w:val="00EA4A50"/>
    <w:rsid w:val="00F252F2"/>
    <w:rsid w:val="00F4393B"/>
    <w:rsid w:val="00FE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A642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6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543"/>
    <w:pPr>
      <w:spacing w:after="160" w:line="264" w:lineRule="auto"/>
      <w:jc w:val="both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qFormat/>
    <w:rsid w:val="00FE04D5"/>
    <w:pPr>
      <w:outlineLvl w:val="0"/>
    </w:pPr>
    <w:rPr>
      <w:rFonts w:asciiTheme="majorHAnsi" w:hAnsiTheme="majorHAnsi"/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1"/>
    <w:qFormat/>
    <w:rsid w:val="009B72D4"/>
    <w:pPr>
      <w:outlineLvl w:val="1"/>
    </w:pPr>
    <w:rPr>
      <w:rFonts w:asciiTheme="majorHAnsi" w:hAnsiTheme="majorHAns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qFormat/>
    <w:rsid w:val="009B72D4"/>
    <w:pPr>
      <w:jc w:val="center"/>
      <w:outlineLvl w:val="2"/>
    </w:pPr>
    <w:rPr>
      <w:rFonts w:asciiTheme="majorHAnsi" w:hAnsiTheme="majorHAnsi"/>
      <w:b/>
      <w:color w:val="000000" w:themeColor="text1"/>
      <w:sz w:val="44"/>
      <w:szCs w:val="36"/>
    </w:rPr>
  </w:style>
  <w:style w:type="paragraph" w:styleId="Ttulo4">
    <w:name w:val="heading 4"/>
    <w:basedOn w:val="Normal"/>
    <w:next w:val="Normal"/>
    <w:link w:val="Ttulo4Car"/>
    <w:uiPriority w:val="9"/>
    <w:qFormat/>
    <w:rsid w:val="005E0BC9"/>
    <w:pPr>
      <w:ind w:right="567"/>
      <w:jc w:val="left"/>
      <w:outlineLvl w:val="3"/>
    </w:pPr>
    <w:rPr>
      <w:b/>
      <w:sz w:val="32"/>
      <w:szCs w:val="32"/>
    </w:rPr>
  </w:style>
  <w:style w:type="paragraph" w:styleId="Ttulo5">
    <w:name w:val="heading 5"/>
    <w:basedOn w:val="Texto"/>
    <w:next w:val="Normal"/>
    <w:link w:val="Ttulo5Car"/>
    <w:uiPriority w:val="9"/>
    <w:qFormat/>
    <w:rsid w:val="00E832AC"/>
    <w:pPr>
      <w:outlineLvl w:val="4"/>
    </w:pPr>
    <w:rPr>
      <w:b/>
      <w:color w:val="E2B80F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limitadorgrfico">
    <w:name w:val="Delimitador gráfico"/>
    <w:basedOn w:val="Normal"/>
    <w:uiPriority w:val="8"/>
    <w:qFormat/>
    <w:rsid w:val="00A602AF"/>
    <w:rPr>
      <w:sz w:val="10"/>
    </w:rPr>
  </w:style>
  <w:style w:type="table" w:styleId="Tablaconcuadrcula">
    <w:name w:val="Table Grid"/>
    <w:basedOn w:val="Tablanormal"/>
    <w:uiPriority w:val="39"/>
    <w:rsid w:val="00A60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rsid w:val="00A602AF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72D4"/>
    <w:rPr>
      <w:rFonts w:ascii="Times New Roman" w:hAnsi="Times New Roman" w:cs="Times New Roman"/>
      <w:sz w:val="18"/>
      <w:szCs w:val="18"/>
    </w:rPr>
  </w:style>
  <w:style w:type="character" w:customStyle="1" w:styleId="Ttulo1Car">
    <w:name w:val="Título 1 Car"/>
    <w:basedOn w:val="Fuentedeprrafopredeter"/>
    <w:link w:val="Ttulo1"/>
    <w:rsid w:val="00FE04D5"/>
    <w:rPr>
      <w:rFonts w:asciiTheme="majorHAnsi" w:hAnsiTheme="majorHAnsi"/>
      <w:b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1"/>
    <w:rsid w:val="009B72D4"/>
    <w:rPr>
      <w:rFonts w:asciiTheme="majorHAnsi" w:hAnsiTheme="majorHAnsi"/>
      <w:sz w:val="36"/>
      <w:szCs w:val="36"/>
    </w:rPr>
  </w:style>
  <w:style w:type="paragraph" w:styleId="Encabezado">
    <w:name w:val="header"/>
    <w:basedOn w:val="Normal"/>
    <w:link w:val="EncabezadoCar"/>
    <w:uiPriority w:val="99"/>
    <w:rsid w:val="00E832AC"/>
    <w:pPr>
      <w:tabs>
        <w:tab w:val="center" w:pos="4680"/>
        <w:tab w:val="right" w:pos="9360"/>
      </w:tabs>
      <w:jc w:val="right"/>
    </w:pPr>
    <w:rPr>
      <w:rFonts w:asciiTheme="majorHAnsi" w:hAnsiTheme="majorHAnsi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E832AC"/>
    <w:rPr>
      <w:rFonts w:asciiTheme="majorHAnsi" w:hAnsiTheme="majorHAnsi"/>
      <w:sz w:val="20"/>
    </w:rPr>
  </w:style>
  <w:style w:type="paragraph" w:styleId="Piedepgina">
    <w:name w:val="footer"/>
    <w:basedOn w:val="Normal"/>
    <w:link w:val="PiedepginaCar"/>
    <w:uiPriority w:val="99"/>
    <w:rsid w:val="00E832AC"/>
    <w:pPr>
      <w:tabs>
        <w:tab w:val="center" w:pos="4680"/>
        <w:tab w:val="right" w:pos="9360"/>
      </w:tabs>
      <w:ind w:right="360"/>
      <w:jc w:val="right"/>
    </w:pPr>
    <w:rPr>
      <w:rFonts w:asciiTheme="majorHAnsi" w:hAnsiTheme="majorHAnsi"/>
      <w:sz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832AC"/>
    <w:rPr>
      <w:rFonts w:asciiTheme="majorHAnsi" w:hAnsiTheme="majorHAnsi"/>
      <w:sz w:val="20"/>
    </w:rPr>
  </w:style>
  <w:style w:type="character" w:styleId="Nmerodepgina">
    <w:name w:val="page number"/>
    <w:basedOn w:val="Fuentedeprrafopredeter"/>
    <w:uiPriority w:val="99"/>
    <w:semiHidden/>
    <w:rsid w:val="009B2968"/>
  </w:style>
  <w:style w:type="character" w:customStyle="1" w:styleId="Ttulo3Car">
    <w:name w:val="Título 3 Car"/>
    <w:basedOn w:val="Fuentedeprrafopredeter"/>
    <w:link w:val="Ttulo3"/>
    <w:uiPriority w:val="9"/>
    <w:rsid w:val="009B72D4"/>
    <w:rPr>
      <w:rFonts w:asciiTheme="majorHAnsi" w:hAnsiTheme="majorHAnsi"/>
      <w:b/>
      <w:color w:val="000000" w:themeColor="text1"/>
      <w:sz w:val="44"/>
      <w:szCs w:val="36"/>
    </w:rPr>
  </w:style>
  <w:style w:type="character" w:customStyle="1" w:styleId="Ttulo4Car">
    <w:name w:val="Título 4 Car"/>
    <w:basedOn w:val="Fuentedeprrafopredeter"/>
    <w:link w:val="Ttulo4"/>
    <w:uiPriority w:val="9"/>
    <w:rsid w:val="005E0BC9"/>
    <w:rPr>
      <w:b/>
      <w:sz w:val="32"/>
      <w:szCs w:val="32"/>
    </w:rPr>
  </w:style>
  <w:style w:type="paragraph" w:customStyle="1" w:styleId="Texto">
    <w:name w:val="Texto"/>
    <w:basedOn w:val="Normal"/>
    <w:uiPriority w:val="5"/>
    <w:qFormat/>
    <w:rsid w:val="00D6792E"/>
    <w:rPr>
      <w:sz w:val="26"/>
      <w:szCs w:val="28"/>
    </w:rPr>
  </w:style>
  <w:style w:type="paragraph" w:customStyle="1" w:styleId="Leyendadelaimagen">
    <w:name w:val="Leyenda de la imagen"/>
    <w:basedOn w:val="Normal"/>
    <w:uiPriority w:val="6"/>
    <w:qFormat/>
    <w:rsid w:val="009B72D4"/>
    <w:pPr>
      <w:ind w:left="113"/>
    </w:pPr>
    <w:rPr>
      <w:i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rsid w:val="00E832AC"/>
    <w:rPr>
      <w:b/>
      <w:color w:val="E2B80F" w:themeColor="accent1"/>
      <w:sz w:val="28"/>
      <w:szCs w:val="28"/>
    </w:rPr>
  </w:style>
  <w:style w:type="character" w:styleId="Textodelmarcadordeposicin">
    <w:name w:val="Placeholder Text"/>
    <w:basedOn w:val="Fuentedeprrafopredeter"/>
    <w:uiPriority w:val="99"/>
    <w:semiHidden/>
    <w:rsid w:val="00A123DD"/>
    <w:rPr>
      <w:color w:val="808080"/>
    </w:rPr>
  </w:style>
  <w:style w:type="character" w:styleId="Textoennegrita">
    <w:name w:val="Strong"/>
    <w:basedOn w:val="Fuentedeprrafopredeter"/>
    <w:uiPriority w:val="22"/>
    <w:qFormat/>
    <w:rsid w:val="005E0B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0BC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E0B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E0BC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E0B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0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6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cipreste\AppData\Roaming\Microsoft\Templates\Informe%20moderno.dotx" TargetMode="External"/></Relationships>
</file>

<file path=word/theme/theme1.xml><?xml version="1.0" encoding="utf-8"?>
<a:theme xmlns:a="http://schemas.openxmlformats.org/drawingml/2006/main" name="MR">
  <a:themeElements>
    <a:clrScheme name="Modern Report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E2B80F"/>
      </a:accent1>
      <a:accent2>
        <a:srgbClr val="FF7900"/>
      </a:accent2>
      <a:accent3>
        <a:srgbClr val="007093"/>
      </a:accent3>
      <a:accent4>
        <a:srgbClr val="005C7C"/>
      </a:accent4>
      <a:accent5>
        <a:srgbClr val="004B67"/>
      </a:accent5>
      <a:accent6>
        <a:srgbClr val="002E44"/>
      </a:accent6>
      <a:hlink>
        <a:srgbClr val="0000FF"/>
      </a:hlink>
      <a:folHlink>
        <a:srgbClr val="FF00FF"/>
      </a:folHlink>
    </a:clrScheme>
    <a:fontScheme name="Custom 12">
      <a:majorFont>
        <a:latin typeface="Franklin Gothic Medium"/>
        <a:ea typeface=""/>
        <a:cs typeface=""/>
      </a:majorFont>
      <a:minorFont>
        <a:latin typeface="Book Antiqu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R" id="{576F8857-8344-CC40-AE0E-EF60A6767544}" vid="{BDC92DF4-E7E1-0844-A1CD-530A464FD27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1983F-6286-415F-8BD0-D2570EFEFB2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D209B3CA-0C8C-48D4-A94D-FB24C1AB2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058DEA-A24B-4A4E-9EA4-6D86FDA62B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A162C-F85E-4089-B3A7-8C73458EA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moderno.dotx</Template>
  <TotalTime>0</TotalTime>
  <Pages>8</Pages>
  <Words>877</Words>
  <Characters>4824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2026-06-06T10:01:00Z</dcterms:created>
  <dcterms:modified xsi:type="dcterms:W3CDTF">2026-06-06T10:01:00Z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