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9EE6" w14:textId="77777777" w:rsidR="00375971" w:rsidRDefault="00375971" w:rsidP="00375971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 Alcance del sistema (detallado)</w:t>
      </w:r>
    </w:p>
    <w:p w14:paraId="1EB4B885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se concibe como una aplicación modular orientada a la generación y evaluación de pruebas tipo test. El alcance se divide en funcionalidades principales (</w:t>
      </w:r>
      <w:proofErr w:type="spellStart"/>
      <w:r>
        <w:rPr>
          <w:rFonts w:ascii="Segoe UI" w:hAnsi="Segoe UI" w:cs="Segoe UI"/>
          <w:sz w:val="21"/>
          <w:szCs w:val="21"/>
        </w:rPr>
        <w:t>MVP</w:t>
      </w:r>
      <w:proofErr w:type="spellEnd"/>
      <w:r>
        <w:rPr>
          <w:rFonts w:ascii="Segoe UI" w:hAnsi="Segoe UI" w:cs="Segoe UI"/>
          <w:sz w:val="21"/>
          <w:szCs w:val="21"/>
        </w:rPr>
        <w:t>) y extensiones futuras.</w:t>
      </w:r>
    </w:p>
    <w:p w14:paraId="16178D6D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BF5354">
          <v:rect id="_x0000_i1058" style="width:0;height:1.5pt" o:hralign="center" o:hrstd="t" o:hr="t" fillcolor="#a0a0a0" stroked="f"/>
        </w:pict>
      </w:r>
    </w:p>
    <w:p w14:paraId="20995089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2.1 Gestión del banco de preguntas</w:t>
      </w:r>
    </w:p>
    <w:p w14:paraId="34B36B9E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Descripción</w:t>
      </w:r>
    </w:p>
    <w:p w14:paraId="623449B0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deberá permitir almacenar, organizar y gestionar un conjunto de preguntas que servirán como base para la generación de exámenes.</w:t>
      </w:r>
    </w:p>
    <w:p w14:paraId="0AFBD51C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Capacidades clave</w:t>
      </w:r>
    </w:p>
    <w:p w14:paraId="7A2B436C" w14:textId="77777777" w:rsidR="00375971" w:rsidRDefault="00375971" w:rsidP="00375971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Creación de preguntas</w:t>
      </w:r>
    </w:p>
    <w:p w14:paraId="68C68589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Definición del enunciado.</w:t>
      </w:r>
    </w:p>
    <w:p w14:paraId="22FDC9FD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Asociación de múltiples opciones (mínimo 2, recomendable 3–4).</w:t>
      </w:r>
    </w:p>
    <w:p w14:paraId="7D3AB3FE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Identificación de la respuesta correcta.</w:t>
      </w:r>
    </w:p>
    <w:p w14:paraId="5018033F" w14:textId="77777777" w:rsidR="00375971" w:rsidRDefault="00375971" w:rsidP="00375971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Edición y eliminación</w:t>
      </w:r>
    </w:p>
    <w:p w14:paraId="444157FC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Modificación del contenido.</w:t>
      </w:r>
    </w:p>
    <w:p w14:paraId="19D93F0F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Actualización de respuestas correctas.</w:t>
      </w:r>
    </w:p>
    <w:p w14:paraId="3E54D421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Eliminación lógica o física de preguntas.</w:t>
      </w:r>
    </w:p>
    <w:p w14:paraId="575AB9DF" w14:textId="77777777" w:rsidR="00375971" w:rsidRDefault="00375971" w:rsidP="00375971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Clasificación</w:t>
      </w:r>
    </w:p>
    <w:p w14:paraId="4E998F94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 categoría (ej. normativa, electrónica, propagación).</w:t>
      </w:r>
    </w:p>
    <w:p w14:paraId="74260C5C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 nivel de dificultad (básico, intermedio, avanzado).</w:t>
      </w:r>
    </w:p>
    <w:p w14:paraId="72B51F54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 etiquetas (tags).</w:t>
      </w:r>
    </w:p>
    <w:p w14:paraId="297FC7BD" w14:textId="77777777" w:rsidR="00375971" w:rsidRDefault="00375971" w:rsidP="00375971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Validación</w:t>
      </w:r>
    </w:p>
    <w:p w14:paraId="261E58A1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Garantizar que cada pregunta tiene: </w:t>
      </w:r>
    </w:p>
    <w:p w14:paraId="753AF074" w14:textId="77777777" w:rsidR="00375971" w:rsidRDefault="00375971" w:rsidP="00375971">
      <w:pPr>
        <w:numPr>
          <w:ilvl w:val="2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 menos una respuesta correcta.</w:t>
      </w:r>
    </w:p>
    <w:p w14:paraId="7127756B" w14:textId="77777777" w:rsidR="00375971" w:rsidRDefault="00375971" w:rsidP="00375971">
      <w:pPr>
        <w:numPr>
          <w:ilvl w:val="2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Opciones únicas (sin duplicados).</w:t>
      </w:r>
    </w:p>
    <w:p w14:paraId="11D07DA3" w14:textId="77777777" w:rsidR="00375971" w:rsidRDefault="00375971" w:rsidP="00375971">
      <w:pPr>
        <w:numPr>
          <w:ilvl w:val="1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Evitar inconsistencias (ej. múltiples respuestas correctas si el sistema no lo permite).</w:t>
      </w:r>
    </w:p>
    <w:p w14:paraId="0670A21F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Consideraciones técnicas</w:t>
      </w:r>
    </w:p>
    <w:p w14:paraId="2A0832D0" w14:textId="77777777" w:rsidR="00375971" w:rsidRDefault="00375971" w:rsidP="00375971">
      <w:pPr>
        <w:numPr>
          <w:ilvl w:val="0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Persistencia en: </w:t>
      </w:r>
    </w:p>
    <w:p w14:paraId="17922E35" w14:textId="77777777" w:rsidR="00375971" w:rsidRDefault="00375971" w:rsidP="00375971">
      <w:pPr>
        <w:numPr>
          <w:ilvl w:val="1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Archivos JSON (</w:t>
      </w:r>
      <w:proofErr w:type="spellStart"/>
      <w:r>
        <w:rPr>
          <w:rFonts w:ascii="Segoe UI" w:hAnsi="Segoe UI" w:cs="Segoe UI"/>
          <w:sz w:val="21"/>
          <w:szCs w:val="21"/>
        </w:rPr>
        <w:t>MVP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5E035628" w14:textId="77777777" w:rsidR="00375971" w:rsidRDefault="00375971" w:rsidP="00375971">
      <w:pPr>
        <w:numPr>
          <w:ilvl w:val="1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Base de datos (producción)</w:t>
      </w:r>
    </w:p>
    <w:p w14:paraId="410D317F" w14:textId="77777777" w:rsidR="00375971" w:rsidRDefault="00375971" w:rsidP="00375971">
      <w:pPr>
        <w:numPr>
          <w:ilvl w:val="0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Posibilidad de carga masiva (importación).</w:t>
      </w:r>
    </w:p>
    <w:p w14:paraId="32309D5E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5EC8BBE">
          <v:rect id="_x0000_i1059" style="width:0;height:1.5pt" o:hralign="center" o:hrstd="t" o:hr="t" fillcolor="#a0a0a0" stroked="f"/>
        </w:pict>
      </w:r>
    </w:p>
    <w:p w14:paraId="0E11FCE3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2.2 Generación aleatoria de exámenes</w:t>
      </w:r>
    </w:p>
    <w:p w14:paraId="631F4CDB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Descripción</w:t>
      </w:r>
    </w:p>
    <w:p w14:paraId="42D456D5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El sistema generará exámenes compuestos por un subconjunto de preguntas seleccionadas aleatoriamente del banco.</w:t>
      </w:r>
    </w:p>
    <w:p w14:paraId="67140B15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Requisitos funcionales</w:t>
      </w:r>
    </w:p>
    <w:p w14:paraId="06FA1F71" w14:textId="77777777" w:rsidR="00375971" w:rsidRDefault="00375971" w:rsidP="00375971">
      <w:pPr>
        <w:numPr>
          <w:ilvl w:val="0"/>
          <w:numId w:val="3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Selección de </w:t>
      </w:r>
      <w:r>
        <w:rPr>
          <w:rStyle w:val="Textoennegrita"/>
          <w:rFonts w:ascii="Segoe UI" w:hAnsi="Segoe UI" w:cs="Segoe UI"/>
          <w:sz w:val="21"/>
          <w:szCs w:val="21"/>
        </w:rPr>
        <w:t>exactamente 35 preguntas</w:t>
      </w:r>
      <w:r>
        <w:rPr>
          <w:rFonts w:ascii="Segoe UI" w:hAnsi="Segoe UI" w:cs="Segoe UI"/>
          <w:sz w:val="21"/>
          <w:szCs w:val="21"/>
        </w:rPr>
        <w:t>.</w:t>
      </w:r>
    </w:p>
    <w:p w14:paraId="4494DA5D" w14:textId="77777777" w:rsidR="00375971" w:rsidRDefault="00375971" w:rsidP="00375971">
      <w:pPr>
        <w:numPr>
          <w:ilvl w:val="0"/>
          <w:numId w:val="3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Garantizar que: </w:t>
      </w:r>
    </w:p>
    <w:p w14:paraId="1D89F0FD" w14:textId="77777777" w:rsidR="00375971" w:rsidRDefault="00375971" w:rsidP="00375971">
      <w:pPr>
        <w:numPr>
          <w:ilvl w:val="1"/>
          <w:numId w:val="3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hay preguntas repetidas.</w:t>
      </w:r>
    </w:p>
    <w:p w14:paraId="4FEECD29" w14:textId="77777777" w:rsidR="00375971" w:rsidRDefault="00375971" w:rsidP="00375971">
      <w:pPr>
        <w:numPr>
          <w:ilvl w:val="1"/>
          <w:numId w:val="3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Cada examen es diferente (alta variabilidad).</w:t>
      </w:r>
    </w:p>
    <w:p w14:paraId="17418107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Reglas opcionales (futuro)</w:t>
      </w:r>
    </w:p>
    <w:p w14:paraId="46FFA8EF" w14:textId="77777777" w:rsidR="00375971" w:rsidRDefault="00375971" w:rsidP="00375971">
      <w:pPr>
        <w:numPr>
          <w:ilvl w:val="0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Distribución por categorías: </w:t>
      </w:r>
    </w:p>
    <w:p w14:paraId="5900A5ED" w14:textId="77777777" w:rsidR="00375971" w:rsidRDefault="00375971" w:rsidP="00375971">
      <w:pPr>
        <w:numPr>
          <w:ilvl w:val="1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Ej</w:t>
      </w:r>
      <w:proofErr w:type="spellEnd"/>
      <w:r>
        <w:rPr>
          <w:rFonts w:ascii="Segoe UI" w:hAnsi="Segoe UI" w:cs="Segoe UI"/>
          <w:sz w:val="21"/>
          <w:szCs w:val="21"/>
        </w:rPr>
        <w:t>: 10 normativa, 10 electrónica, etc.</w:t>
      </w:r>
    </w:p>
    <w:p w14:paraId="08EA4B6B" w14:textId="77777777" w:rsidR="00375971" w:rsidRDefault="00375971" w:rsidP="00375971">
      <w:pPr>
        <w:numPr>
          <w:ilvl w:val="0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Control por dificultad: </w:t>
      </w:r>
    </w:p>
    <w:p w14:paraId="1F5C04F1" w14:textId="77777777" w:rsidR="00375971" w:rsidRDefault="00375971" w:rsidP="00375971">
      <w:pPr>
        <w:numPr>
          <w:ilvl w:val="1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Balance entre fácil / medio / difícil.</w:t>
      </w:r>
    </w:p>
    <w:p w14:paraId="28364674" w14:textId="77777777" w:rsidR="00375971" w:rsidRDefault="00375971" w:rsidP="00375971">
      <w:pPr>
        <w:numPr>
          <w:ilvl w:val="0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Evitar repetición entre exámenes consecutivos.</w:t>
      </w:r>
    </w:p>
    <w:p w14:paraId="45398CC2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Requisitos técnicos</w:t>
      </w:r>
    </w:p>
    <w:p w14:paraId="4BD9C64B" w14:textId="77777777" w:rsidR="00375971" w:rsidRDefault="00375971" w:rsidP="00375971">
      <w:pPr>
        <w:numPr>
          <w:ilvl w:val="0"/>
          <w:numId w:val="3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Uso de algoritmos de mezcla (</w:t>
      </w:r>
      <w:proofErr w:type="spellStart"/>
      <w:r>
        <w:rPr>
          <w:rFonts w:ascii="Segoe UI" w:hAnsi="Segoe UI" w:cs="Segoe UI"/>
          <w:sz w:val="21"/>
          <w:szCs w:val="21"/>
        </w:rPr>
        <w:t>shuffle</w:t>
      </w:r>
      <w:proofErr w:type="spellEnd"/>
      <w:r>
        <w:rPr>
          <w:rFonts w:ascii="Segoe UI" w:hAnsi="Segoe UI" w:cs="Segoe UI"/>
          <w:sz w:val="21"/>
          <w:szCs w:val="21"/>
        </w:rPr>
        <w:t>).</w:t>
      </w:r>
    </w:p>
    <w:p w14:paraId="7C990096" w14:textId="77777777" w:rsidR="00375971" w:rsidRDefault="00375971" w:rsidP="00375971">
      <w:pPr>
        <w:numPr>
          <w:ilvl w:val="0"/>
          <w:numId w:val="3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Posibilidad de: </w:t>
      </w:r>
    </w:p>
    <w:p w14:paraId="14B8766D" w14:textId="77777777" w:rsidR="00375971" w:rsidRDefault="00375971" w:rsidP="00375971">
      <w:pPr>
        <w:numPr>
          <w:ilvl w:val="1"/>
          <w:numId w:val="3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Semilla aleatoria (para reproducibilidad).</w:t>
      </w:r>
    </w:p>
    <w:p w14:paraId="03A3F7DD" w14:textId="77777777" w:rsidR="00375971" w:rsidRDefault="00375971" w:rsidP="00375971">
      <w:pPr>
        <w:numPr>
          <w:ilvl w:val="1"/>
          <w:numId w:val="3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Registro del examen generado.</w:t>
      </w:r>
    </w:p>
    <w:p w14:paraId="4468789B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Output esperado</w:t>
      </w:r>
    </w:p>
    <w:p w14:paraId="76E7A94C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{</w:t>
      </w:r>
    </w:p>
    <w:p w14:paraId="3056C464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"</w:t>
      </w:r>
      <w:proofErr w:type="spellStart"/>
      <w:r>
        <w:rPr>
          <w:rFonts w:ascii="Segoe UI" w:hAnsi="Segoe UI" w:cs="Segoe UI"/>
          <w:sz w:val="21"/>
          <w:szCs w:val="21"/>
        </w:rPr>
        <w:t>examId</w:t>
      </w:r>
      <w:proofErr w:type="spellEnd"/>
      <w:r>
        <w:rPr>
          <w:rFonts w:ascii="Segoe UI" w:hAnsi="Segoe UI" w:cs="Segoe UI"/>
          <w:sz w:val="21"/>
          <w:szCs w:val="21"/>
        </w:rPr>
        <w:t>": "123",</w:t>
      </w:r>
    </w:p>
    <w:p w14:paraId="0BB90CDE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 "preguntas": ["q1", "q5", "q23", "..."]</w:t>
      </w:r>
    </w:p>
    <w:p w14:paraId="552F60A3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}</w:t>
      </w:r>
    </w:p>
    <w:p w14:paraId="159B2BB4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EB9C3C7">
          <v:rect id="_x0000_i1060" style="width:0;height:1.5pt" o:hralign="center" o:hrstd="t" o:hr="t" fillcolor="#a0a0a0" stroked="f"/>
        </w:pict>
      </w:r>
    </w:p>
    <w:p w14:paraId="7CE84DBC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2.3 Interfaz de usuario para responder preguntas</w:t>
      </w:r>
    </w:p>
    <w:p w14:paraId="76FB3216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Descripción</w:t>
      </w:r>
    </w:p>
    <w:p w14:paraId="1DBD5B86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Permite al usuario interactuar con el examen.</w:t>
      </w:r>
    </w:p>
    <w:p w14:paraId="046CDBF4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Funcionalidades</w:t>
      </w:r>
    </w:p>
    <w:p w14:paraId="5F3EE2ED" w14:textId="77777777" w:rsidR="00375971" w:rsidRDefault="00375971" w:rsidP="00375971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Visualización del examen:</w:t>
      </w:r>
    </w:p>
    <w:p w14:paraId="0A947C49" w14:textId="77777777" w:rsidR="00375971" w:rsidRDefault="00375971" w:rsidP="00375971">
      <w:pPr>
        <w:numPr>
          <w:ilvl w:val="1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Todas las preguntas en una vista única o navegación por páginas.</w:t>
      </w:r>
    </w:p>
    <w:p w14:paraId="7D70BC5B" w14:textId="77777777" w:rsidR="00375971" w:rsidRDefault="00375971" w:rsidP="00375971">
      <w:pPr>
        <w:numPr>
          <w:ilvl w:val="1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Indicador de progreso (ej. "Pregunta 10 de 35").</w:t>
      </w:r>
    </w:p>
    <w:p w14:paraId="68F6E5F8" w14:textId="77777777" w:rsidR="00375971" w:rsidRDefault="00375971" w:rsidP="00375971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Interacción:</w:t>
      </w:r>
    </w:p>
    <w:p w14:paraId="62E13F1F" w14:textId="77777777" w:rsidR="00375971" w:rsidRDefault="00375971" w:rsidP="00375971">
      <w:pPr>
        <w:numPr>
          <w:ilvl w:val="1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Selección de una única respuesta por pregunta.</w:t>
      </w:r>
    </w:p>
    <w:p w14:paraId="763F74E8" w14:textId="77777777" w:rsidR="00375971" w:rsidRDefault="00375971" w:rsidP="00375971">
      <w:pPr>
        <w:numPr>
          <w:ilvl w:val="1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Cambio de respuesta antes de finalizar.</w:t>
      </w:r>
    </w:p>
    <w:p w14:paraId="7B74D0A7" w14:textId="77777777" w:rsidR="00375971" w:rsidRDefault="00375971" w:rsidP="00375971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Navegación:</w:t>
      </w:r>
    </w:p>
    <w:p w14:paraId="4B7597EB" w14:textId="77777777" w:rsidR="00375971" w:rsidRDefault="00375971" w:rsidP="00375971">
      <w:pPr>
        <w:numPr>
          <w:ilvl w:val="1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Avanzar / retroceder.</w:t>
      </w:r>
    </w:p>
    <w:p w14:paraId="7951F8F2" w14:textId="77777777" w:rsidR="00375971" w:rsidRDefault="00375971" w:rsidP="00375971">
      <w:pPr>
        <w:numPr>
          <w:ilvl w:val="1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Ir a preguntas específicas.</w:t>
      </w:r>
    </w:p>
    <w:p w14:paraId="58C84F4D" w14:textId="77777777" w:rsidR="00375971" w:rsidRDefault="00375971" w:rsidP="00375971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Confirmación de entrega:</w:t>
      </w:r>
    </w:p>
    <w:p w14:paraId="179732B0" w14:textId="77777777" w:rsidR="00375971" w:rsidRDefault="00375971" w:rsidP="00375971">
      <w:pPr>
        <w:numPr>
          <w:ilvl w:val="1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Pantalla de revisión previa.</w:t>
      </w:r>
    </w:p>
    <w:p w14:paraId="1E804B21" w14:textId="77777777" w:rsidR="00375971" w:rsidRDefault="00375971" w:rsidP="00375971">
      <w:pPr>
        <w:numPr>
          <w:ilvl w:val="1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Confirmación explícita antes de enviar.</w:t>
      </w:r>
    </w:p>
    <w:p w14:paraId="3ACEE583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 xml:space="preserve">Requisitos </w:t>
      </w:r>
      <w:proofErr w:type="spellStart"/>
      <w:r>
        <w:rPr>
          <w:rFonts w:ascii="Segoe UI" w:hAnsi="Segoe UI" w:cs="Segoe UI"/>
        </w:rPr>
        <w:t>UX</w:t>
      </w:r>
      <w:proofErr w:type="spellEnd"/>
    </w:p>
    <w:p w14:paraId="2E47B918" w14:textId="77777777" w:rsidR="00375971" w:rsidRDefault="00375971" w:rsidP="00375971">
      <w:pPr>
        <w:numPr>
          <w:ilvl w:val="0"/>
          <w:numId w:val="4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Diseño claro y sin ambigüedades.</w:t>
      </w:r>
    </w:p>
    <w:p w14:paraId="109493C8" w14:textId="77777777" w:rsidR="00375971" w:rsidRDefault="00375971" w:rsidP="00375971">
      <w:pPr>
        <w:numPr>
          <w:ilvl w:val="0"/>
          <w:numId w:val="4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Accesibilidad (teclado, contraste).</w:t>
      </w:r>
    </w:p>
    <w:p w14:paraId="2EF60CC4" w14:textId="77777777" w:rsidR="00375971" w:rsidRDefault="00375971" w:rsidP="00375971">
      <w:pPr>
        <w:numPr>
          <w:ilvl w:val="0"/>
          <w:numId w:val="4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Feedback</w:t>
      </w:r>
      <w:proofErr w:type="spellEnd"/>
      <w:r>
        <w:rPr>
          <w:rFonts w:ascii="Segoe UI" w:hAnsi="Segoe UI" w:cs="Segoe UI"/>
          <w:sz w:val="21"/>
          <w:szCs w:val="21"/>
        </w:rPr>
        <w:t xml:space="preserve"> inmediato (respuesta seleccionada visible).</w:t>
      </w:r>
    </w:p>
    <w:p w14:paraId="30547C04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7987546">
          <v:rect id="_x0000_i1061" style="width:0;height:1.5pt" o:hralign="center" o:hrstd="t" o:hr="t" fillcolor="#a0a0a0" stroked="f"/>
        </w:pict>
      </w:r>
    </w:p>
    <w:p w14:paraId="342683DD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2.4 Evaluación automática de resultados</w:t>
      </w:r>
    </w:p>
    <w:p w14:paraId="449D8A07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Descripción</w:t>
      </w:r>
    </w:p>
    <w:p w14:paraId="6AC51917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calculará la puntuación del usuario tras finalizar el examen.</w:t>
      </w:r>
    </w:p>
    <w:p w14:paraId="26606C70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Funcionalidades</w:t>
      </w:r>
    </w:p>
    <w:p w14:paraId="5C2CB983" w14:textId="77777777" w:rsidR="00375971" w:rsidRDefault="00375971" w:rsidP="00375971">
      <w:pPr>
        <w:pStyle w:val="NormalWeb"/>
        <w:numPr>
          <w:ilvl w:val="0"/>
          <w:numId w:val="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Comparación entre:</w:t>
      </w:r>
    </w:p>
    <w:p w14:paraId="3AD5B29A" w14:textId="77777777" w:rsidR="00375971" w:rsidRDefault="00375971" w:rsidP="00375971">
      <w:pPr>
        <w:numPr>
          <w:ilvl w:val="1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Respuestas del usuario.</w:t>
      </w:r>
    </w:p>
    <w:p w14:paraId="333199E2" w14:textId="77777777" w:rsidR="00375971" w:rsidRDefault="00375971" w:rsidP="00375971">
      <w:pPr>
        <w:numPr>
          <w:ilvl w:val="1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Respuestas correctas.</w:t>
      </w:r>
    </w:p>
    <w:p w14:paraId="10E94813" w14:textId="77777777" w:rsidR="00375971" w:rsidRDefault="00375971" w:rsidP="00375971">
      <w:pPr>
        <w:pStyle w:val="NormalWeb"/>
        <w:numPr>
          <w:ilvl w:val="0"/>
          <w:numId w:val="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Cálculo de métricas:</w:t>
      </w:r>
    </w:p>
    <w:p w14:paraId="607EB3A1" w14:textId="77777777" w:rsidR="00375971" w:rsidRDefault="00375971" w:rsidP="00375971">
      <w:pPr>
        <w:numPr>
          <w:ilvl w:val="1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Número de aciertos.</w:t>
      </w:r>
    </w:p>
    <w:p w14:paraId="77BE0033" w14:textId="77777777" w:rsidR="00375971" w:rsidRDefault="00375971" w:rsidP="00375971">
      <w:pPr>
        <w:numPr>
          <w:ilvl w:val="1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Número de fallos.</w:t>
      </w:r>
    </w:p>
    <w:p w14:paraId="4F1AA720" w14:textId="77777777" w:rsidR="00375971" w:rsidRDefault="00375971" w:rsidP="00375971">
      <w:pPr>
        <w:numPr>
          <w:ilvl w:val="1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Porcentaje total.</w:t>
      </w:r>
    </w:p>
    <w:p w14:paraId="4C8A678B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Fórmula base</w:t>
      </w:r>
    </w:p>
    <w:p w14:paraId="74B30F11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porcentaje = (</w:t>
      </w:r>
      <w:proofErr w:type="spellStart"/>
      <w:r>
        <w:rPr>
          <w:rFonts w:ascii="Segoe UI" w:hAnsi="Segoe UI" w:cs="Segoe UI"/>
          <w:sz w:val="21"/>
          <w:szCs w:val="21"/>
        </w:rPr>
        <w:t>respuestasCorrectas</w:t>
      </w:r>
      <w:proofErr w:type="spellEnd"/>
      <w:r>
        <w:rPr>
          <w:rFonts w:ascii="Segoe UI" w:hAnsi="Segoe UI" w:cs="Segoe UI"/>
          <w:sz w:val="21"/>
          <w:szCs w:val="21"/>
        </w:rPr>
        <w:t xml:space="preserve"> / </w:t>
      </w:r>
      <w:proofErr w:type="spellStart"/>
      <w:r>
        <w:rPr>
          <w:rFonts w:ascii="Segoe UI" w:hAnsi="Segoe UI" w:cs="Segoe UI"/>
          <w:sz w:val="21"/>
          <w:szCs w:val="21"/>
        </w:rPr>
        <w:t>totalPreguntas</w:t>
      </w:r>
      <w:proofErr w:type="spellEnd"/>
      <w:r>
        <w:rPr>
          <w:rFonts w:ascii="Segoe UI" w:hAnsi="Segoe UI" w:cs="Segoe UI"/>
          <w:sz w:val="21"/>
          <w:szCs w:val="21"/>
        </w:rPr>
        <w:t>) * 100</w:t>
      </w:r>
    </w:p>
    <w:p w14:paraId="1455FBA2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Extensiones futuras</w:t>
      </w:r>
    </w:p>
    <w:p w14:paraId="41A34474" w14:textId="77777777" w:rsidR="00375971" w:rsidRDefault="00375971" w:rsidP="00375971">
      <w:pPr>
        <w:numPr>
          <w:ilvl w:val="0"/>
          <w:numId w:val="4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Penalización por errores.</w:t>
      </w:r>
    </w:p>
    <w:p w14:paraId="2F85DE5F" w14:textId="77777777" w:rsidR="00375971" w:rsidRDefault="00375971" w:rsidP="00375971">
      <w:pPr>
        <w:numPr>
          <w:ilvl w:val="0"/>
          <w:numId w:val="4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Ponderación por dificultad.</w:t>
      </w:r>
    </w:p>
    <w:p w14:paraId="3DB0C03F" w14:textId="77777777" w:rsidR="00375971" w:rsidRDefault="00375971" w:rsidP="00375971">
      <w:pPr>
        <w:numPr>
          <w:ilvl w:val="0"/>
          <w:numId w:val="4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Evaluación parcial en tiempo real.</w:t>
      </w:r>
    </w:p>
    <w:p w14:paraId="40CC13A4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ED7B8F3">
          <v:rect id="_x0000_i1062" style="width:0;height:1.5pt" o:hralign="center" o:hrstd="t" o:hr="t" fillcolor="#a0a0a0" stroked="f"/>
        </w:pict>
      </w:r>
    </w:p>
    <w:p w14:paraId="701A63DA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2.5 Visualización de resultados</w:t>
      </w:r>
    </w:p>
    <w:p w14:paraId="3F7583E7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Descripción</w:t>
      </w:r>
    </w:p>
    <w:p w14:paraId="1A52095D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Presentación clara y comprensible del rendimiento del usuario.</w:t>
      </w:r>
    </w:p>
    <w:p w14:paraId="583E0375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Elementos a mostrar</w:t>
      </w:r>
    </w:p>
    <w:p w14:paraId="5E179511" w14:textId="77777777" w:rsidR="00375971" w:rsidRDefault="00375971" w:rsidP="00375971">
      <w:pPr>
        <w:pStyle w:val="NormalWeb"/>
        <w:numPr>
          <w:ilvl w:val="0"/>
          <w:numId w:val="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Resultado global:</w:t>
      </w:r>
    </w:p>
    <w:p w14:paraId="49BE86CA" w14:textId="77777777" w:rsidR="00375971" w:rsidRDefault="00375971" w:rsidP="00375971">
      <w:pPr>
        <w:numPr>
          <w:ilvl w:val="1"/>
          <w:numId w:val="4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Porcentaje final.</w:t>
      </w:r>
    </w:p>
    <w:p w14:paraId="2D45D684" w14:textId="77777777" w:rsidR="00375971" w:rsidRDefault="00375971" w:rsidP="00375971">
      <w:pPr>
        <w:numPr>
          <w:ilvl w:val="1"/>
          <w:numId w:val="4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Aprobado / suspenso (según umbral configurable).</w:t>
      </w:r>
    </w:p>
    <w:p w14:paraId="6B434557" w14:textId="77777777" w:rsidR="00375971" w:rsidRDefault="00375971" w:rsidP="00375971">
      <w:pPr>
        <w:pStyle w:val="NormalWeb"/>
        <w:numPr>
          <w:ilvl w:val="0"/>
          <w:numId w:val="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Desglose:</w:t>
      </w:r>
    </w:p>
    <w:p w14:paraId="0EC80E13" w14:textId="77777777" w:rsidR="00375971" w:rsidRDefault="00375971" w:rsidP="00375971">
      <w:pPr>
        <w:numPr>
          <w:ilvl w:val="1"/>
          <w:numId w:val="4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Preguntas correctas e incorrectas.</w:t>
      </w:r>
    </w:p>
    <w:p w14:paraId="2BD09EEF" w14:textId="77777777" w:rsidR="00375971" w:rsidRDefault="00375971" w:rsidP="00375971">
      <w:pPr>
        <w:numPr>
          <w:ilvl w:val="1"/>
          <w:numId w:val="4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Respuesta correcta para cada pregunta fallada.</w:t>
      </w:r>
    </w:p>
    <w:p w14:paraId="7D6DFADB" w14:textId="77777777" w:rsidR="00375971" w:rsidRDefault="00375971" w:rsidP="00375971">
      <w:pPr>
        <w:pStyle w:val="NormalWeb"/>
        <w:numPr>
          <w:ilvl w:val="0"/>
          <w:numId w:val="43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Feedback</w:t>
      </w:r>
      <w:proofErr w:type="spellEnd"/>
      <w:r>
        <w:rPr>
          <w:rFonts w:ascii="Segoe UI" w:hAnsi="Segoe UI" w:cs="Segoe UI"/>
          <w:sz w:val="21"/>
          <w:szCs w:val="21"/>
        </w:rPr>
        <w:t xml:space="preserve"> pedagógico:</w:t>
      </w:r>
    </w:p>
    <w:p w14:paraId="7F3DA10F" w14:textId="77777777" w:rsidR="00375971" w:rsidRDefault="00375971" w:rsidP="00375971">
      <w:pPr>
        <w:numPr>
          <w:ilvl w:val="1"/>
          <w:numId w:val="4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Explicaciones (si están disponibles).</w:t>
      </w:r>
    </w:p>
    <w:p w14:paraId="7A58C63D" w14:textId="77777777" w:rsidR="00375971" w:rsidRDefault="00375971" w:rsidP="00375971">
      <w:pPr>
        <w:numPr>
          <w:ilvl w:val="1"/>
          <w:numId w:val="4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Recomendaciones de mejora.</w:t>
      </w:r>
    </w:p>
    <w:p w14:paraId="3ABA13DD" w14:textId="77777777" w:rsidR="00375971" w:rsidRDefault="00375971" w:rsidP="00375971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Ejemplo</w:t>
      </w:r>
    </w:p>
    <w:p w14:paraId="0F98C8F3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Resultado: 74%</w:t>
      </w:r>
    </w:p>
    <w:p w14:paraId="7361C693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90BED5E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Respuestas correctas: 26/35</w:t>
      </w:r>
    </w:p>
    <w:p w14:paraId="299DDB48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7F23279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Preguntas falladas:</w:t>
      </w:r>
    </w:p>
    <w:p w14:paraId="11871338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 Pregunta 3 → Respuesta correcta: B</w:t>
      </w:r>
    </w:p>
    <w:p w14:paraId="05F8F4DC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 Pregunta 12 → Respuesta correcta: A</w:t>
      </w:r>
    </w:p>
    <w:p w14:paraId="3AD64129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4DF16CC">
          <v:rect id="_x0000_i1063" style="width:0;height:1.5pt" o:hralign="center" o:hrstd="t" o:hr="t" fillcolor="#a0a0a0" stroked="f"/>
        </w:pict>
      </w:r>
    </w:p>
    <w:p w14:paraId="488EA64C" w14:textId="77777777" w:rsidR="00375971" w:rsidRDefault="00375971" w:rsidP="00375971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🚧</w:t>
      </w:r>
      <w:r>
        <w:rPr>
          <w:rFonts w:ascii="Segoe UI" w:hAnsi="Segoe UI" w:cs="Segoe UI"/>
        </w:rPr>
        <w:t xml:space="preserve"> 2.6 Funcionalidades fuera de alcance (versión inicial)</w:t>
      </w:r>
    </w:p>
    <w:p w14:paraId="238E9ABC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Estas funcionalidades no forman parte del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MVP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 xml:space="preserve"> pero se consideran importantes para la evolución del sistema:</w:t>
      </w:r>
    </w:p>
    <w:p w14:paraId="30D2F211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D7A65C1">
          <v:rect id="_x0000_i1064" style="width:0;height:1.5pt" o:hralign="center" o:hrstd="t" o:hr="t" fillcolor="#a0a0a0" stroked="f"/>
        </w:pict>
      </w:r>
    </w:p>
    <w:p w14:paraId="279D52DD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🔐</w:t>
      </w:r>
      <w:r>
        <w:rPr>
          <w:rFonts w:ascii="Segoe UI" w:hAnsi="Segoe UI" w:cs="Segoe UI"/>
        </w:rPr>
        <w:t xml:space="preserve"> Autenticación y gestión de usuarios</w:t>
      </w:r>
    </w:p>
    <w:p w14:paraId="5980B636" w14:textId="77777777" w:rsidR="00375971" w:rsidRDefault="00375971" w:rsidP="00375971">
      <w:pPr>
        <w:numPr>
          <w:ilvl w:val="0"/>
          <w:numId w:val="4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Registro / </w:t>
      </w:r>
      <w:proofErr w:type="spellStart"/>
      <w:r>
        <w:rPr>
          <w:rFonts w:ascii="Segoe UI" w:hAnsi="Segoe UI" w:cs="Segoe UI"/>
          <w:sz w:val="21"/>
          <w:szCs w:val="21"/>
        </w:rPr>
        <w:t>login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39DB0BDC" w14:textId="77777777" w:rsidR="00375971" w:rsidRDefault="00375971" w:rsidP="00375971">
      <w:pPr>
        <w:numPr>
          <w:ilvl w:val="0"/>
          <w:numId w:val="4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Historial de exámenes.</w:t>
      </w:r>
    </w:p>
    <w:p w14:paraId="2362D363" w14:textId="77777777" w:rsidR="00375971" w:rsidRDefault="00375971" w:rsidP="00375971">
      <w:pPr>
        <w:numPr>
          <w:ilvl w:val="0"/>
          <w:numId w:val="4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Perfiles personalizados.</w:t>
      </w:r>
    </w:p>
    <w:p w14:paraId="215435FD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B9E6831">
          <v:rect id="_x0000_i1065" style="width:0;height:1.5pt" o:hralign="center" o:hrstd="t" o:hr="t" fillcolor="#a0a0a0" stroked="f"/>
        </w:pict>
      </w:r>
    </w:p>
    <w:p w14:paraId="36A7E727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📊</w:t>
      </w:r>
      <w:r>
        <w:rPr>
          <w:rFonts w:ascii="Segoe UI" w:hAnsi="Segoe UI" w:cs="Segoe UI"/>
        </w:rPr>
        <w:t xml:space="preserve"> Analítica avanzada</w:t>
      </w:r>
    </w:p>
    <w:p w14:paraId="625B9E81" w14:textId="77777777" w:rsidR="00375971" w:rsidRDefault="00375971" w:rsidP="00375971">
      <w:pPr>
        <w:numPr>
          <w:ilvl w:val="0"/>
          <w:numId w:val="4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Estadísticas por categoría.</w:t>
      </w:r>
    </w:p>
    <w:p w14:paraId="6FDCA4CF" w14:textId="77777777" w:rsidR="00375971" w:rsidRDefault="00375971" w:rsidP="00375971">
      <w:pPr>
        <w:numPr>
          <w:ilvl w:val="0"/>
          <w:numId w:val="4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Detección de puntos débiles.</w:t>
      </w:r>
    </w:p>
    <w:p w14:paraId="7EAB9341" w14:textId="77777777" w:rsidR="00375971" w:rsidRDefault="00375971" w:rsidP="00375971">
      <w:pPr>
        <w:numPr>
          <w:ilvl w:val="0"/>
          <w:numId w:val="4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Evolución del rendimiento.</w:t>
      </w:r>
    </w:p>
    <w:p w14:paraId="173D20C6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70FF9C9">
          <v:rect id="_x0000_i1066" style="width:0;height:1.5pt" o:hralign="center" o:hrstd="t" o:hr="t" fillcolor="#a0a0a0" stroked="f"/>
        </w:pict>
      </w:r>
    </w:p>
    <w:p w14:paraId="1F1EFEA9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⏱️</w:t>
      </w:r>
      <w:r>
        <w:rPr>
          <w:rFonts w:ascii="Segoe UI" w:hAnsi="Segoe UI" w:cs="Segoe UI"/>
        </w:rPr>
        <w:t xml:space="preserve"> Temporizador de examen</w:t>
      </w:r>
    </w:p>
    <w:p w14:paraId="031C4BC0" w14:textId="77777777" w:rsidR="00375971" w:rsidRDefault="00375971" w:rsidP="00375971">
      <w:pPr>
        <w:numPr>
          <w:ilvl w:val="0"/>
          <w:numId w:val="4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Tiempo límite por examen.</w:t>
      </w:r>
    </w:p>
    <w:p w14:paraId="6F92BA9F" w14:textId="77777777" w:rsidR="00375971" w:rsidRDefault="00375971" w:rsidP="00375971">
      <w:pPr>
        <w:numPr>
          <w:ilvl w:val="0"/>
          <w:numId w:val="4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Cuenta atrás.</w:t>
      </w:r>
    </w:p>
    <w:p w14:paraId="6B0E569B" w14:textId="77777777" w:rsidR="00375971" w:rsidRDefault="00375971" w:rsidP="00375971">
      <w:pPr>
        <w:numPr>
          <w:ilvl w:val="0"/>
          <w:numId w:val="4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Envío automático al finalizar.</w:t>
      </w:r>
    </w:p>
    <w:p w14:paraId="201D57FF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AEE99FE">
          <v:rect id="_x0000_i1067" style="width:0;height:1.5pt" o:hralign="center" o:hrstd="t" o:hr="t" fillcolor="#a0a0a0" stroked="f"/>
        </w:pict>
      </w:r>
    </w:p>
    <w:p w14:paraId="20C58377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🧠</w:t>
      </w:r>
      <w:r>
        <w:rPr>
          <w:rFonts w:ascii="Segoe UI" w:hAnsi="Segoe UI" w:cs="Segoe UI"/>
        </w:rPr>
        <w:t xml:space="preserve"> Adaptación inteligente</w:t>
      </w:r>
    </w:p>
    <w:p w14:paraId="54513E0D" w14:textId="77777777" w:rsidR="00375971" w:rsidRDefault="00375971" w:rsidP="00375971">
      <w:pPr>
        <w:numPr>
          <w:ilvl w:val="0"/>
          <w:numId w:val="4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Ajuste de dificultad según rendimiento.</w:t>
      </w:r>
    </w:p>
    <w:p w14:paraId="4BC6600C" w14:textId="77777777" w:rsidR="00375971" w:rsidRDefault="00375971" w:rsidP="00375971">
      <w:pPr>
        <w:numPr>
          <w:ilvl w:val="0"/>
          <w:numId w:val="4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Recomendación de preguntas.</w:t>
      </w:r>
    </w:p>
    <w:p w14:paraId="145F98B5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E96766B">
          <v:rect id="_x0000_i1068" style="width:0;height:1.5pt" o:hralign="center" o:hrstd="t" o:hr="t" fillcolor="#a0a0a0" stroked="f"/>
        </w:pict>
      </w:r>
    </w:p>
    <w:p w14:paraId="32722442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☁️</w:t>
      </w:r>
      <w:r>
        <w:rPr>
          <w:rFonts w:ascii="Segoe UI" w:hAnsi="Segoe UI" w:cs="Segoe UI"/>
        </w:rPr>
        <w:t xml:space="preserve"> Sincronización y persistencia avanzada</w:t>
      </w:r>
    </w:p>
    <w:p w14:paraId="5FE5BCE9" w14:textId="77777777" w:rsidR="00375971" w:rsidRDefault="00375971" w:rsidP="00375971">
      <w:pPr>
        <w:numPr>
          <w:ilvl w:val="0"/>
          <w:numId w:val="4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Almacenamiento en la nube.</w:t>
      </w:r>
    </w:p>
    <w:p w14:paraId="0B8D14AF" w14:textId="77777777" w:rsidR="00375971" w:rsidRDefault="00375971" w:rsidP="00375971">
      <w:pPr>
        <w:numPr>
          <w:ilvl w:val="0"/>
          <w:numId w:val="4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Recuperación de sesiones.</w:t>
      </w:r>
    </w:p>
    <w:p w14:paraId="3E5F2F7A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D49DC36">
          <v:rect id="_x0000_i1069" style="width:0;height:1.5pt" o:hralign="center" o:hrstd="t" o:hr="t" fillcolor="#a0a0a0" stroked="f"/>
        </w:pict>
      </w:r>
    </w:p>
    <w:p w14:paraId="64AD341C" w14:textId="77777777" w:rsidR="00375971" w:rsidRDefault="00375971" w:rsidP="00375971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📄</w:t>
      </w:r>
      <w:r>
        <w:rPr>
          <w:rFonts w:ascii="Segoe UI" w:hAnsi="Segoe UI" w:cs="Segoe UI"/>
        </w:rPr>
        <w:t xml:space="preserve"> Exportación de resultados</w:t>
      </w:r>
    </w:p>
    <w:p w14:paraId="63B4F960" w14:textId="77777777" w:rsidR="00375971" w:rsidRDefault="00375971" w:rsidP="00375971">
      <w:pPr>
        <w:numPr>
          <w:ilvl w:val="0"/>
          <w:numId w:val="4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PDF descargable.</w:t>
      </w:r>
    </w:p>
    <w:p w14:paraId="30CFC499" w14:textId="77777777" w:rsidR="00375971" w:rsidRDefault="00375971" w:rsidP="00375971">
      <w:pPr>
        <w:numPr>
          <w:ilvl w:val="0"/>
          <w:numId w:val="4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Certificados de práctica.</w:t>
      </w:r>
    </w:p>
    <w:p w14:paraId="2DB5EA90" w14:textId="77777777" w:rsidR="00375971" w:rsidRDefault="00375971" w:rsidP="00375971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591C87A">
          <v:rect id="_x0000_i1070" style="width:0;height:1.5pt" o:hralign="center" o:hrstd="t" o:hr="t" fillcolor="#a0a0a0" stroked="f"/>
        </w:pict>
      </w:r>
    </w:p>
    <w:p w14:paraId="36F46D01" w14:textId="77777777" w:rsidR="00375971" w:rsidRDefault="00375971" w:rsidP="00375971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📌</w:t>
      </w:r>
      <w:r>
        <w:rPr>
          <w:rFonts w:ascii="Segoe UI" w:hAnsi="Segoe UI" w:cs="Segoe UI"/>
        </w:rPr>
        <w:t xml:space="preserve"> Conclusión del alcance</w:t>
      </w:r>
    </w:p>
    <w:p w14:paraId="5A069F45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El alcance inicial se centra en un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MVP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funcional y robusto</w:t>
      </w:r>
      <w:r>
        <w:rPr>
          <w:rFonts w:ascii="Segoe UI" w:hAnsi="Segoe UI" w:cs="Segoe UI"/>
          <w:sz w:val="21"/>
          <w:szCs w:val="21"/>
        </w:rPr>
        <w:t>, con especial enfoque en:</w:t>
      </w:r>
    </w:p>
    <w:p w14:paraId="4B190716" w14:textId="77777777" w:rsidR="00375971" w:rsidRDefault="00375971" w:rsidP="00375971">
      <w:pPr>
        <w:numPr>
          <w:ilvl w:val="0"/>
          <w:numId w:val="5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Calidad del banco de preguntas.</w:t>
      </w:r>
    </w:p>
    <w:p w14:paraId="1A31BBD9" w14:textId="77777777" w:rsidR="00375971" w:rsidRDefault="00375971" w:rsidP="00375971">
      <w:pPr>
        <w:numPr>
          <w:ilvl w:val="0"/>
          <w:numId w:val="5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Fiabilidad en la generación de exámenes.</w:t>
      </w:r>
    </w:p>
    <w:p w14:paraId="01003A0B" w14:textId="77777777" w:rsidR="00375971" w:rsidRDefault="00375971" w:rsidP="00375971">
      <w:pPr>
        <w:numPr>
          <w:ilvl w:val="0"/>
          <w:numId w:val="5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Precisión en la evaluación.</w:t>
      </w:r>
    </w:p>
    <w:p w14:paraId="00BF730B" w14:textId="77777777" w:rsidR="00375971" w:rsidRDefault="00375971" w:rsidP="00375971">
      <w:pPr>
        <w:numPr>
          <w:ilvl w:val="0"/>
          <w:numId w:val="5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Buena experiencia de usuario.</w:t>
      </w:r>
    </w:p>
    <w:p w14:paraId="4BAD2591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arquitectura propuesta permite escalar fácilmente hacia un sistema más avanzado sin rediseños profundos.</w:t>
      </w:r>
    </w:p>
    <w:p w14:paraId="4C871655" w14:textId="77777777" w:rsidR="00375971" w:rsidRDefault="00375971" w:rsidP="0037597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4C4C763">
          <v:rect id="_x0000_i1071" style="width:0;height:1.5pt" o:hralign="center" o:hrstd="t" o:hr="t" fillcolor="#a0a0a0" stroked="f"/>
        </w:pict>
      </w:r>
    </w:p>
    <w:p w14:paraId="7570A69F" w14:textId="77777777" w:rsidR="00375971" w:rsidRDefault="00375971" w:rsidP="0037597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 quieres, el siguiente paso lógico sería: </w:t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Definir </w:t>
      </w:r>
      <w:r>
        <w:rPr>
          <w:rStyle w:val="Textoennegrita"/>
          <w:rFonts w:ascii="Segoe UI" w:hAnsi="Segoe UI" w:cs="Segoe UI"/>
          <w:sz w:val="21"/>
          <w:szCs w:val="21"/>
        </w:rPr>
        <w:t>historias de usuario (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user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stories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Crear un </w:t>
      </w:r>
      <w:r>
        <w:rPr>
          <w:rStyle w:val="Textoennegrita"/>
          <w:rFonts w:ascii="Segoe UI" w:hAnsi="Segoe UI" w:cs="Segoe UI"/>
          <w:sz w:val="21"/>
          <w:szCs w:val="21"/>
        </w:rPr>
        <w:t xml:space="preserve">diagrama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UML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(clases o secuencia)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Diseñar la </w:t>
      </w:r>
      <w:r>
        <w:rPr>
          <w:rStyle w:val="Textoennegrita"/>
          <w:rFonts w:ascii="Segoe UI" w:hAnsi="Segoe UI" w:cs="Segoe UI"/>
          <w:sz w:val="21"/>
          <w:szCs w:val="21"/>
        </w:rPr>
        <w:t xml:space="preserve">API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REST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completa</w:t>
      </w:r>
    </w:p>
    <w:p w14:paraId="17028454" w14:textId="77777777" w:rsidR="000359D1" w:rsidRPr="005E0BC9" w:rsidRDefault="000359D1" w:rsidP="00B11034">
      <w:pPr>
        <w:jc w:val="left"/>
      </w:pPr>
    </w:p>
    <w:sectPr w:rsidR="000359D1" w:rsidRPr="005E0BC9" w:rsidSect="00CE7F24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63414" w14:textId="77777777" w:rsidR="0007380E" w:rsidRDefault="0007380E" w:rsidP="009B2968">
      <w:r>
        <w:separator/>
      </w:r>
    </w:p>
  </w:endnote>
  <w:endnote w:type="continuationSeparator" w:id="0">
    <w:p w14:paraId="672255AF" w14:textId="77777777" w:rsidR="0007380E" w:rsidRDefault="0007380E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86E06" w14:textId="77777777" w:rsidR="0007380E" w:rsidRDefault="0007380E" w:rsidP="009B2968">
      <w:r>
        <w:separator/>
      </w:r>
    </w:p>
  </w:footnote>
  <w:footnote w:type="continuationSeparator" w:id="0">
    <w:p w14:paraId="0629EC97" w14:textId="77777777" w:rsidR="0007380E" w:rsidRDefault="0007380E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65C6E3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E45"/>
    <w:multiLevelType w:val="multilevel"/>
    <w:tmpl w:val="880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464"/>
    <w:multiLevelType w:val="multilevel"/>
    <w:tmpl w:val="5C0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B6F"/>
    <w:multiLevelType w:val="multilevel"/>
    <w:tmpl w:val="80C8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0146C"/>
    <w:multiLevelType w:val="multilevel"/>
    <w:tmpl w:val="643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67F9"/>
    <w:multiLevelType w:val="multilevel"/>
    <w:tmpl w:val="F88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A55EE"/>
    <w:multiLevelType w:val="multilevel"/>
    <w:tmpl w:val="CC7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9190C"/>
    <w:multiLevelType w:val="multilevel"/>
    <w:tmpl w:val="472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A0996"/>
    <w:multiLevelType w:val="multilevel"/>
    <w:tmpl w:val="EFC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7532B"/>
    <w:multiLevelType w:val="multilevel"/>
    <w:tmpl w:val="C5E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61862"/>
    <w:multiLevelType w:val="multilevel"/>
    <w:tmpl w:val="3D6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97375"/>
    <w:multiLevelType w:val="multilevel"/>
    <w:tmpl w:val="56F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157F0"/>
    <w:multiLevelType w:val="multilevel"/>
    <w:tmpl w:val="A53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C5DE4"/>
    <w:multiLevelType w:val="multilevel"/>
    <w:tmpl w:val="5E7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3100F"/>
    <w:multiLevelType w:val="multilevel"/>
    <w:tmpl w:val="691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B4682"/>
    <w:multiLevelType w:val="multilevel"/>
    <w:tmpl w:val="45E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A1EA3"/>
    <w:multiLevelType w:val="multilevel"/>
    <w:tmpl w:val="2108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1147E"/>
    <w:multiLevelType w:val="multilevel"/>
    <w:tmpl w:val="9A1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80CEC"/>
    <w:multiLevelType w:val="multilevel"/>
    <w:tmpl w:val="B33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4445B"/>
    <w:multiLevelType w:val="multilevel"/>
    <w:tmpl w:val="2CE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A01C2"/>
    <w:multiLevelType w:val="multilevel"/>
    <w:tmpl w:val="50F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95E33"/>
    <w:multiLevelType w:val="multilevel"/>
    <w:tmpl w:val="24A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B0091"/>
    <w:multiLevelType w:val="multilevel"/>
    <w:tmpl w:val="C01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552C5"/>
    <w:multiLevelType w:val="multilevel"/>
    <w:tmpl w:val="4F7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F2408"/>
    <w:multiLevelType w:val="multilevel"/>
    <w:tmpl w:val="F87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C253A"/>
    <w:multiLevelType w:val="multilevel"/>
    <w:tmpl w:val="BF7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C4A9D"/>
    <w:multiLevelType w:val="multilevel"/>
    <w:tmpl w:val="4A0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72FB9"/>
    <w:multiLevelType w:val="multilevel"/>
    <w:tmpl w:val="F32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726C5"/>
    <w:multiLevelType w:val="multilevel"/>
    <w:tmpl w:val="05D8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F096C"/>
    <w:multiLevelType w:val="multilevel"/>
    <w:tmpl w:val="66F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872AE"/>
    <w:multiLevelType w:val="multilevel"/>
    <w:tmpl w:val="9E6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16278"/>
    <w:multiLevelType w:val="multilevel"/>
    <w:tmpl w:val="B11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52F1D"/>
    <w:multiLevelType w:val="multilevel"/>
    <w:tmpl w:val="6556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B1B4B"/>
    <w:multiLevelType w:val="multilevel"/>
    <w:tmpl w:val="96D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74855"/>
    <w:multiLevelType w:val="multilevel"/>
    <w:tmpl w:val="2EF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22807"/>
    <w:multiLevelType w:val="multilevel"/>
    <w:tmpl w:val="81B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854C7"/>
    <w:multiLevelType w:val="multilevel"/>
    <w:tmpl w:val="242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74AAB"/>
    <w:multiLevelType w:val="multilevel"/>
    <w:tmpl w:val="6E32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501C5"/>
    <w:multiLevelType w:val="multilevel"/>
    <w:tmpl w:val="28F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D47FC"/>
    <w:multiLevelType w:val="multilevel"/>
    <w:tmpl w:val="816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B1DEC"/>
    <w:multiLevelType w:val="multilevel"/>
    <w:tmpl w:val="464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8F7680"/>
    <w:multiLevelType w:val="multilevel"/>
    <w:tmpl w:val="9F2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62960"/>
    <w:multiLevelType w:val="multilevel"/>
    <w:tmpl w:val="F4B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33649"/>
    <w:multiLevelType w:val="multilevel"/>
    <w:tmpl w:val="7C0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D050A"/>
    <w:multiLevelType w:val="multilevel"/>
    <w:tmpl w:val="13F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B2B19"/>
    <w:multiLevelType w:val="multilevel"/>
    <w:tmpl w:val="2BD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1029D"/>
    <w:multiLevelType w:val="multilevel"/>
    <w:tmpl w:val="F14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21DCE"/>
    <w:multiLevelType w:val="multilevel"/>
    <w:tmpl w:val="2F0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6146C5"/>
    <w:multiLevelType w:val="multilevel"/>
    <w:tmpl w:val="83E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13BA6"/>
    <w:multiLevelType w:val="multilevel"/>
    <w:tmpl w:val="378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26420"/>
    <w:multiLevelType w:val="multilevel"/>
    <w:tmpl w:val="CD9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000225">
    <w:abstractNumId w:val="19"/>
  </w:num>
  <w:num w:numId="2" w16cid:durableId="1935934896">
    <w:abstractNumId w:val="35"/>
  </w:num>
  <w:num w:numId="3" w16cid:durableId="1886334193">
    <w:abstractNumId w:val="42"/>
  </w:num>
  <w:num w:numId="4" w16cid:durableId="1343630330">
    <w:abstractNumId w:val="40"/>
  </w:num>
  <w:num w:numId="5" w16cid:durableId="1545946481">
    <w:abstractNumId w:val="11"/>
  </w:num>
  <w:num w:numId="6" w16cid:durableId="1416396366">
    <w:abstractNumId w:val="0"/>
  </w:num>
  <w:num w:numId="7" w16cid:durableId="1383825355">
    <w:abstractNumId w:val="45"/>
  </w:num>
  <w:num w:numId="8" w16cid:durableId="1920600685">
    <w:abstractNumId w:val="47"/>
  </w:num>
  <w:num w:numId="9" w16cid:durableId="552279829">
    <w:abstractNumId w:val="16"/>
  </w:num>
  <w:num w:numId="10" w16cid:durableId="410934032">
    <w:abstractNumId w:val="28"/>
  </w:num>
  <w:num w:numId="11" w16cid:durableId="1256750411">
    <w:abstractNumId w:val="26"/>
  </w:num>
  <w:num w:numId="12" w16cid:durableId="1736389684">
    <w:abstractNumId w:val="30"/>
  </w:num>
  <w:num w:numId="13" w16cid:durableId="1655328756">
    <w:abstractNumId w:val="12"/>
  </w:num>
  <w:num w:numId="14" w16cid:durableId="2021203256">
    <w:abstractNumId w:val="36"/>
  </w:num>
  <w:num w:numId="15" w16cid:durableId="732848497">
    <w:abstractNumId w:val="34"/>
  </w:num>
  <w:num w:numId="16" w16cid:durableId="35936855">
    <w:abstractNumId w:val="1"/>
  </w:num>
  <w:num w:numId="17" w16cid:durableId="2078283056">
    <w:abstractNumId w:val="15"/>
  </w:num>
  <w:num w:numId="18" w16cid:durableId="378363799">
    <w:abstractNumId w:val="21"/>
  </w:num>
  <w:num w:numId="19" w16cid:durableId="1873379133">
    <w:abstractNumId w:val="5"/>
  </w:num>
  <w:num w:numId="20" w16cid:durableId="423770637">
    <w:abstractNumId w:val="48"/>
  </w:num>
  <w:num w:numId="21" w16cid:durableId="968391214">
    <w:abstractNumId w:val="10"/>
  </w:num>
  <w:num w:numId="22" w16cid:durableId="2098405455">
    <w:abstractNumId w:val="17"/>
  </w:num>
  <w:num w:numId="23" w16cid:durableId="1019428899">
    <w:abstractNumId w:val="13"/>
  </w:num>
  <w:num w:numId="24" w16cid:durableId="1222251950">
    <w:abstractNumId w:val="49"/>
  </w:num>
  <w:num w:numId="25" w16cid:durableId="1613631943">
    <w:abstractNumId w:val="31"/>
  </w:num>
  <w:num w:numId="26" w16cid:durableId="813183174">
    <w:abstractNumId w:val="41"/>
  </w:num>
  <w:num w:numId="27" w16cid:durableId="1520850078">
    <w:abstractNumId w:val="3"/>
  </w:num>
  <w:num w:numId="28" w16cid:durableId="1786608451">
    <w:abstractNumId w:val="18"/>
  </w:num>
  <w:num w:numId="29" w16cid:durableId="486631986">
    <w:abstractNumId w:val="37"/>
  </w:num>
  <w:num w:numId="30" w16cid:durableId="1200702463">
    <w:abstractNumId w:val="20"/>
  </w:num>
  <w:num w:numId="31" w16cid:durableId="1133212257">
    <w:abstractNumId w:val="29"/>
  </w:num>
  <w:num w:numId="32" w16cid:durableId="1396709201">
    <w:abstractNumId w:val="33"/>
  </w:num>
  <w:num w:numId="33" w16cid:durableId="573508705">
    <w:abstractNumId w:val="27"/>
  </w:num>
  <w:num w:numId="34" w16cid:durableId="559901597">
    <w:abstractNumId w:val="46"/>
  </w:num>
  <w:num w:numId="35" w16cid:durableId="687490012">
    <w:abstractNumId w:val="2"/>
  </w:num>
  <w:num w:numId="36" w16cid:durableId="505556533">
    <w:abstractNumId w:val="23"/>
  </w:num>
  <w:num w:numId="37" w16cid:durableId="1811442333">
    <w:abstractNumId w:val="32"/>
  </w:num>
  <w:num w:numId="38" w16cid:durableId="1475022103">
    <w:abstractNumId w:val="38"/>
  </w:num>
  <w:num w:numId="39" w16cid:durableId="1796555744">
    <w:abstractNumId w:val="9"/>
  </w:num>
  <w:num w:numId="40" w16cid:durableId="935476745">
    <w:abstractNumId w:val="25"/>
  </w:num>
  <w:num w:numId="41" w16cid:durableId="539170011">
    <w:abstractNumId w:val="43"/>
  </w:num>
  <w:num w:numId="42" w16cid:durableId="997851448">
    <w:abstractNumId w:val="22"/>
  </w:num>
  <w:num w:numId="43" w16cid:durableId="2055999235">
    <w:abstractNumId w:val="44"/>
  </w:num>
  <w:num w:numId="44" w16cid:durableId="434714048">
    <w:abstractNumId w:val="24"/>
  </w:num>
  <w:num w:numId="45" w16cid:durableId="1280917606">
    <w:abstractNumId w:val="6"/>
  </w:num>
  <w:num w:numId="46" w16cid:durableId="1105467530">
    <w:abstractNumId w:val="8"/>
  </w:num>
  <w:num w:numId="47" w16cid:durableId="170683264">
    <w:abstractNumId w:val="14"/>
  </w:num>
  <w:num w:numId="48" w16cid:durableId="1701540766">
    <w:abstractNumId w:val="39"/>
  </w:num>
  <w:num w:numId="49" w16cid:durableId="917592883">
    <w:abstractNumId w:val="4"/>
  </w:num>
  <w:num w:numId="50" w16cid:durableId="62795500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7380E"/>
    <w:rsid w:val="00075273"/>
    <w:rsid w:val="00086AFE"/>
    <w:rsid w:val="00187632"/>
    <w:rsid w:val="00191A35"/>
    <w:rsid w:val="001C2322"/>
    <w:rsid w:val="001C6FE6"/>
    <w:rsid w:val="001D390E"/>
    <w:rsid w:val="00211CE6"/>
    <w:rsid w:val="002366C9"/>
    <w:rsid w:val="00363EF9"/>
    <w:rsid w:val="00375971"/>
    <w:rsid w:val="003A7DA5"/>
    <w:rsid w:val="003E6AB7"/>
    <w:rsid w:val="005526B1"/>
    <w:rsid w:val="005C46CD"/>
    <w:rsid w:val="005E0BC9"/>
    <w:rsid w:val="006C60E6"/>
    <w:rsid w:val="00762242"/>
    <w:rsid w:val="00952F7D"/>
    <w:rsid w:val="009A380C"/>
    <w:rsid w:val="009B2968"/>
    <w:rsid w:val="009B72D4"/>
    <w:rsid w:val="009D4923"/>
    <w:rsid w:val="00A07DCE"/>
    <w:rsid w:val="00A123DD"/>
    <w:rsid w:val="00A226F8"/>
    <w:rsid w:val="00A602AF"/>
    <w:rsid w:val="00A64F96"/>
    <w:rsid w:val="00AE2317"/>
    <w:rsid w:val="00B11034"/>
    <w:rsid w:val="00BF5EE2"/>
    <w:rsid w:val="00C3007A"/>
    <w:rsid w:val="00C95220"/>
    <w:rsid w:val="00CE7F24"/>
    <w:rsid w:val="00D6792E"/>
    <w:rsid w:val="00E44B70"/>
    <w:rsid w:val="00E832AC"/>
    <w:rsid w:val="00EA4A50"/>
    <w:rsid w:val="00F4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BC9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9B72D4"/>
    <w:rPr>
      <w:rFonts w:asciiTheme="majorHAnsi" w:hAnsiTheme="majorHAnsi"/>
      <w:b/>
      <w:sz w:val="80"/>
      <w:szCs w:val="80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6</Pages>
  <Words>753</Words>
  <Characters>4145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2026-06-06T09:58:00Z</dcterms:created>
  <dcterms:modified xsi:type="dcterms:W3CDTF">2026-06-06T09:58:00Z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