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32103" w14:textId="65CE8AA2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 este caso en vez de hacerlo paso a paso hemos puesto el prompt junto:</w:t>
      </w:r>
    </w:p>
    <w:p w14:paraId="3FA964DC" w14:textId="0C1194C6" w:rsidR="001960D6" w:rsidRDefault="001960D6" w:rsidP="001960D6">
      <w:pPr>
        <w:pStyle w:val="NormalWeb"/>
        <w:spacing w:line="300" w:lineRule="atLeast"/>
        <w:rPr>
          <w:rFonts w:ascii="Aptos" w:hAnsi="Aptos"/>
          <w:color w:val="424242"/>
          <w:sz w:val="21"/>
          <w:szCs w:val="21"/>
          <w:shd w:val="clear" w:color="auto" w:fill="F5F5F5"/>
        </w:rPr>
      </w:pPr>
      <w:r>
        <w:rPr>
          <w:rFonts w:ascii="Aptos" w:hAnsi="Aptos"/>
          <w:color w:val="424242"/>
          <w:sz w:val="21"/>
          <w:szCs w:val="21"/>
          <w:shd w:val="clear" w:color="auto" w:fill="F5F5F5"/>
        </w:rPr>
        <w:t>Es una aplicación web basada en Python Flask con el patrón MVC. Concreta el punto 4 Arquitectura General, adaptándolo a los nuevos requerimientos. Describe brevemente la pila técnica a usar Añade a la descripción anterior lo que falte para el ciclo completo de una aplicación, hasta CI/CD</w:t>
      </w:r>
    </w:p>
    <w:p w14:paraId="3873430F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54BCFE5">
          <v:rect id="_x0000_i1203" style="width:0;height:1.5pt" o:hralign="center" o:hrstd="t" o:hr="t" fillcolor="#a0a0a0" stroked="f"/>
        </w:pict>
      </w:r>
    </w:p>
    <w:p w14:paraId="32D5C7B0" w14:textId="6A04E8C8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continuación tienes el </w:t>
      </w:r>
      <w:r>
        <w:rPr>
          <w:rStyle w:val="Textoennegrita"/>
          <w:rFonts w:ascii="Segoe UI" w:hAnsi="Segoe UI" w:cs="Segoe UI"/>
          <w:sz w:val="21"/>
          <w:szCs w:val="21"/>
        </w:rPr>
        <w:t>apartado 4 (Arquitectura General)</w:t>
      </w:r>
      <w:r>
        <w:rPr>
          <w:rFonts w:ascii="Segoe UI" w:hAnsi="Segoe UI" w:cs="Segoe UI"/>
          <w:sz w:val="21"/>
          <w:szCs w:val="21"/>
        </w:rPr>
        <w:t xml:space="preserve"> adaptado a una </w:t>
      </w:r>
      <w:r>
        <w:rPr>
          <w:rStyle w:val="Textoennegrita"/>
          <w:rFonts w:ascii="Segoe UI" w:hAnsi="Segoe UI" w:cs="Segoe UI"/>
          <w:sz w:val="21"/>
          <w:szCs w:val="21"/>
        </w:rPr>
        <w:t>aplicación web basada en Python Flask usando MVC</w:t>
      </w:r>
      <w:r>
        <w:rPr>
          <w:rFonts w:ascii="Segoe UI" w:hAnsi="Segoe UI" w:cs="Segoe UI"/>
          <w:sz w:val="21"/>
          <w:szCs w:val="21"/>
        </w:rPr>
        <w:t>, incluyendo la pila técnica y el ciclo completo hasta CI/CD.</w:t>
      </w:r>
    </w:p>
    <w:p w14:paraId="4E5A73C4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49BB17D">
          <v:rect id="_x0000_i1151" style="width:0;height:1.5pt" o:hralign="center" o:hrstd="t" o:hr="t" fillcolor="#a0a0a0" stroked="f"/>
        </w:pict>
      </w:r>
    </w:p>
    <w:p w14:paraId="7F181551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4. Arquitectura General (Flask + MVC)</w:t>
      </w:r>
    </w:p>
    <w:p w14:paraId="59F6D2F0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3F4D211">
          <v:rect id="_x0000_i1152" style="width:0;height:1.5pt" o:hralign="center" o:hrstd="t" o:hr="t" fillcolor="#a0a0a0" stroked="f"/>
        </w:pict>
      </w:r>
    </w:p>
    <w:p w14:paraId="6D072D9B" w14:textId="77777777" w:rsidR="001960D6" w:rsidRDefault="001960D6" w:rsidP="001960D6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4.1 Enfoque arquitectónico</w:t>
      </w:r>
    </w:p>
    <w:p w14:paraId="476D8D24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El sistema seguirá un patrón </w:t>
      </w:r>
      <w:r>
        <w:rPr>
          <w:rStyle w:val="Textoennegrita"/>
          <w:rFonts w:ascii="Segoe UI" w:hAnsi="Segoe UI" w:cs="Segoe UI"/>
          <w:sz w:val="21"/>
          <w:szCs w:val="21"/>
        </w:rPr>
        <w:t>MVC (Modelo–Vista–Controlador)</w:t>
      </w:r>
      <w:r>
        <w:rPr>
          <w:rFonts w:ascii="Segoe UI" w:hAnsi="Segoe UI" w:cs="Segoe UI"/>
          <w:sz w:val="21"/>
          <w:szCs w:val="21"/>
        </w:rPr>
        <w:t xml:space="preserve"> implementado sobre </w:t>
      </w:r>
      <w:r>
        <w:rPr>
          <w:rStyle w:val="Textoennegrita"/>
          <w:rFonts w:ascii="Segoe UI" w:hAnsi="Segoe UI" w:cs="Segoe UI"/>
          <w:sz w:val="21"/>
          <w:szCs w:val="21"/>
        </w:rPr>
        <w:t>Flask</w:t>
      </w:r>
      <w:r>
        <w:rPr>
          <w:rFonts w:ascii="Segoe UI" w:hAnsi="Segoe UI" w:cs="Segoe UI"/>
          <w:sz w:val="21"/>
          <w:szCs w:val="21"/>
        </w:rPr>
        <w:t>, con separación clara de responsabilidades:</w:t>
      </w:r>
    </w:p>
    <w:p w14:paraId="50CC8567" w14:textId="77777777" w:rsidR="001960D6" w:rsidRDefault="001960D6">
      <w:pPr>
        <w:numPr>
          <w:ilvl w:val="0"/>
          <w:numId w:val="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Modelo (Model)</w:t>
      </w:r>
      <w:r>
        <w:rPr>
          <w:rFonts w:ascii="Segoe UI" w:hAnsi="Segoe UI" w:cs="Segoe UI"/>
          <w:sz w:val="21"/>
          <w:szCs w:val="21"/>
        </w:rPr>
        <w:t xml:space="preserve"> → lógica de dominio y acceso a datos</w:t>
      </w:r>
    </w:p>
    <w:p w14:paraId="5126ACC3" w14:textId="77777777" w:rsidR="001960D6" w:rsidRDefault="001960D6">
      <w:pPr>
        <w:numPr>
          <w:ilvl w:val="0"/>
          <w:numId w:val="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Vista (View)</w:t>
      </w:r>
      <w:r>
        <w:rPr>
          <w:rFonts w:ascii="Segoe UI" w:hAnsi="Segoe UI" w:cs="Segoe UI"/>
          <w:sz w:val="21"/>
          <w:szCs w:val="21"/>
        </w:rPr>
        <w:t xml:space="preserve"> → renderizado de interfaz web</w:t>
      </w:r>
    </w:p>
    <w:p w14:paraId="53BEA7B4" w14:textId="77777777" w:rsidR="001960D6" w:rsidRDefault="001960D6">
      <w:pPr>
        <w:numPr>
          <w:ilvl w:val="0"/>
          <w:numId w:val="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Controlador (Controller)</w:t>
      </w:r>
      <w:r>
        <w:rPr>
          <w:rFonts w:ascii="Segoe UI" w:hAnsi="Segoe UI" w:cs="Segoe UI"/>
          <w:sz w:val="21"/>
          <w:szCs w:val="21"/>
        </w:rPr>
        <w:t xml:space="preserve"> → orquestación de flujo y procesamiento de peticiones</w:t>
      </w:r>
    </w:p>
    <w:p w14:paraId="54348FB0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trata de una arquitectura ligera pero extensible, adecuada para un MVP y escalable hacia una aplicación más compleja.</w:t>
      </w:r>
    </w:p>
    <w:p w14:paraId="7F7930F8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22B9EDC">
          <v:rect id="_x0000_i1153" style="width:0;height:1.5pt" o:hralign="center" o:hrstd="t" o:hr="t" fillcolor="#a0a0a0" stroked="f"/>
        </w:pict>
      </w:r>
    </w:p>
    <w:p w14:paraId="675898B8" w14:textId="77777777" w:rsidR="001960D6" w:rsidRDefault="001960D6" w:rsidP="001960D6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4.2 Estructura del proyecto</w:t>
      </w:r>
    </w:p>
    <w:p w14:paraId="4CE7CA25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Propuesta de estructura modular:</w:t>
      </w:r>
    </w:p>
    <w:p w14:paraId="7342DE95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/app</w:t>
      </w:r>
    </w:p>
    <w:p w14:paraId="6761DE9B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</w:p>
    <w:p w14:paraId="30A5D07A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/models              # Entidades y lógica de dominio</w:t>
      </w:r>
    </w:p>
    <w:p w14:paraId="643BAEEF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  <w:r>
        <w:rPr>
          <w:rFonts w:ascii="Segoe UI" w:hAnsi="Segoe UI" w:cs="Segoe UI"/>
          <w:sz w:val="21"/>
          <w:szCs w:val="21"/>
        </w:rPr>
        <w:t xml:space="preserve">   </w:t>
      </w: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question.py</w:t>
      </w:r>
    </w:p>
    <w:p w14:paraId="60B30620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  <w:r>
        <w:rPr>
          <w:rFonts w:ascii="Segoe UI" w:hAnsi="Segoe UI" w:cs="Segoe UI"/>
          <w:sz w:val="21"/>
          <w:szCs w:val="21"/>
        </w:rPr>
        <w:t xml:space="preserve">   </w:t>
      </w: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exam.py</w:t>
      </w:r>
    </w:p>
    <w:p w14:paraId="4EFEEAC4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  <w:r>
        <w:rPr>
          <w:rFonts w:ascii="Segoe UI" w:hAnsi="Segoe UI" w:cs="Segoe UI"/>
          <w:sz w:val="21"/>
          <w:szCs w:val="21"/>
        </w:rPr>
        <w:t xml:space="preserve">   </w:t>
      </w: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result.py</w:t>
      </w:r>
    </w:p>
    <w:p w14:paraId="248145AF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</w:p>
    <w:p w14:paraId="0E5B144F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/controllers         # Rutas Flask (controladores)</w:t>
      </w:r>
    </w:p>
    <w:p w14:paraId="5726C3FC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│</w:t>
      </w:r>
      <w:r>
        <w:rPr>
          <w:rFonts w:ascii="Segoe UI" w:hAnsi="Segoe UI" w:cs="Segoe UI"/>
          <w:sz w:val="21"/>
          <w:szCs w:val="21"/>
        </w:rPr>
        <w:t xml:space="preserve">   </w:t>
      </w: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exam_controller.py</w:t>
      </w:r>
    </w:p>
    <w:p w14:paraId="0539779D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  <w:r>
        <w:rPr>
          <w:rFonts w:ascii="Segoe UI" w:hAnsi="Segoe UI" w:cs="Segoe UI"/>
          <w:sz w:val="21"/>
          <w:szCs w:val="21"/>
        </w:rPr>
        <w:t xml:space="preserve">   </w:t>
      </w: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question_controller.py</w:t>
      </w:r>
    </w:p>
    <w:p w14:paraId="08AE6614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</w:p>
    <w:p w14:paraId="258ECEE8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/services            # Lógica de negocio</w:t>
      </w:r>
    </w:p>
    <w:p w14:paraId="72A45240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  <w:r>
        <w:rPr>
          <w:rFonts w:ascii="Segoe UI" w:hAnsi="Segoe UI" w:cs="Segoe UI"/>
          <w:sz w:val="21"/>
          <w:szCs w:val="21"/>
        </w:rPr>
        <w:t xml:space="preserve">   </w:t>
      </w: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exam_service.py</w:t>
      </w:r>
    </w:p>
    <w:p w14:paraId="24F45564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  <w:r>
        <w:rPr>
          <w:rFonts w:ascii="Segoe UI" w:hAnsi="Segoe UI" w:cs="Segoe UI"/>
          <w:sz w:val="21"/>
          <w:szCs w:val="21"/>
        </w:rPr>
        <w:t xml:space="preserve">   </w:t>
      </w: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evaluation_service.py</w:t>
      </w:r>
    </w:p>
    <w:p w14:paraId="4C7CA5C9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</w:p>
    <w:p w14:paraId="64F0DC4B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/repositories        # Acceso a datos</w:t>
      </w:r>
    </w:p>
    <w:p w14:paraId="07402601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  <w:r>
        <w:rPr>
          <w:rFonts w:ascii="Segoe UI" w:hAnsi="Segoe UI" w:cs="Segoe UI"/>
          <w:sz w:val="21"/>
          <w:szCs w:val="21"/>
        </w:rPr>
        <w:t xml:space="preserve">   </w:t>
      </w: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question_repository.py</w:t>
      </w:r>
    </w:p>
    <w:p w14:paraId="42FEB866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</w:p>
    <w:p w14:paraId="40F4F832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/templates           # Vistas HTML (Jinja2)</w:t>
      </w:r>
    </w:p>
    <w:p w14:paraId="10E27986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  <w:r>
        <w:rPr>
          <w:rFonts w:ascii="Segoe UI" w:hAnsi="Segoe UI" w:cs="Segoe UI"/>
          <w:sz w:val="21"/>
          <w:szCs w:val="21"/>
        </w:rPr>
        <w:t xml:space="preserve">   </w:t>
      </w: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exam.html</w:t>
      </w:r>
    </w:p>
    <w:p w14:paraId="5B5CB79C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  <w:r>
        <w:rPr>
          <w:rFonts w:ascii="Segoe UI" w:hAnsi="Segoe UI" w:cs="Segoe UI"/>
          <w:sz w:val="21"/>
          <w:szCs w:val="21"/>
        </w:rPr>
        <w:t xml:space="preserve">   </w:t>
      </w: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result.html</w:t>
      </w:r>
    </w:p>
    <w:p w14:paraId="0EFCC2C7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</w:p>
    <w:p w14:paraId="11C8FD60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/static              # CSS, JS</w:t>
      </w:r>
    </w:p>
    <w:p w14:paraId="66ACFE60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│</w:t>
      </w:r>
    </w:p>
    <w:p w14:paraId="15A7930D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app.py               # Entry point</w:t>
      </w:r>
    </w:p>
    <w:p w14:paraId="58C11BF5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├──</w:t>
      </w:r>
      <w:r>
        <w:rPr>
          <w:rFonts w:ascii="Segoe UI" w:hAnsi="Segoe UI" w:cs="Segoe UI"/>
          <w:sz w:val="21"/>
          <w:szCs w:val="21"/>
        </w:rPr>
        <w:t xml:space="preserve"> config.py            # Configuración</w:t>
      </w:r>
    </w:p>
    <w:p w14:paraId="035A75BA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E7A18BD">
          <v:rect id="_x0000_i1154" style="width:0;height:1.5pt" o:hralign="center" o:hrstd="t" o:hr="t" fillcolor="#a0a0a0" stroked="f"/>
        </w:pict>
      </w:r>
    </w:p>
    <w:p w14:paraId="40630D61" w14:textId="77777777" w:rsidR="001960D6" w:rsidRDefault="001960D6" w:rsidP="001960D6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4.3 Componentes principales</w:t>
      </w:r>
    </w:p>
    <w:p w14:paraId="33050D8B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D13FB0F">
          <v:rect id="_x0000_i1155" style="width:0;height:1.5pt" o:hralign="center" o:hrstd="t" o:hr="t" fillcolor="#a0a0a0" stroked="f"/>
        </w:pict>
      </w:r>
    </w:p>
    <w:p w14:paraId="63E55606" w14:textId="77777777" w:rsidR="001960D6" w:rsidRDefault="001960D6" w:rsidP="001960D6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 Emoji" w:hAnsi="Segoe UI Emoji" w:cs="Segoe UI Emoji"/>
        </w:rPr>
        <w:t>🧠</w:t>
      </w:r>
      <w:r>
        <w:rPr>
          <w:rFonts w:ascii="Segoe UI" w:hAnsi="Segoe UI" w:cs="Segoe UI"/>
        </w:rPr>
        <w:t xml:space="preserve"> 1. Modelo (Model)</w:t>
      </w:r>
    </w:p>
    <w:p w14:paraId="70221DC9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Responsable de:</w:t>
      </w:r>
    </w:p>
    <w:p w14:paraId="67DDA0A7" w14:textId="77777777" w:rsidR="001960D6" w:rsidRDefault="001960D6">
      <w:pPr>
        <w:numPr>
          <w:ilvl w:val="0"/>
          <w:numId w:val="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Representar entidades del dominio.</w:t>
      </w:r>
    </w:p>
    <w:p w14:paraId="3C691197" w14:textId="77777777" w:rsidR="001960D6" w:rsidRDefault="001960D6">
      <w:pPr>
        <w:numPr>
          <w:ilvl w:val="0"/>
          <w:numId w:val="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Validar datos.</w:t>
      </w:r>
    </w:p>
    <w:p w14:paraId="25D4AF6A" w14:textId="77777777" w:rsidR="001960D6" w:rsidRDefault="001960D6">
      <w:pPr>
        <w:numPr>
          <w:ilvl w:val="0"/>
          <w:numId w:val="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Definir relaciones entre objetos.</w:t>
      </w:r>
    </w:p>
    <w:p w14:paraId="6B5A3C03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Ejemplo:</w:t>
      </w:r>
    </w:p>
    <w:p w14:paraId="7FBD3C5E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class Question:</w:t>
      </w:r>
    </w:p>
    <w:p w14:paraId="19C1D6F7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 def </w:t>
      </w:r>
      <w:r>
        <w:rPr>
          <w:rStyle w:val="Textoennegrita"/>
          <w:rFonts w:ascii="Segoe UI" w:hAnsi="Segoe UI" w:cs="Segoe UI"/>
          <w:sz w:val="21"/>
          <w:szCs w:val="21"/>
        </w:rPr>
        <w:t>init</w:t>
      </w:r>
      <w:r>
        <w:rPr>
          <w:rFonts w:ascii="Segoe UI" w:hAnsi="Segoe UI" w:cs="Segoe UI"/>
          <w:sz w:val="21"/>
          <w:szCs w:val="21"/>
        </w:rPr>
        <w:t>(self, id, enunciado, opciones, respuesta_correcta):</w:t>
      </w:r>
    </w:p>
    <w:p w14:paraId="3C607C1A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        self.id = id</w:t>
      </w:r>
    </w:p>
    <w:p w14:paraId="5C85B807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self.enunciado = enunciado</w:t>
      </w:r>
    </w:p>
    <w:p w14:paraId="10F1C26E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self.opciones = opciones</w:t>
      </w:r>
    </w:p>
    <w:p w14:paraId="25BCC04B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self.respuesta_correcta = respuesta_correcta</w:t>
      </w:r>
    </w:p>
    <w:p w14:paraId="5529B7EA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293243F">
          <v:rect id="_x0000_i1156" style="width:0;height:1.5pt" o:hralign="center" o:hrstd="t" o:hr="t" fillcolor="#a0a0a0" stroked="f"/>
        </w:pict>
      </w:r>
    </w:p>
    <w:p w14:paraId="3C816E77" w14:textId="77777777" w:rsidR="001960D6" w:rsidRDefault="001960D6" w:rsidP="001960D6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 Emoji" w:hAnsi="Segoe UI Emoji" w:cs="Segoe UI Emoji"/>
        </w:rPr>
        <w:t>🎮</w:t>
      </w:r>
      <w:r>
        <w:rPr>
          <w:rFonts w:ascii="Segoe UI" w:hAnsi="Segoe UI" w:cs="Segoe UI"/>
        </w:rPr>
        <w:t xml:space="preserve"> 2. Controladores (Controllers)</w:t>
      </w:r>
    </w:p>
    <w:p w14:paraId="4C7798A2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Responsables de:</w:t>
      </w:r>
    </w:p>
    <w:p w14:paraId="23274AAE" w14:textId="77777777" w:rsidR="001960D6" w:rsidRDefault="001960D6">
      <w:pPr>
        <w:numPr>
          <w:ilvl w:val="0"/>
          <w:numId w:val="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Gestionar rutas HTTP.</w:t>
      </w:r>
    </w:p>
    <w:p w14:paraId="3568C828" w14:textId="77777777" w:rsidR="001960D6" w:rsidRDefault="001960D6">
      <w:pPr>
        <w:numPr>
          <w:ilvl w:val="0"/>
          <w:numId w:val="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Recibir inputs del usuario.</w:t>
      </w:r>
    </w:p>
    <w:p w14:paraId="0FD3834C" w14:textId="77777777" w:rsidR="001960D6" w:rsidRDefault="001960D6">
      <w:pPr>
        <w:numPr>
          <w:ilvl w:val="0"/>
          <w:numId w:val="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Invocar servicios.</w:t>
      </w:r>
    </w:p>
    <w:p w14:paraId="4060A924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Ejemplo:</w:t>
      </w:r>
    </w:p>
    <w:p w14:paraId="57459C33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@app.route("/exam/start")</w:t>
      </w:r>
    </w:p>
    <w:p w14:paraId="24862D5E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 start_exam():</w:t>
      </w:r>
    </w:p>
    <w:p w14:paraId="4A8724A6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exam = exam_service.generate_exam()</w:t>
      </w:r>
    </w:p>
    <w:p w14:paraId="3D95C24E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return render_template("exam.html", exam=exam)</w:t>
      </w:r>
    </w:p>
    <w:p w14:paraId="354C078C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1E26EC2">
          <v:rect id="_x0000_i1157" style="width:0;height:1.5pt" o:hralign="center" o:hrstd="t" o:hr="t" fillcolor="#a0a0a0" stroked="f"/>
        </w:pict>
      </w:r>
    </w:p>
    <w:p w14:paraId="40CA5E33" w14:textId="77777777" w:rsidR="001960D6" w:rsidRDefault="001960D6" w:rsidP="001960D6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 Emoji" w:hAnsi="Segoe UI Emoji" w:cs="Segoe UI Emoji"/>
        </w:rPr>
        <w:t>⚙️</w:t>
      </w:r>
      <w:r>
        <w:rPr>
          <w:rFonts w:ascii="Segoe UI" w:hAnsi="Segoe UI" w:cs="Segoe UI"/>
        </w:rPr>
        <w:t xml:space="preserve"> 3. Servicios (Business Logic Layer)</w:t>
      </w:r>
    </w:p>
    <w:p w14:paraId="2E8CAA49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Responsables de:</w:t>
      </w:r>
    </w:p>
    <w:p w14:paraId="656D919A" w14:textId="77777777" w:rsidR="001960D6" w:rsidRDefault="001960D6">
      <w:pPr>
        <w:numPr>
          <w:ilvl w:val="0"/>
          <w:numId w:val="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Encapsular lógica de negocio.</w:t>
      </w:r>
    </w:p>
    <w:p w14:paraId="3777AE0B" w14:textId="77777777" w:rsidR="001960D6" w:rsidRDefault="001960D6">
      <w:pPr>
        <w:numPr>
          <w:ilvl w:val="0"/>
          <w:numId w:val="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Evitar lógica compleja en controladores.</w:t>
      </w:r>
    </w:p>
    <w:p w14:paraId="055CA175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Servicios principales:</w:t>
      </w:r>
    </w:p>
    <w:p w14:paraId="4DAAC797" w14:textId="77777777" w:rsidR="001960D6" w:rsidRDefault="001960D6">
      <w:pPr>
        <w:numPr>
          <w:ilvl w:val="0"/>
          <w:numId w:val="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CdigoHTML"/>
          <w:rFonts w:eastAsiaTheme="minorHAnsi"/>
        </w:rPr>
        <w:t>ExamService</w:t>
      </w:r>
      <w:r>
        <w:rPr>
          <w:rFonts w:ascii="Segoe UI" w:hAnsi="Segoe UI" w:cs="Segoe UI"/>
          <w:sz w:val="21"/>
          <w:szCs w:val="21"/>
        </w:rPr>
        <w:t xml:space="preserve"> → generación de exámenes</w:t>
      </w:r>
    </w:p>
    <w:p w14:paraId="2BB7CDA3" w14:textId="77777777" w:rsidR="001960D6" w:rsidRDefault="001960D6">
      <w:pPr>
        <w:numPr>
          <w:ilvl w:val="0"/>
          <w:numId w:val="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CdigoHTML"/>
          <w:rFonts w:eastAsiaTheme="minorHAnsi"/>
        </w:rPr>
        <w:t>EvaluationService</w:t>
      </w:r>
      <w:r>
        <w:rPr>
          <w:rFonts w:ascii="Segoe UI" w:hAnsi="Segoe UI" w:cs="Segoe UI"/>
          <w:sz w:val="21"/>
          <w:szCs w:val="21"/>
        </w:rPr>
        <w:t xml:space="preserve"> → cálculo de resultados</w:t>
      </w:r>
    </w:p>
    <w:p w14:paraId="4558C1A1" w14:textId="77777777" w:rsidR="001960D6" w:rsidRDefault="001960D6" w:rsidP="001960D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6BFFB92">
          <v:rect id="_x0000_i1158" style="width:0;height:1.5pt" o:hralign="center" o:hrstd="t" o:hr="t" fillcolor="#a0a0a0" stroked="f"/>
        </w:pict>
      </w:r>
    </w:p>
    <w:p w14:paraId="7909080A" w14:textId="77777777" w:rsidR="001960D6" w:rsidRDefault="001960D6" w:rsidP="001960D6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 Emoji" w:hAnsi="Segoe UI Emoji" w:cs="Segoe UI Emoji"/>
        </w:rPr>
        <w:t>💾</w:t>
      </w:r>
      <w:r>
        <w:rPr>
          <w:rFonts w:ascii="Segoe UI" w:hAnsi="Segoe UI" w:cs="Segoe UI"/>
        </w:rPr>
        <w:t xml:space="preserve"> 4. Repositorios (Data Access Layer)</w:t>
      </w:r>
    </w:p>
    <w:p w14:paraId="6A865D91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Responsables de:</w:t>
      </w:r>
    </w:p>
    <w:p w14:paraId="3FC08048" w14:textId="77777777" w:rsidR="001960D6" w:rsidRDefault="001960D6">
      <w:pPr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Acceso a datos (DB o JSON).</w:t>
      </w:r>
    </w:p>
    <w:p w14:paraId="5706269E" w14:textId="77777777" w:rsidR="001960D6" w:rsidRDefault="001960D6">
      <w:pPr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Abstracción de la persistencia.</w:t>
      </w:r>
    </w:p>
    <w:p w14:paraId="22045AC9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Ejemplo:</w:t>
      </w:r>
    </w:p>
    <w:p w14:paraId="1C1B8D44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class QuestionRepository:</w:t>
      </w:r>
    </w:p>
    <w:p w14:paraId="68071EAD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def get_all(self):</w:t>
      </w:r>
    </w:p>
    <w:p w14:paraId="7430BCCB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# lectura desde JSON o DB</w:t>
      </w:r>
    </w:p>
    <w:p w14:paraId="0CC7B1CF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 pass</w:t>
      </w:r>
    </w:p>
    <w:p w14:paraId="63FD01A1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E22C383">
          <v:rect id="_x0000_i1159" style="width:0;height:1.5pt" o:hralign="center" o:hrstd="t" o:hr="t" fillcolor="#a0a0a0" stroked="f"/>
        </w:pict>
      </w:r>
    </w:p>
    <w:p w14:paraId="7C345680" w14:textId="77777777" w:rsidR="001960D6" w:rsidRDefault="001960D6" w:rsidP="001960D6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 Emoji" w:hAnsi="Segoe UI Emoji" w:cs="Segoe UI Emoji"/>
        </w:rPr>
        <w:t>🖥️</w:t>
      </w:r>
      <w:r>
        <w:rPr>
          <w:rFonts w:ascii="Segoe UI" w:hAnsi="Segoe UI" w:cs="Segoe UI"/>
        </w:rPr>
        <w:t xml:space="preserve"> 5. Vistas (View)</w:t>
      </w:r>
    </w:p>
    <w:p w14:paraId="7EE7649B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Tecnología: </w:t>
      </w:r>
      <w:r>
        <w:rPr>
          <w:rStyle w:val="Textoennegrita"/>
          <w:rFonts w:ascii="Segoe UI" w:hAnsi="Segoe UI" w:cs="Segoe UI"/>
          <w:sz w:val="21"/>
          <w:szCs w:val="21"/>
        </w:rPr>
        <w:t>Jinja2 (Flask)</w:t>
      </w:r>
    </w:p>
    <w:p w14:paraId="0E0B951C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Responsables de:</w:t>
      </w:r>
    </w:p>
    <w:p w14:paraId="6D63FDF4" w14:textId="77777777" w:rsidR="001960D6" w:rsidRDefault="001960D6">
      <w:pPr>
        <w:numPr>
          <w:ilvl w:val="0"/>
          <w:numId w:val="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Renderizar HTML.</w:t>
      </w:r>
    </w:p>
    <w:p w14:paraId="30126EFB" w14:textId="77777777" w:rsidR="001960D6" w:rsidRDefault="001960D6">
      <w:pPr>
        <w:numPr>
          <w:ilvl w:val="0"/>
          <w:numId w:val="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Mostrar preguntas y resultados.</w:t>
      </w:r>
    </w:p>
    <w:p w14:paraId="4E38580B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Ejemplo:</w:t>
      </w:r>
    </w:p>
    <w:p w14:paraId="62967510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&lt;form method="POST"&gt;</w:t>
      </w:r>
    </w:p>
    <w:p w14:paraId="4115C333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 {% for pregunta in exam.preguntas %}</w:t>
      </w:r>
    </w:p>
    <w:p w14:paraId="7AEE53F1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&lt;p&gt;{{ pregunta.enunciado }}&lt;/p&gt;</w:t>
      </w:r>
    </w:p>
    <w:p w14:paraId="24172B48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{% for opcion in pregunta.opciones %}</w:t>
      </w:r>
    </w:p>
    <w:p w14:paraId="27E41DD5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 &lt;input type="radio" name="{{ pregunta.id }}" value="{{ opcion.id }}"&gt;</w:t>
      </w:r>
    </w:p>
    <w:p w14:paraId="75594274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 {{ opcion.texto }}</w:t>
      </w:r>
    </w:p>
    <w:p w14:paraId="7C574051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{% endfor %}</w:t>
      </w:r>
    </w:p>
    <w:p w14:paraId="3A4B5E16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 {% endfor %}</w:t>
      </w:r>
    </w:p>
    <w:p w14:paraId="786532CD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&lt;/form&gt;</w:t>
      </w:r>
    </w:p>
    <w:p w14:paraId="5D5AE73E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6B3709F">
          <v:rect id="_x0000_i1160" style="width:0;height:1.5pt" o:hralign="center" o:hrstd="t" o:hr="t" fillcolor="#a0a0a0" stroked="f"/>
        </w:pict>
      </w:r>
    </w:p>
    <w:p w14:paraId="036630A2" w14:textId="77777777" w:rsidR="001960D6" w:rsidRDefault="001960D6" w:rsidP="001960D6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4.4 Flujo de ejecución (request lifecycle)</w:t>
      </w:r>
    </w:p>
    <w:p w14:paraId="02647B0A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Ejemplo: realizar un examen</w:t>
      </w:r>
    </w:p>
    <w:p w14:paraId="63D0ED59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Usuario → HTTP request → Controller → Service → Repository → DB</w:t>
      </w:r>
    </w:p>
    <w:p w14:paraId="612E4A72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                             ↓</w:t>
      </w:r>
    </w:p>
    <w:p w14:paraId="47EAE376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                        Model</w:t>
      </w:r>
    </w:p>
    <w:p w14:paraId="1924FCDD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                             ↓</w:t>
      </w:r>
    </w:p>
    <w:p w14:paraId="3B055957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                      Controller</w:t>
      </w:r>
    </w:p>
    <w:p w14:paraId="57413B24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                                        ↓</w:t>
      </w:r>
    </w:p>
    <w:p w14:paraId="7C86BA6D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                        View (HTML)</w:t>
      </w:r>
    </w:p>
    <w:p w14:paraId="57AAEC72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                             ↓</w:t>
      </w:r>
    </w:p>
    <w:p w14:paraId="533DAD33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                                Usuario</w:t>
      </w:r>
    </w:p>
    <w:p w14:paraId="002A6AED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CF48383">
          <v:rect id="_x0000_i1161" style="width:0;height:1.5pt" o:hralign="center" o:hrstd="t" o:hr="t" fillcolor="#a0a0a0" stroked="f"/>
        </w:pict>
      </w:r>
    </w:p>
    <w:p w14:paraId="7654C110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4.5 Pila técnica (Tech Stack)</w:t>
      </w:r>
    </w:p>
    <w:p w14:paraId="2C7F8125" w14:textId="77777777" w:rsidR="001960D6" w:rsidRDefault="001960D6" w:rsidP="001960D6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Backend</w:t>
      </w:r>
    </w:p>
    <w:p w14:paraId="328A33BF" w14:textId="77777777" w:rsidR="001960D6" w:rsidRDefault="001960D6">
      <w:pPr>
        <w:numPr>
          <w:ilvl w:val="0"/>
          <w:numId w:val="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Python 3.x</w:t>
      </w:r>
    </w:p>
    <w:p w14:paraId="7AEFEEEA" w14:textId="77777777" w:rsidR="001960D6" w:rsidRDefault="001960D6">
      <w:pPr>
        <w:numPr>
          <w:ilvl w:val="0"/>
          <w:numId w:val="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Flask</w:t>
      </w:r>
    </w:p>
    <w:p w14:paraId="61AD809D" w14:textId="77777777" w:rsidR="001960D6" w:rsidRDefault="001960D6">
      <w:pPr>
        <w:numPr>
          <w:ilvl w:val="0"/>
          <w:numId w:val="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Jinja2</w:t>
      </w:r>
      <w:r>
        <w:rPr>
          <w:rFonts w:ascii="Segoe UI" w:hAnsi="Segoe UI" w:cs="Segoe UI"/>
          <w:sz w:val="21"/>
          <w:szCs w:val="21"/>
        </w:rPr>
        <w:t xml:space="preserve"> (templating)</w:t>
      </w:r>
    </w:p>
    <w:p w14:paraId="582BFFBE" w14:textId="77777777" w:rsidR="001960D6" w:rsidRDefault="001960D6" w:rsidP="001960D6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Persistencia</w:t>
      </w:r>
    </w:p>
    <w:p w14:paraId="2AFF0DC4" w14:textId="77777777" w:rsidR="001960D6" w:rsidRDefault="001960D6">
      <w:pPr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MVP: JSON / SQLite</w:t>
      </w:r>
    </w:p>
    <w:p w14:paraId="15BFE7B4" w14:textId="77777777" w:rsidR="001960D6" w:rsidRDefault="001960D6">
      <w:pPr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Producción: PostgreSQL + SQLAlchemy ORM</w:t>
      </w:r>
    </w:p>
    <w:p w14:paraId="7E28B383" w14:textId="77777777" w:rsidR="001960D6" w:rsidRDefault="001960D6" w:rsidP="001960D6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Frontend</w:t>
      </w:r>
    </w:p>
    <w:p w14:paraId="7A7BA199" w14:textId="77777777" w:rsidR="001960D6" w:rsidRDefault="001960D6">
      <w:pPr>
        <w:numPr>
          <w:ilvl w:val="0"/>
          <w:numId w:val="1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HTML5 + CSS3</w:t>
      </w:r>
    </w:p>
    <w:p w14:paraId="73F351E8" w14:textId="77777777" w:rsidR="001960D6" w:rsidRDefault="001960D6">
      <w:pPr>
        <w:numPr>
          <w:ilvl w:val="0"/>
          <w:numId w:val="1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JavaScript básico (o Alpine.js opcional)</w:t>
      </w:r>
    </w:p>
    <w:p w14:paraId="589A1DB4" w14:textId="77777777" w:rsidR="001960D6" w:rsidRDefault="001960D6" w:rsidP="001960D6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Gestión de dependencias</w:t>
      </w:r>
    </w:p>
    <w:p w14:paraId="2B7255F0" w14:textId="77777777" w:rsidR="001960D6" w:rsidRDefault="001960D6">
      <w:pPr>
        <w:numPr>
          <w:ilvl w:val="0"/>
          <w:numId w:val="1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CdigoHTML"/>
          <w:rFonts w:eastAsiaTheme="minorHAnsi"/>
        </w:rPr>
        <w:t>pip</w:t>
      </w:r>
      <w:r>
        <w:rPr>
          <w:rFonts w:ascii="Segoe UI" w:hAnsi="Segoe UI" w:cs="Segoe UI"/>
          <w:sz w:val="21"/>
          <w:szCs w:val="21"/>
        </w:rPr>
        <w:t xml:space="preserve"> + </w:t>
      </w:r>
      <w:r>
        <w:rPr>
          <w:rStyle w:val="CdigoHTML"/>
          <w:rFonts w:eastAsiaTheme="minorHAnsi"/>
        </w:rPr>
        <w:t>requirements.txt</w:t>
      </w:r>
    </w:p>
    <w:p w14:paraId="5C579FF8" w14:textId="77777777" w:rsidR="001960D6" w:rsidRDefault="001960D6">
      <w:pPr>
        <w:numPr>
          <w:ilvl w:val="0"/>
          <w:numId w:val="1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 </w:t>
      </w:r>
      <w:r>
        <w:rPr>
          <w:rStyle w:val="Textoennegrita"/>
          <w:rFonts w:ascii="Segoe UI" w:hAnsi="Segoe UI" w:cs="Segoe UI"/>
          <w:sz w:val="21"/>
          <w:szCs w:val="21"/>
        </w:rPr>
        <w:t>Poetry</w:t>
      </w:r>
      <w:r>
        <w:rPr>
          <w:rFonts w:ascii="Segoe UI" w:hAnsi="Segoe UI" w:cs="Segoe UI"/>
          <w:sz w:val="21"/>
          <w:szCs w:val="21"/>
        </w:rPr>
        <w:t xml:space="preserve"> (recomendado)</w:t>
      </w:r>
    </w:p>
    <w:p w14:paraId="28A0C762" w14:textId="77777777" w:rsidR="001960D6" w:rsidRDefault="001960D6" w:rsidP="001960D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B662D41">
          <v:rect id="_x0000_i1162" style="width:0;height:1.5pt" o:hralign="center" o:hrstd="t" o:hr="t" fillcolor="#a0a0a0" stroked="f"/>
        </w:pict>
      </w:r>
    </w:p>
    <w:p w14:paraId="3B0DCFB9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4.6 Configuración del entorno</w:t>
      </w:r>
    </w:p>
    <w:p w14:paraId="1BE6ACDF" w14:textId="77777777" w:rsidR="001960D6" w:rsidRDefault="001960D6">
      <w:pPr>
        <w:numPr>
          <w:ilvl w:val="0"/>
          <w:numId w:val="1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Entornos: </w:t>
      </w:r>
    </w:p>
    <w:p w14:paraId="7B82B77B" w14:textId="77777777" w:rsidR="001960D6" w:rsidRDefault="001960D6">
      <w:pPr>
        <w:numPr>
          <w:ilvl w:val="1"/>
          <w:numId w:val="1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CdigoHTML"/>
          <w:rFonts w:eastAsiaTheme="minorHAnsi"/>
        </w:rPr>
        <w:t>development</w:t>
      </w:r>
    </w:p>
    <w:p w14:paraId="60C5ED08" w14:textId="77777777" w:rsidR="001960D6" w:rsidRDefault="001960D6">
      <w:pPr>
        <w:numPr>
          <w:ilvl w:val="1"/>
          <w:numId w:val="1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CdigoHTML"/>
          <w:rFonts w:eastAsiaTheme="minorHAnsi"/>
        </w:rPr>
        <w:t>testing</w:t>
      </w:r>
    </w:p>
    <w:p w14:paraId="242335C8" w14:textId="77777777" w:rsidR="001960D6" w:rsidRDefault="001960D6">
      <w:pPr>
        <w:numPr>
          <w:ilvl w:val="1"/>
          <w:numId w:val="1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CdigoHTML"/>
          <w:rFonts w:eastAsiaTheme="minorHAnsi"/>
        </w:rPr>
        <w:t>production</w:t>
      </w:r>
    </w:p>
    <w:p w14:paraId="75D30661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Archivo </w:t>
      </w:r>
      <w:r>
        <w:rPr>
          <w:rStyle w:val="CdigoHTML"/>
        </w:rPr>
        <w:t>config.py</w:t>
      </w:r>
      <w:r>
        <w:rPr>
          <w:rFonts w:ascii="Segoe UI" w:hAnsi="Segoe UI" w:cs="Segoe UI"/>
          <w:sz w:val="21"/>
          <w:szCs w:val="21"/>
        </w:rPr>
        <w:t>:</w:t>
      </w:r>
    </w:p>
    <w:p w14:paraId="3BA8B771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class Config:</w:t>
      </w:r>
    </w:p>
    <w:p w14:paraId="52923BCC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    DEBUG = False</w:t>
      </w:r>
    </w:p>
    <w:p w14:paraId="4F0CE177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C3282B3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class DevelopmentConfig(Config):</w:t>
      </w:r>
    </w:p>
    <w:p w14:paraId="78CCD927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DEBUG = True</w:t>
      </w:r>
    </w:p>
    <w:p w14:paraId="65B39BFC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6740543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class ProductionConfig(Config):</w:t>
      </w:r>
    </w:p>
    <w:p w14:paraId="1BFAB8B4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DEBUG = False</w:t>
      </w:r>
    </w:p>
    <w:p w14:paraId="7C8C914D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9E2E956">
          <v:rect id="_x0000_i1163" style="width:0;height:1.5pt" o:hralign="center" o:hrstd="t" o:hr="t" fillcolor="#a0a0a0" stroked="f"/>
        </w:pict>
      </w:r>
    </w:p>
    <w:p w14:paraId="37AF34DA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4.7 Consideraciones de escalabilidad</w:t>
      </w:r>
    </w:p>
    <w:p w14:paraId="578B6F07" w14:textId="77777777" w:rsidR="001960D6" w:rsidRDefault="001960D6">
      <w:pPr>
        <w:numPr>
          <w:ilvl w:val="0"/>
          <w:numId w:val="1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Separación por capas facilita migración a: </w:t>
      </w:r>
    </w:p>
    <w:p w14:paraId="1B2F4599" w14:textId="77777777" w:rsidR="001960D6" w:rsidRDefault="001960D6">
      <w:pPr>
        <w:numPr>
          <w:ilvl w:val="1"/>
          <w:numId w:val="1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API REST (Flask → FastAPI)</w:t>
      </w:r>
    </w:p>
    <w:p w14:paraId="7F8DC131" w14:textId="77777777" w:rsidR="001960D6" w:rsidRDefault="001960D6">
      <w:pPr>
        <w:numPr>
          <w:ilvl w:val="1"/>
          <w:numId w:val="1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Frontend desacoplado (React)</w:t>
      </w:r>
    </w:p>
    <w:p w14:paraId="7C3960FE" w14:textId="77777777" w:rsidR="001960D6" w:rsidRDefault="001960D6">
      <w:pPr>
        <w:numPr>
          <w:ilvl w:val="0"/>
          <w:numId w:val="1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Uso de servicios permite introducir microservicios en el futuro.</w:t>
      </w:r>
    </w:p>
    <w:p w14:paraId="404AFB91" w14:textId="77777777" w:rsidR="001960D6" w:rsidRDefault="001960D6" w:rsidP="001960D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11E5019">
          <v:rect id="_x0000_i1164" style="width:0;height:1.5pt" o:hralign="center" o:hrstd="t" o:hr="t" fillcolor="#a0a0a0" stroked="f"/>
        </w:pict>
      </w:r>
    </w:p>
    <w:p w14:paraId="17A1B6EE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4.8 Logging y monitorización</w:t>
      </w:r>
    </w:p>
    <w:p w14:paraId="31F3865A" w14:textId="77777777" w:rsidR="001960D6" w:rsidRDefault="001960D6">
      <w:pPr>
        <w:numPr>
          <w:ilvl w:val="0"/>
          <w:numId w:val="1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Librería estándar </w:t>
      </w:r>
      <w:r>
        <w:rPr>
          <w:rStyle w:val="CdigoHTML"/>
          <w:rFonts w:eastAsiaTheme="minorHAnsi"/>
        </w:rPr>
        <w:t>logging</w:t>
      </w:r>
    </w:p>
    <w:p w14:paraId="667605E2" w14:textId="77777777" w:rsidR="001960D6" w:rsidRDefault="001960D6">
      <w:pPr>
        <w:numPr>
          <w:ilvl w:val="0"/>
          <w:numId w:val="1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Registro de: </w:t>
      </w:r>
    </w:p>
    <w:p w14:paraId="58CC8B1D" w14:textId="77777777" w:rsidR="001960D6" w:rsidRDefault="001960D6">
      <w:pPr>
        <w:numPr>
          <w:ilvl w:val="1"/>
          <w:numId w:val="1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Errores</w:t>
      </w:r>
    </w:p>
    <w:p w14:paraId="3A01B379" w14:textId="77777777" w:rsidR="001960D6" w:rsidRDefault="001960D6">
      <w:pPr>
        <w:numPr>
          <w:ilvl w:val="1"/>
          <w:numId w:val="1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Accesos</w:t>
      </w:r>
    </w:p>
    <w:p w14:paraId="6E4EFDEC" w14:textId="77777777" w:rsidR="001960D6" w:rsidRDefault="001960D6">
      <w:pPr>
        <w:numPr>
          <w:ilvl w:val="1"/>
          <w:numId w:val="1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Resultados de evaluación</w:t>
      </w:r>
    </w:p>
    <w:p w14:paraId="6770462F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Ejemplo:</w:t>
      </w:r>
    </w:p>
    <w:p w14:paraId="5941783A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import logging</w:t>
      </w:r>
    </w:p>
    <w:p w14:paraId="3FAE2C47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logging.info("Examen generado correctamente")</w:t>
      </w:r>
    </w:p>
    <w:p w14:paraId="17E56627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2F3B056">
          <v:rect id="_x0000_i1165" style="width:0;height:1.5pt" o:hralign="center" o:hrstd="t" o:hr="t" fillcolor="#a0a0a0" stroked="f"/>
        </w:pict>
      </w:r>
    </w:p>
    <w:p w14:paraId="568CAF26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4.9 Manejo de errores</w:t>
      </w:r>
    </w:p>
    <w:p w14:paraId="6E281B7F" w14:textId="77777777" w:rsidR="001960D6" w:rsidRDefault="001960D6">
      <w:pPr>
        <w:numPr>
          <w:ilvl w:val="0"/>
          <w:numId w:val="1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Manejo centralizado:</w:t>
      </w:r>
    </w:p>
    <w:p w14:paraId="13B3B70C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@app.errorhandler(404)</w:t>
      </w:r>
    </w:p>
    <w:p w14:paraId="70820E04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 not_found(error):</w:t>
      </w:r>
    </w:p>
    <w:p w14:paraId="4860944E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return render_template("404.html")</w:t>
      </w:r>
    </w:p>
    <w:p w14:paraId="3C26610F" w14:textId="77777777" w:rsidR="001960D6" w:rsidRDefault="001960D6">
      <w:pPr>
        <w:numPr>
          <w:ilvl w:val="0"/>
          <w:numId w:val="1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Validación de entradas del usuario.</w:t>
      </w:r>
    </w:p>
    <w:p w14:paraId="2766456E" w14:textId="77777777" w:rsidR="001960D6" w:rsidRDefault="001960D6" w:rsidP="001960D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39C0CA9B">
          <v:rect id="_x0000_i1166" style="width:0;height:1.5pt" o:hralign="center" o:hrstd="t" o:hr="t" fillcolor="#a0a0a0" stroked="f"/>
        </w:pict>
      </w:r>
    </w:p>
    <w:p w14:paraId="198263A8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4.10 Seguridad básica</w:t>
      </w:r>
    </w:p>
    <w:p w14:paraId="3A35DD94" w14:textId="77777777" w:rsidR="001960D6" w:rsidRDefault="001960D6">
      <w:pPr>
        <w:numPr>
          <w:ilvl w:val="0"/>
          <w:numId w:val="1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Protección CSRF (Flask-WTF)</w:t>
      </w:r>
    </w:p>
    <w:p w14:paraId="3F823D6C" w14:textId="77777777" w:rsidR="001960D6" w:rsidRDefault="001960D6">
      <w:pPr>
        <w:numPr>
          <w:ilvl w:val="0"/>
          <w:numId w:val="1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Validación de inputs</w:t>
      </w:r>
    </w:p>
    <w:p w14:paraId="027B3D18" w14:textId="77777777" w:rsidR="001960D6" w:rsidRDefault="001960D6">
      <w:pPr>
        <w:numPr>
          <w:ilvl w:val="0"/>
          <w:numId w:val="1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Escape automático en Jinja2</w:t>
      </w:r>
    </w:p>
    <w:p w14:paraId="4CE36190" w14:textId="77777777" w:rsidR="001960D6" w:rsidRDefault="001960D6" w:rsidP="001960D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4295D59">
          <v:rect id="_x0000_i1167" style="width:0;height:1.5pt" o:hralign="center" o:hrstd="t" o:hr="t" fillcolor="#a0a0a0" stroked="f"/>
        </w:pict>
      </w:r>
    </w:p>
    <w:p w14:paraId="4A22B2B9" w14:textId="77777777" w:rsidR="001960D6" w:rsidRDefault="001960D6" w:rsidP="001960D6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🚀</w:t>
      </w:r>
      <w:r>
        <w:rPr>
          <w:rFonts w:ascii="Segoe UI" w:hAnsi="Segoe UI" w:cs="Segoe UI"/>
        </w:rPr>
        <w:t xml:space="preserve"> 5. Ciclo completo de desarrollo (hasta CI/CD)</w:t>
      </w:r>
    </w:p>
    <w:p w14:paraId="302F32C8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1EEEC49">
          <v:rect id="_x0000_i1168" style="width:0;height:1.5pt" o:hralign="center" o:hrstd="t" o:hr="t" fillcolor="#a0a0a0" stroked="f"/>
        </w:pict>
      </w:r>
    </w:p>
    <w:p w14:paraId="1DBBF8C0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5.1 Control de versiones</w:t>
      </w:r>
    </w:p>
    <w:p w14:paraId="4F42AC46" w14:textId="77777777" w:rsidR="001960D6" w:rsidRDefault="001960D6">
      <w:pPr>
        <w:numPr>
          <w:ilvl w:val="0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Git</w:t>
      </w:r>
    </w:p>
    <w:p w14:paraId="4BD7E10E" w14:textId="77777777" w:rsidR="001960D6" w:rsidRDefault="001960D6">
      <w:pPr>
        <w:numPr>
          <w:ilvl w:val="0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Flujo recomendado: </w:t>
      </w:r>
    </w:p>
    <w:p w14:paraId="33E1B7F1" w14:textId="77777777" w:rsidR="001960D6" w:rsidRDefault="001960D6">
      <w:pPr>
        <w:numPr>
          <w:ilvl w:val="1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CdigoHTML"/>
          <w:rFonts w:eastAsiaTheme="minorHAnsi"/>
        </w:rPr>
        <w:t>main</w:t>
      </w:r>
    </w:p>
    <w:p w14:paraId="755A7AEE" w14:textId="77777777" w:rsidR="001960D6" w:rsidRDefault="001960D6">
      <w:pPr>
        <w:numPr>
          <w:ilvl w:val="1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CdigoHTML"/>
          <w:rFonts w:eastAsiaTheme="minorHAnsi"/>
        </w:rPr>
        <w:t>develop</w:t>
      </w:r>
    </w:p>
    <w:p w14:paraId="2B2AE942" w14:textId="77777777" w:rsidR="001960D6" w:rsidRDefault="001960D6">
      <w:pPr>
        <w:numPr>
          <w:ilvl w:val="1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CdigoHTML"/>
          <w:rFonts w:eastAsiaTheme="minorHAnsi"/>
        </w:rPr>
        <w:t>feature/*</w:t>
      </w:r>
    </w:p>
    <w:p w14:paraId="284358ED" w14:textId="77777777" w:rsidR="001960D6" w:rsidRDefault="001960D6" w:rsidP="001960D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5EB74E7">
          <v:rect id="_x0000_i1169" style="width:0;height:1.5pt" o:hralign="center" o:hrstd="t" o:hr="t" fillcolor="#a0a0a0" stroked="f"/>
        </w:pict>
      </w:r>
    </w:p>
    <w:p w14:paraId="3AB74EAB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5.2 Testing</w:t>
      </w:r>
    </w:p>
    <w:p w14:paraId="2551D668" w14:textId="77777777" w:rsidR="001960D6" w:rsidRDefault="001960D6" w:rsidP="001960D6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Tipos de tests</w:t>
      </w:r>
    </w:p>
    <w:p w14:paraId="4F9B16EB" w14:textId="77777777" w:rsidR="001960D6" w:rsidRDefault="001960D6">
      <w:pPr>
        <w:numPr>
          <w:ilvl w:val="0"/>
          <w:numId w:val="1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Unitarios: </w:t>
      </w:r>
    </w:p>
    <w:p w14:paraId="0BCB059F" w14:textId="77777777" w:rsidR="001960D6" w:rsidRDefault="001960D6">
      <w:pPr>
        <w:numPr>
          <w:ilvl w:val="1"/>
          <w:numId w:val="1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Servicios</w:t>
      </w:r>
    </w:p>
    <w:p w14:paraId="06A36CD9" w14:textId="77777777" w:rsidR="001960D6" w:rsidRDefault="001960D6">
      <w:pPr>
        <w:numPr>
          <w:ilvl w:val="1"/>
          <w:numId w:val="1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Modelos</w:t>
      </w:r>
    </w:p>
    <w:p w14:paraId="46936A44" w14:textId="77777777" w:rsidR="001960D6" w:rsidRDefault="001960D6">
      <w:pPr>
        <w:numPr>
          <w:ilvl w:val="0"/>
          <w:numId w:val="1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Integración: </w:t>
      </w:r>
    </w:p>
    <w:p w14:paraId="20609DB4" w14:textId="77777777" w:rsidR="001960D6" w:rsidRDefault="001960D6">
      <w:pPr>
        <w:numPr>
          <w:ilvl w:val="1"/>
          <w:numId w:val="1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Rutas Flask</w:t>
      </w:r>
    </w:p>
    <w:p w14:paraId="358EC48E" w14:textId="77777777" w:rsidR="001960D6" w:rsidRDefault="001960D6" w:rsidP="001960D6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Herramientas</w:t>
      </w:r>
    </w:p>
    <w:p w14:paraId="41173DF9" w14:textId="77777777" w:rsidR="001960D6" w:rsidRDefault="001960D6">
      <w:pPr>
        <w:numPr>
          <w:ilvl w:val="0"/>
          <w:numId w:val="2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CdigoHTML"/>
          <w:rFonts w:eastAsiaTheme="minorHAnsi"/>
        </w:rPr>
        <w:t>pytest</w:t>
      </w:r>
    </w:p>
    <w:p w14:paraId="33B150C0" w14:textId="77777777" w:rsidR="001960D6" w:rsidRDefault="001960D6">
      <w:pPr>
        <w:numPr>
          <w:ilvl w:val="0"/>
          <w:numId w:val="2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Style w:val="CdigoHTML"/>
          <w:rFonts w:eastAsiaTheme="minorHAnsi"/>
        </w:rPr>
        <w:t>pytest-flask</w:t>
      </w:r>
    </w:p>
    <w:p w14:paraId="3473A0AE" w14:textId="77777777" w:rsidR="001960D6" w:rsidRDefault="001960D6" w:rsidP="001960D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4F0873B">
          <v:rect id="_x0000_i1170" style="width:0;height:1.5pt" o:hralign="center" o:hrstd="t" o:hr="t" fillcolor="#a0a0a0" stroked="f"/>
        </w:pict>
      </w:r>
    </w:p>
    <w:p w14:paraId="52E7FF43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5.3 Integración Continua (CI)</w:t>
      </w:r>
    </w:p>
    <w:p w14:paraId="29389531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Herramientas:</w:t>
      </w:r>
    </w:p>
    <w:p w14:paraId="7AC04932" w14:textId="77777777" w:rsidR="001960D6" w:rsidRDefault="001960D6">
      <w:pPr>
        <w:numPr>
          <w:ilvl w:val="0"/>
          <w:numId w:val="2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GitHub Actions / GitLab CI</w:t>
      </w:r>
    </w:p>
    <w:p w14:paraId="3DC4FF8C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Pipeline ejemplo:</w:t>
      </w:r>
    </w:p>
    <w:p w14:paraId="498C656A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steps:</w:t>
      </w:r>
    </w:p>
    <w:p w14:paraId="2A1B7F42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 - install dependencies</w:t>
      </w:r>
    </w:p>
    <w:p w14:paraId="7BEDC217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 - run lint (flake8)</w:t>
      </w:r>
    </w:p>
    <w:p w14:paraId="6B3BF89E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 - run tests (pytest)</w:t>
      </w:r>
    </w:p>
    <w:p w14:paraId="76BDC6CC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 - build app</w:t>
      </w:r>
    </w:p>
    <w:p w14:paraId="6980749F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A809696">
          <v:rect id="_x0000_i1171" style="width:0;height:1.5pt" o:hralign="center" o:hrstd="t" o:hr="t" fillcolor="#a0a0a0" stroked="f"/>
        </w:pict>
      </w:r>
    </w:p>
    <w:p w14:paraId="0006E2FD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5.4 Despliegue continuo (CD)</w:t>
      </w:r>
    </w:p>
    <w:p w14:paraId="233EB49E" w14:textId="77777777" w:rsidR="001960D6" w:rsidRDefault="001960D6" w:rsidP="001960D6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Opciones</w:t>
      </w:r>
    </w:p>
    <w:p w14:paraId="37A3C76D" w14:textId="77777777" w:rsidR="001960D6" w:rsidRDefault="001960D6">
      <w:pPr>
        <w:numPr>
          <w:ilvl w:val="0"/>
          <w:numId w:val="2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Heroku</w:t>
      </w:r>
    </w:p>
    <w:p w14:paraId="2126604A" w14:textId="77777777" w:rsidR="001960D6" w:rsidRDefault="001960D6">
      <w:pPr>
        <w:numPr>
          <w:ilvl w:val="0"/>
          <w:numId w:val="2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Render</w:t>
      </w:r>
    </w:p>
    <w:p w14:paraId="5848B97E" w14:textId="77777777" w:rsidR="001960D6" w:rsidRDefault="001960D6">
      <w:pPr>
        <w:numPr>
          <w:ilvl w:val="0"/>
          <w:numId w:val="2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AWS (Elastic Beanstalk / EC2)</w:t>
      </w:r>
    </w:p>
    <w:p w14:paraId="790102F7" w14:textId="77777777" w:rsidR="001960D6" w:rsidRDefault="001960D6">
      <w:pPr>
        <w:numPr>
          <w:ilvl w:val="0"/>
          <w:numId w:val="2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Docker + VPS</w:t>
      </w:r>
    </w:p>
    <w:p w14:paraId="36DBC906" w14:textId="77777777" w:rsidR="001960D6" w:rsidRDefault="001960D6" w:rsidP="001960D6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Pipeline CD</w:t>
      </w:r>
    </w:p>
    <w:p w14:paraId="28BBB86F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push a main → CI pasa → deploy automático</w:t>
      </w:r>
    </w:p>
    <w:p w14:paraId="449F3837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21DBC26">
          <v:rect id="_x0000_i1172" style="width:0;height:1.5pt" o:hralign="center" o:hrstd="t" o:hr="t" fillcolor="#a0a0a0" stroked="f"/>
        </w:pict>
      </w:r>
    </w:p>
    <w:p w14:paraId="2B3C712B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5.5 Contenerización (opcional pero recomendado)</w:t>
      </w:r>
    </w:p>
    <w:p w14:paraId="48CE5AA2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Docker:</w:t>
      </w:r>
    </w:p>
    <w:p w14:paraId="2F77D4CA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FROM python:3.11</w:t>
      </w:r>
    </w:p>
    <w:p w14:paraId="232B1E5B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WORKDIR /app</w:t>
      </w:r>
    </w:p>
    <w:p w14:paraId="48383BC9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COPY . .</w:t>
      </w:r>
    </w:p>
    <w:p w14:paraId="305A66BC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RUN pip install -r requirements.txt</w:t>
      </w:r>
    </w:p>
    <w:p w14:paraId="17241689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CMD ["python", "app.py"]</w:t>
      </w:r>
    </w:p>
    <w:p w14:paraId="5E81503F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9C7FED4">
          <v:rect id="_x0000_i1173" style="width:0;height:1.5pt" o:hralign="center" o:hrstd="t" o:hr="t" fillcolor="#a0a0a0" stroked="f"/>
        </w:pict>
      </w:r>
    </w:p>
    <w:p w14:paraId="21F06FDC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5.6 Observabilidad</w:t>
      </w:r>
    </w:p>
    <w:p w14:paraId="1FFFFEC6" w14:textId="77777777" w:rsidR="001960D6" w:rsidRDefault="001960D6">
      <w:pPr>
        <w:numPr>
          <w:ilvl w:val="0"/>
          <w:numId w:val="2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Logs centralizados</w:t>
      </w:r>
    </w:p>
    <w:p w14:paraId="3ADDC015" w14:textId="77777777" w:rsidR="001960D6" w:rsidRDefault="001960D6">
      <w:pPr>
        <w:numPr>
          <w:ilvl w:val="0"/>
          <w:numId w:val="2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Métricas básicas: </w:t>
      </w:r>
    </w:p>
    <w:p w14:paraId="681EAA69" w14:textId="77777777" w:rsidR="001960D6" w:rsidRDefault="001960D6">
      <w:pPr>
        <w:numPr>
          <w:ilvl w:val="1"/>
          <w:numId w:val="2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número de exámenes</w:t>
      </w:r>
    </w:p>
    <w:p w14:paraId="7B7C749A" w14:textId="77777777" w:rsidR="001960D6" w:rsidRDefault="001960D6">
      <w:pPr>
        <w:numPr>
          <w:ilvl w:val="1"/>
          <w:numId w:val="2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tasa de aciertos</w:t>
      </w:r>
    </w:p>
    <w:p w14:paraId="70923ED0" w14:textId="77777777" w:rsidR="001960D6" w:rsidRDefault="001960D6" w:rsidP="001960D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8880321">
          <v:rect id="_x0000_i1174" style="width:0;height:1.5pt" o:hralign="center" o:hrstd="t" o:hr="t" fillcolor="#a0a0a0" stroked="f"/>
        </w:pict>
      </w:r>
    </w:p>
    <w:p w14:paraId="3580AFF8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5.7 Automatización</w:t>
      </w:r>
    </w:p>
    <w:p w14:paraId="24EB810E" w14:textId="77777777" w:rsidR="001960D6" w:rsidRDefault="001960D6">
      <w:pPr>
        <w:numPr>
          <w:ilvl w:val="0"/>
          <w:numId w:val="2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Scripts: </w:t>
      </w:r>
    </w:p>
    <w:p w14:paraId="79C2C642" w14:textId="77777777" w:rsidR="001960D6" w:rsidRDefault="001960D6">
      <w:pPr>
        <w:numPr>
          <w:ilvl w:val="1"/>
          <w:numId w:val="2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carga inicial de preguntas</w:t>
      </w:r>
    </w:p>
    <w:p w14:paraId="403CB974" w14:textId="77777777" w:rsidR="001960D6" w:rsidRDefault="001960D6">
      <w:pPr>
        <w:numPr>
          <w:ilvl w:val="1"/>
          <w:numId w:val="2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migraciones DB</w:t>
      </w:r>
    </w:p>
    <w:p w14:paraId="74A36B22" w14:textId="77777777" w:rsidR="001960D6" w:rsidRDefault="001960D6" w:rsidP="001960D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4ECC30E">
          <v:rect id="_x0000_i1175" style="width:0;height:1.5pt" o:hralign="center" o:hrstd="t" o:hr="t" fillcolor="#a0a0a0" stroked="f"/>
        </w:pict>
      </w:r>
    </w:p>
    <w:p w14:paraId="3C51E8F2" w14:textId="77777777" w:rsidR="001960D6" w:rsidRDefault="001960D6" w:rsidP="001960D6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Conclusión</w:t>
      </w:r>
    </w:p>
    <w:p w14:paraId="2D624D7A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 arquitectura propuesta:</w:t>
      </w:r>
    </w:p>
    <w:p w14:paraId="2F4318B0" w14:textId="77777777" w:rsidR="001960D6" w:rsidRDefault="001960D6">
      <w:pPr>
        <w:numPr>
          <w:ilvl w:val="0"/>
          <w:numId w:val="2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Es </w:t>
      </w:r>
      <w:r>
        <w:rPr>
          <w:rStyle w:val="Textoennegrita"/>
          <w:rFonts w:ascii="Segoe UI" w:hAnsi="Segoe UI" w:cs="Segoe UI"/>
          <w:sz w:val="21"/>
          <w:szCs w:val="21"/>
        </w:rPr>
        <w:t>simple pero robusta</w:t>
      </w:r>
      <w:r>
        <w:rPr>
          <w:rFonts w:ascii="Segoe UI" w:hAnsi="Segoe UI" w:cs="Segoe UI"/>
          <w:sz w:val="21"/>
          <w:szCs w:val="21"/>
        </w:rPr>
        <w:t xml:space="preserve"> para un MVP.</w:t>
      </w:r>
    </w:p>
    <w:p w14:paraId="3C16E9D6" w14:textId="77777777" w:rsidR="001960D6" w:rsidRDefault="001960D6">
      <w:pPr>
        <w:numPr>
          <w:ilvl w:val="0"/>
          <w:numId w:val="2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Sigue buenas prácticas (MVC, separación de capas).</w:t>
      </w:r>
    </w:p>
    <w:p w14:paraId="56157EAC" w14:textId="77777777" w:rsidR="001960D6" w:rsidRDefault="001960D6">
      <w:pPr>
        <w:numPr>
          <w:ilvl w:val="0"/>
          <w:numId w:val="2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Permite evolución hacia: </w:t>
      </w:r>
    </w:p>
    <w:p w14:paraId="11A974B6" w14:textId="77777777" w:rsidR="001960D6" w:rsidRDefault="001960D6">
      <w:pPr>
        <w:numPr>
          <w:ilvl w:val="1"/>
          <w:numId w:val="2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API moderna</w:t>
      </w:r>
    </w:p>
    <w:p w14:paraId="2CEF36FF" w14:textId="77777777" w:rsidR="001960D6" w:rsidRDefault="001960D6">
      <w:pPr>
        <w:numPr>
          <w:ilvl w:val="1"/>
          <w:numId w:val="2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frontend desacoplado</w:t>
      </w:r>
    </w:p>
    <w:p w14:paraId="701D960C" w14:textId="77777777" w:rsidR="001960D6" w:rsidRDefault="001960D6">
      <w:pPr>
        <w:numPr>
          <w:ilvl w:val="1"/>
          <w:numId w:val="2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escalado horizontal</w:t>
      </w:r>
    </w:p>
    <w:p w14:paraId="3A123A27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 cubre el ciclo completo:</w:t>
      </w:r>
    </w:p>
    <w:p w14:paraId="684DC44E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Desarrollo → Testing → Integración → Despliegue → Operación</w:t>
      </w:r>
    </w:p>
    <w:p w14:paraId="0A70D1E2" w14:textId="77777777" w:rsidR="001960D6" w:rsidRDefault="001960D6" w:rsidP="001960D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A03E785">
          <v:rect id="_x0000_i1176" style="width:0;height:1.5pt" o:hralign="center" o:hrstd="t" o:hr="t" fillcolor="#a0a0a0" stroked="f"/>
        </w:pict>
      </w:r>
    </w:p>
    <w:p w14:paraId="25309402" w14:textId="77777777" w:rsidR="001960D6" w:rsidRDefault="001960D6" w:rsidP="001960D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Si quieres, el siguiente paso ideal sería: </w:t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Generar la </w:t>
      </w:r>
      <w:r>
        <w:rPr>
          <w:rStyle w:val="Textoennegrita"/>
          <w:rFonts w:ascii="Segoe UI" w:hAnsi="Segoe UI" w:cs="Segoe UI"/>
          <w:sz w:val="21"/>
          <w:szCs w:val="21"/>
        </w:rPr>
        <w:t>estructura real del proyecto en código Flask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Crear un </w:t>
      </w:r>
      <w:r>
        <w:rPr>
          <w:rStyle w:val="Textoennegrita"/>
          <w:rFonts w:ascii="Segoe UI" w:hAnsi="Segoe UI" w:cs="Segoe UI"/>
          <w:sz w:val="21"/>
          <w:szCs w:val="21"/>
        </w:rPr>
        <w:t>primer endpoint funcional completo (end-to-end)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Definir un </w:t>
      </w:r>
      <w:r>
        <w:rPr>
          <w:rStyle w:val="Textoennegrita"/>
          <w:rFonts w:ascii="Segoe UI" w:hAnsi="Segoe UI" w:cs="Segoe UI"/>
          <w:sz w:val="21"/>
          <w:szCs w:val="21"/>
        </w:rPr>
        <w:t>schema SQL listo para producción</w:t>
      </w:r>
    </w:p>
    <w:p w14:paraId="57A466F1" w14:textId="77777777" w:rsidR="000359D1" w:rsidRPr="005E0BC9" w:rsidRDefault="000359D1" w:rsidP="007A1543">
      <w:pPr>
        <w:jc w:val="left"/>
      </w:pPr>
    </w:p>
    <w:sectPr w:rsidR="000359D1" w:rsidRPr="005E0BC9" w:rsidSect="00FE04D5">
      <w:headerReference w:type="default" r:id="rId11"/>
      <w:footerReference w:type="even" r:id="rId12"/>
      <w:footerReference w:type="default" r:id="rId13"/>
      <w:pgSz w:w="11906" w:h="16838" w:code="9"/>
      <w:pgMar w:top="1210" w:right="1267" w:bottom="1210" w:left="1267" w:header="1181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E2FCE" w14:textId="77777777" w:rsidR="00566010" w:rsidRDefault="00566010" w:rsidP="009B2968">
      <w:r>
        <w:separator/>
      </w:r>
    </w:p>
  </w:endnote>
  <w:endnote w:type="continuationSeparator" w:id="0">
    <w:p w14:paraId="12F77428" w14:textId="77777777" w:rsidR="00566010" w:rsidRDefault="00566010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413218877"/>
      <w:docPartObj>
        <w:docPartGallery w:val="Page Numbers (Bottom of Page)"/>
        <w:docPartUnique/>
      </w:docPartObj>
    </w:sdtPr>
    <w:sdtContent>
      <w:p w14:paraId="38330B41" w14:textId="77777777" w:rsidR="009B2968" w:rsidRDefault="009B2968" w:rsidP="00E832AC">
        <w:pPr>
          <w:pStyle w:val="Piedepgina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end"/>
        </w:r>
      </w:p>
    </w:sdtContent>
  </w:sdt>
  <w:p w14:paraId="1943836C" w14:textId="77777777" w:rsidR="009B2968" w:rsidRDefault="009B2968" w:rsidP="00E832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841BA" w14:textId="77777777" w:rsidR="009B2968" w:rsidRDefault="00E832AC" w:rsidP="00E832AC">
    <w:pPr>
      <w:pStyle w:val="Piedepgina"/>
      <w:rPr>
        <w:rStyle w:val="Nmerodepgina"/>
        <w:noProof/>
      </w:rPr>
    </w:pPr>
    <w:r w:rsidRPr="00E832AC">
      <w:rPr>
        <w:noProof/>
        <w:lang w:bidi="es-ES"/>
      </w:rPr>
      <w:t xml:space="preserve">PÁGINA </w:t>
    </w:r>
    <w:sdt>
      <w:sdtPr>
        <w:rPr>
          <w:rStyle w:val="Nmerodepgina"/>
          <w:noProof/>
        </w:rPr>
        <w:id w:val="-601500411"/>
        <w:docPartObj>
          <w:docPartGallery w:val="Page Numbers (Bottom of Page)"/>
          <w:docPartUnique/>
        </w:docPartObj>
      </w:sdtPr>
      <w:sdtContent>
        <w:r w:rsidR="009B2968">
          <w:rPr>
            <w:rStyle w:val="Nmerodepgina"/>
            <w:noProof/>
            <w:lang w:bidi="es-ES"/>
          </w:rPr>
          <w:fldChar w:fldCharType="begin"/>
        </w:r>
        <w:r w:rsidR="009B2968">
          <w:rPr>
            <w:rStyle w:val="Nmerodepgina"/>
            <w:noProof/>
            <w:lang w:bidi="es-ES"/>
          </w:rPr>
          <w:instrText xml:space="preserve"> PAGE </w:instrText>
        </w:r>
        <w:r w:rsidR="009B2968">
          <w:rPr>
            <w:rStyle w:val="Nmerodepgina"/>
            <w:noProof/>
            <w:lang w:bidi="es-ES"/>
          </w:rPr>
          <w:fldChar w:fldCharType="separate"/>
        </w:r>
        <w:r w:rsidR="00A123DD">
          <w:rPr>
            <w:rStyle w:val="Nmerodepgina"/>
            <w:noProof/>
            <w:lang w:bidi="es-ES"/>
          </w:rPr>
          <w:t>2</w:t>
        </w:r>
        <w:r w:rsidR="009B2968">
          <w:rPr>
            <w:rStyle w:val="Nmerodepgina"/>
            <w:noProof/>
            <w:lang w:bidi="es-ES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3B1C2" w14:textId="77777777" w:rsidR="00566010" w:rsidRDefault="00566010" w:rsidP="009B2968">
      <w:r>
        <w:separator/>
      </w:r>
    </w:p>
  </w:footnote>
  <w:footnote w:type="continuationSeparator" w:id="0">
    <w:p w14:paraId="2A965D41" w14:textId="77777777" w:rsidR="00566010" w:rsidRDefault="00566010" w:rsidP="009B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5731F" w14:textId="7DBF0A20" w:rsidR="009B2968" w:rsidRPr="009B2968" w:rsidRDefault="009B2968" w:rsidP="00E832AC">
    <w:pPr>
      <w:pStyle w:val="Encabezado"/>
    </w:pPr>
    <w:r w:rsidRPr="00E44B70">
      <w:rPr>
        <w:noProof/>
        <w:lang w:bidi="es-ES"/>
      </w:rPr>
      <mc:AlternateContent>
        <mc:Choice Requires="wps">
          <w:drawing>
            <wp:inline distT="0" distB="0" distL="0" distR="0" wp14:anchorId="44CD0C29" wp14:editId="433F5749">
              <wp:extent cx="6076171" cy="45719"/>
              <wp:effectExtent l="0" t="0" r="1270" b="0"/>
              <wp:docPr id="5" name="Rectángulo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76171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25400" cap="flat">
                        <a:noFill/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765C6E3" id="Rectángulo 5" o:spid="_x0000_s1026" alt="&quot;&quot;" style="width:478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" fillcolor="#e2b80f [3204]" stroked="f" strokeweight="2pt">
              <v:stroke miterlimit="4"/>
              <v:textbox inset="3pt,3pt,3pt,3pt"/>
              <w10:anchorlock/>
            </v:rect>
          </w:pict>
        </mc:Fallback>
      </mc:AlternateContent>
    </w:r>
    <w:r>
      <w:rPr>
        <w:lang w:bidi="es-ES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C4E10"/>
    <w:multiLevelType w:val="multilevel"/>
    <w:tmpl w:val="1B00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2E17"/>
    <w:multiLevelType w:val="multilevel"/>
    <w:tmpl w:val="CC7E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E4BB5"/>
    <w:multiLevelType w:val="multilevel"/>
    <w:tmpl w:val="350C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4A21"/>
    <w:multiLevelType w:val="multilevel"/>
    <w:tmpl w:val="3FF2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A08C2"/>
    <w:multiLevelType w:val="multilevel"/>
    <w:tmpl w:val="67A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30E62"/>
    <w:multiLevelType w:val="multilevel"/>
    <w:tmpl w:val="1340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97DF8"/>
    <w:multiLevelType w:val="multilevel"/>
    <w:tmpl w:val="E4C8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60B49"/>
    <w:multiLevelType w:val="multilevel"/>
    <w:tmpl w:val="6634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974BC"/>
    <w:multiLevelType w:val="multilevel"/>
    <w:tmpl w:val="53D0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7310B"/>
    <w:multiLevelType w:val="multilevel"/>
    <w:tmpl w:val="7548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231C3"/>
    <w:multiLevelType w:val="multilevel"/>
    <w:tmpl w:val="685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00DE5"/>
    <w:multiLevelType w:val="multilevel"/>
    <w:tmpl w:val="911E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63272"/>
    <w:multiLevelType w:val="multilevel"/>
    <w:tmpl w:val="0A9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048EE"/>
    <w:multiLevelType w:val="multilevel"/>
    <w:tmpl w:val="4D6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D67E8"/>
    <w:multiLevelType w:val="multilevel"/>
    <w:tmpl w:val="F792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84561"/>
    <w:multiLevelType w:val="multilevel"/>
    <w:tmpl w:val="B1C2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D1807"/>
    <w:multiLevelType w:val="multilevel"/>
    <w:tmpl w:val="0CC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24793"/>
    <w:multiLevelType w:val="multilevel"/>
    <w:tmpl w:val="511E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45671"/>
    <w:multiLevelType w:val="multilevel"/>
    <w:tmpl w:val="F18E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47FF4"/>
    <w:multiLevelType w:val="multilevel"/>
    <w:tmpl w:val="243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A204C"/>
    <w:multiLevelType w:val="multilevel"/>
    <w:tmpl w:val="73D6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D578B"/>
    <w:multiLevelType w:val="multilevel"/>
    <w:tmpl w:val="7DD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35CCD"/>
    <w:multiLevelType w:val="multilevel"/>
    <w:tmpl w:val="DE1C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C0701F"/>
    <w:multiLevelType w:val="multilevel"/>
    <w:tmpl w:val="24B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C488D"/>
    <w:multiLevelType w:val="multilevel"/>
    <w:tmpl w:val="050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090834">
    <w:abstractNumId w:val="5"/>
  </w:num>
  <w:num w:numId="2" w16cid:durableId="1991708205">
    <w:abstractNumId w:val="0"/>
  </w:num>
  <w:num w:numId="3" w16cid:durableId="407507432">
    <w:abstractNumId w:val="15"/>
  </w:num>
  <w:num w:numId="4" w16cid:durableId="751001587">
    <w:abstractNumId w:val="19"/>
  </w:num>
  <w:num w:numId="5" w16cid:durableId="897283698">
    <w:abstractNumId w:val="10"/>
  </w:num>
  <w:num w:numId="6" w16cid:durableId="961108585">
    <w:abstractNumId w:val="13"/>
  </w:num>
  <w:num w:numId="7" w16cid:durableId="855654323">
    <w:abstractNumId w:val="9"/>
  </w:num>
  <w:num w:numId="8" w16cid:durableId="1876382515">
    <w:abstractNumId w:val="2"/>
  </w:num>
  <w:num w:numId="9" w16cid:durableId="376709587">
    <w:abstractNumId w:val="20"/>
  </w:num>
  <w:num w:numId="10" w16cid:durableId="1288505460">
    <w:abstractNumId w:val="3"/>
  </w:num>
  <w:num w:numId="11" w16cid:durableId="55863397">
    <w:abstractNumId w:val="22"/>
  </w:num>
  <w:num w:numId="12" w16cid:durableId="821581573">
    <w:abstractNumId w:val="14"/>
  </w:num>
  <w:num w:numId="13" w16cid:durableId="515002865">
    <w:abstractNumId w:val="4"/>
  </w:num>
  <w:num w:numId="14" w16cid:durableId="1599287337">
    <w:abstractNumId w:val="12"/>
  </w:num>
  <w:num w:numId="15" w16cid:durableId="1079331258">
    <w:abstractNumId w:val="6"/>
  </w:num>
  <w:num w:numId="16" w16cid:durableId="603080073">
    <w:abstractNumId w:val="8"/>
  </w:num>
  <w:num w:numId="17" w16cid:durableId="1717002110">
    <w:abstractNumId w:val="17"/>
  </w:num>
  <w:num w:numId="18" w16cid:durableId="591162971">
    <w:abstractNumId w:val="11"/>
  </w:num>
  <w:num w:numId="19" w16cid:durableId="1818690094">
    <w:abstractNumId w:val="21"/>
  </w:num>
  <w:num w:numId="20" w16cid:durableId="1441098566">
    <w:abstractNumId w:val="23"/>
  </w:num>
  <w:num w:numId="21" w16cid:durableId="592931607">
    <w:abstractNumId w:val="7"/>
  </w:num>
  <w:num w:numId="22" w16cid:durableId="519438879">
    <w:abstractNumId w:val="18"/>
  </w:num>
  <w:num w:numId="23" w16cid:durableId="419840441">
    <w:abstractNumId w:val="24"/>
  </w:num>
  <w:num w:numId="24" w16cid:durableId="399987696">
    <w:abstractNumId w:val="1"/>
  </w:num>
  <w:num w:numId="25" w16cid:durableId="1447583935">
    <w:abstractNumId w:val="1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C9"/>
    <w:rsid w:val="000114EB"/>
    <w:rsid w:val="000359D1"/>
    <w:rsid w:val="00061FA0"/>
    <w:rsid w:val="00075273"/>
    <w:rsid w:val="00086AFE"/>
    <w:rsid w:val="00187632"/>
    <w:rsid w:val="00191A35"/>
    <w:rsid w:val="001960D6"/>
    <w:rsid w:val="001C6FE6"/>
    <w:rsid w:val="001D390E"/>
    <w:rsid w:val="00211CE6"/>
    <w:rsid w:val="002366C9"/>
    <w:rsid w:val="00261953"/>
    <w:rsid w:val="00363EF9"/>
    <w:rsid w:val="003A7DA5"/>
    <w:rsid w:val="003E6AB7"/>
    <w:rsid w:val="005526B1"/>
    <w:rsid w:val="00566010"/>
    <w:rsid w:val="005E0BC9"/>
    <w:rsid w:val="006C60E6"/>
    <w:rsid w:val="006E4BD3"/>
    <w:rsid w:val="007A1543"/>
    <w:rsid w:val="007F4C6C"/>
    <w:rsid w:val="00952F7D"/>
    <w:rsid w:val="009A380C"/>
    <w:rsid w:val="009B2968"/>
    <w:rsid w:val="009B72D4"/>
    <w:rsid w:val="009D4923"/>
    <w:rsid w:val="00A07DCE"/>
    <w:rsid w:val="00A123DD"/>
    <w:rsid w:val="00A226F8"/>
    <w:rsid w:val="00A602AF"/>
    <w:rsid w:val="00A64F96"/>
    <w:rsid w:val="00AD6080"/>
    <w:rsid w:val="00AE2317"/>
    <w:rsid w:val="00BF5EE2"/>
    <w:rsid w:val="00C3007A"/>
    <w:rsid w:val="00C95220"/>
    <w:rsid w:val="00CE7F24"/>
    <w:rsid w:val="00D6792E"/>
    <w:rsid w:val="00E44B70"/>
    <w:rsid w:val="00E832AC"/>
    <w:rsid w:val="00EA412E"/>
    <w:rsid w:val="00EA4A50"/>
    <w:rsid w:val="00F4393B"/>
    <w:rsid w:val="00FE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642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0D6"/>
    <w:pPr>
      <w:spacing w:after="160" w:line="264" w:lineRule="auto"/>
      <w:jc w:val="both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FE04D5"/>
    <w:pPr>
      <w:outlineLvl w:val="0"/>
    </w:pPr>
    <w:rPr>
      <w:rFonts w:asciiTheme="majorHAnsi" w:hAnsiTheme="majorHAnsi"/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Ttulo4">
    <w:name w:val="heading 4"/>
    <w:basedOn w:val="Normal"/>
    <w:next w:val="Normal"/>
    <w:link w:val="Ttulo4Car"/>
    <w:uiPriority w:val="9"/>
    <w:qFormat/>
    <w:rsid w:val="005E0BC9"/>
    <w:pPr>
      <w:ind w:right="567"/>
      <w:jc w:val="left"/>
      <w:outlineLvl w:val="3"/>
    </w:pPr>
    <w:rPr>
      <w:b/>
      <w:sz w:val="32"/>
      <w:szCs w:val="32"/>
    </w:rPr>
  </w:style>
  <w:style w:type="paragraph" w:styleId="Ttulo5">
    <w:name w:val="heading 5"/>
    <w:basedOn w:val="Texto"/>
    <w:next w:val="Normal"/>
    <w:link w:val="Ttulo5Car"/>
    <w:uiPriority w:val="9"/>
    <w:qFormat/>
    <w:rsid w:val="00E832AC"/>
    <w:pPr>
      <w:outlineLvl w:val="4"/>
    </w:pPr>
    <w:rPr>
      <w:b/>
      <w:color w:val="E2B80F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limitadorgrfico">
    <w:name w:val="Delimitador gráfico"/>
    <w:basedOn w:val="Normal"/>
    <w:uiPriority w:val="8"/>
    <w:qFormat/>
    <w:rsid w:val="00A602AF"/>
    <w:rPr>
      <w:sz w:val="10"/>
    </w:rPr>
  </w:style>
  <w:style w:type="table" w:styleId="Tablaconcuadrcula">
    <w:name w:val="Table Grid"/>
    <w:basedOn w:val="Tabla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FE04D5"/>
    <w:rPr>
      <w:rFonts w:asciiTheme="majorHAnsi" w:hAnsiTheme="majorHAnsi"/>
      <w:b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1"/>
    <w:rsid w:val="009B72D4"/>
    <w:rPr>
      <w:rFonts w:asciiTheme="majorHAnsi" w:hAnsiTheme="majorHAnsi"/>
      <w:sz w:val="36"/>
      <w:szCs w:val="36"/>
    </w:rPr>
  </w:style>
  <w:style w:type="paragraph" w:styleId="Encabezado">
    <w:name w:val="header"/>
    <w:basedOn w:val="Normal"/>
    <w:link w:val="EncabezadoCa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832AC"/>
    <w:rPr>
      <w:rFonts w:asciiTheme="majorHAnsi" w:hAnsiTheme="majorHAnsi"/>
      <w:sz w:val="20"/>
    </w:rPr>
  </w:style>
  <w:style w:type="paragraph" w:styleId="Piedepgina">
    <w:name w:val="footer"/>
    <w:basedOn w:val="Normal"/>
    <w:link w:val="PiedepginaCa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832AC"/>
    <w:rPr>
      <w:rFonts w:asciiTheme="majorHAnsi" w:hAnsiTheme="majorHAnsi"/>
      <w:sz w:val="20"/>
    </w:rPr>
  </w:style>
  <w:style w:type="character" w:styleId="Nmerodepgina">
    <w:name w:val="page number"/>
    <w:basedOn w:val="Fuentedeprrafopredeter"/>
    <w:uiPriority w:val="99"/>
    <w:semiHidden/>
    <w:rsid w:val="009B2968"/>
  </w:style>
  <w:style w:type="character" w:customStyle="1" w:styleId="Ttulo3Car">
    <w:name w:val="Título 3 Car"/>
    <w:basedOn w:val="Fuentedeprrafopredeter"/>
    <w:link w:val="Ttulo3"/>
    <w:uiPriority w:val="9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Ttulo4Car">
    <w:name w:val="Título 4 Car"/>
    <w:basedOn w:val="Fuentedeprrafopredeter"/>
    <w:link w:val="Ttulo4"/>
    <w:uiPriority w:val="9"/>
    <w:rsid w:val="005E0BC9"/>
    <w:rPr>
      <w:b/>
      <w:sz w:val="32"/>
      <w:szCs w:val="32"/>
    </w:rPr>
  </w:style>
  <w:style w:type="paragraph" w:customStyle="1" w:styleId="Texto">
    <w:name w:val="Texto"/>
    <w:basedOn w:val="Normal"/>
    <w:uiPriority w:val="5"/>
    <w:qFormat/>
    <w:rsid w:val="00D6792E"/>
    <w:rPr>
      <w:sz w:val="26"/>
      <w:szCs w:val="28"/>
    </w:rPr>
  </w:style>
  <w:style w:type="paragraph" w:customStyle="1" w:styleId="Leyendadelaimagen">
    <w:name w:val="Leyenda de la imagen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E832AC"/>
    <w:rPr>
      <w:b/>
      <w:color w:val="E2B80F" w:themeColor="accent1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sid w:val="00A123DD"/>
    <w:rPr>
      <w:color w:val="808080"/>
    </w:rPr>
  </w:style>
  <w:style w:type="character" w:styleId="Textoennegrita">
    <w:name w:val="Strong"/>
    <w:basedOn w:val="Fuentedeprrafopredeter"/>
    <w:uiPriority w:val="22"/>
    <w:qFormat/>
    <w:rsid w:val="005E0B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B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0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0BC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E0B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1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cipreste\AppData\Roaming\Microsoft\Templates\Informe%20moderno.dotx" TargetMode="External"/></Relationships>
</file>

<file path=word/theme/theme1.xml><?xml version="1.0" encoding="utf-8"?>
<a:theme xmlns:a="http://schemas.openxmlformats.org/drawingml/2006/main" name="MR">
  <a:themeElements>
    <a:clrScheme name="Modern Report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2B80F"/>
      </a:accent1>
      <a:accent2>
        <a:srgbClr val="FF7900"/>
      </a:accent2>
      <a:accent3>
        <a:srgbClr val="007093"/>
      </a:accent3>
      <a:accent4>
        <a:srgbClr val="005C7C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2">
      <a:majorFont>
        <a:latin typeface="Franklin Gothic Medium"/>
        <a:ea typeface=""/>
        <a:cs typeface=""/>
      </a:majorFont>
      <a:minorFont>
        <a:latin typeface="Book Antiqu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R" id="{576F8857-8344-CC40-AE0E-EF60A6767544}" vid="{BDC92DF4-E7E1-0844-A1CD-530A464FD27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58DEA-A24B-4A4E-9EA4-6D86FDA62B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09B3CA-0C8C-48D4-A94D-FB24C1AB2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E1983F-6286-415F-8BD0-D2570EFEFB2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0C1A162C-F85E-4089-B3A7-8C73458EA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moderno.dotx</Template>
  <TotalTime>0</TotalTime>
  <Pages>9</Pages>
  <Words>965</Words>
  <Characters>5311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2026-06-06T09:59:00Z</dcterms:created>
  <dcterms:modified xsi:type="dcterms:W3CDTF">2026-06-06T10:00:00Z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