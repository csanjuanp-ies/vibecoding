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DC8FC" w14:textId="77777777" w:rsidR="005E0BC9" w:rsidRDefault="005E0BC9" w:rsidP="005E0BC9">
      <w:pPr>
        <w:pStyle w:val="NormalWeb"/>
      </w:pPr>
      <w:r>
        <w:t>A continuación, presento un documento de diseño de software orientado a una aplicación de práctica para exámenes de radioaficionado.</w:t>
      </w:r>
    </w:p>
    <w:p w14:paraId="3434155C" w14:textId="77777777" w:rsidR="005E0BC9" w:rsidRDefault="005E0BC9" w:rsidP="005E0BC9">
      <w:pPr>
        <w:pStyle w:val="Ttulo3"/>
        <w:jc w:val="left"/>
      </w:pPr>
      <w:r>
        <w:t>Documento de Diseño de Software</w:t>
      </w:r>
    </w:p>
    <w:p w14:paraId="4D242B89" w14:textId="77777777" w:rsidR="005E0BC9" w:rsidRPr="005E0BC9" w:rsidRDefault="005E0BC9" w:rsidP="005E0BC9">
      <w:pPr>
        <w:pStyle w:val="Ttulo4"/>
      </w:pPr>
      <w:r w:rsidRPr="005E0BC9">
        <w:t>Sistema de Práctica para Examen de Licencia de Radioaficionado</w:t>
      </w:r>
    </w:p>
    <w:p w14:paraId="7FA6FAB0" w14:textId="77777777" w:rsidR="005E0BC9" w:rsidRDefault="005E0BC9" w:rsidP="005E0BC9">
      <w:pPr>
        <w:pStyle w:val="Ttulo5"/>
        <w:jc w:val="left"/>
      </w:pPr>
      <w:r>
        <w:t>1. Resumen Ejecutivo</w:t>
      </w:r>
    </w:p>
    <w:p w14:paraId="43EC1C90" w14:textId="77777777" w:rsidR="005E0BC9" w:rsidRDefault="005E0BC9" w:rsidP="005E0BC9">
      <w:pPr>
        <w:pStyle w:val="NormalWeb"/>
      </w:pPr>
      <w:r>
        <w:t>El objetivo del sistema es permitir a los usuarios practicar para el examen de licencia de radioaficionado utilizando un banco de preguntas oficial o personalizado.</w:t>
      </w:r>
    </w:p>
    <w:p w14:paraId="54108612" w14:textId="77777777" w:rsidR="005E0BC9" w:rsidRDefault="005E0BC9" w:rsidP="005E0BC9">
      <w:pPr>
        <w:pStyle w:val="NormalWeb"/>
      </w:pPr>
      <w:r>
        <w:t>El sistema seleccionará aleatoriamente 35 preguntas de un conjunto de preguntas disponible, mostrará las posibles respuestas para cada pregunta, permitirá al usuario seleccionar una respuesta y, al finalizar, calculará una puntuación porcentual basada en las respuestas correctas.</w:t>
      </w:r>
    </w:p>
    <w:p w14:paraId="18F43E80" w14:textId="77777777" w:rsidR="005E0BC9" w:rsidRDefault="005E0BC9" w:rsidP="005E0BC9">
      <w:pPr>
        <w:jc w:val="left"/>
      </w:pPr>
      <w:r>
        <w:pict w14:anchorId="43DA44BD">
          <v:rect id="_x0000_i1025" style="width:0;height:1.5pt" o:hrstd="t" o:hr="t" fillcolor="#a0a0a0" stroked="f"/>
        </w:pict>
      </w:r>
    </w:p>
    <w:p w14:paraId="6D0E85CB" w14:textId="77777777" w:rsidR="005E0BC9" w:rsidRDefault="005E0BC9" w:rsidP="005E0BC9">
      <w:pPr>
        <w:pStyle w:val="Ttulo3"/>
        <w:jc w:val="left"/>
      </w:pPr>
      <w:r>
        <w:t>2. Objetivos</w:t>
      </w:r>
    </w:p>
    <w:p w14:paraId="612FC005" w14:textId="77777777" w:rsidR="005E0BC9" w:rsidRDefault="005E0BC9" w:rsidP="005E0BC9">
      <w:pPr>
        <w:pStyle w:val="Ttulo4"/>
      </w:pPr>
      <w:r>
        <w:t>Objetivos Funcionales</w:t>
      </w:r>
    </w:p>
    <w:p w14:paraId="7FE662A5" w14:textId="77777777" w:rsidR="005E0BC9" w:rsidRDefault="005E0BC9" w:rsidP="005E0BC9">
      <w:pPr>
        <w:pStyle w:val="NormalWeb"/>
        <w:numPr>
          <w:ilvl w:val="0"/>
          <w:numId w:val="1"/>
        </w:numPr>
      </w:pPr>
      <w:r>
        <w:t>Cargar un banco de preguntas.</w:t>
      </w:r>
    </w:p>
    <w:p w14:paraId="4463442F" w14:textId="77777777" w:rsidR="005E0BC9" w:rsidRDefault="005E0BC9" w:rsidP="005E0BC9">
      <w:pPr>
        <w:pStyle w:val="NormalWeb"/>
        <w:numPr>
          <w:ilvl w:val="0"/>
          <w:numId w:val="1"/>
        </w:numPr>
      </w:pPr>
      <w:r>
        <w:t>Seleccionar 35 preguntas aleatorias.</w:t>
      </w:r>
    </w:p>
    <w:p w14:paraId="2F3B9CD0" w14:textId="77777777" w:rsidR="005E0BC9" w:rsidRDefault="005E0BC9" w:rsidP="005E0BC9">
      <w:pPr>
        <w:pStyle w:val="NormalWeb"/>
        <w:numPr>
          <w:ilvl w:val="0"/>
          <w:numId w:val="1"/>
        </w:numPr>
      </w:pPr>
      <w:r>
        <w:t>Mostrar preguntas y respuestas posibles.</w:t>
      </w:r>
    </w:p>
    <w:p w14:paraId="1CFB93F5" w14:textId="77777777" w:rsidR="005E0BC9" w:rsidRDefault="005E0BC9" w:rsidP="005E0BC9">
      <w:pPr>
        <w:pStyle w:val="NormalWeb"/>
        <w:numPr>
          <w:ilvl w:val="0"/>
          <w:numId w:val="1"/>
        </w:numPr>
      </w:pPr>
      <w:r>
        <w:t>Registrar la respuesta elegida por el usuario.</w:t>
      </w:r>
    </w:p>
    <w:p w14:paraId="7A67E0E9" w14:textId="77777777" w:rsidR="005E0BC9" w:rsidRDefault="005E0BC9" w:rsidP="005E0BC9">
      <w:pPr>
        <w:pStyle w:val="NormalWeb"/>
        <w:numPr>
          <w:ilvl w:val="0"/>
          <w:numId w:val="1"/>
        </w:numPr>
      </w:pPr>
      <w:r>
        <w:t>Calcular el resultado final.</w:t>
      </w:r>
    </w:p>
    <w:p w14:paraId="7E2C52B6" w14:textId="77777777" w:rsidR="005E0BC9" w:rsidRDefault="005E0BC9" w:rsidP="005E0BC9">
      <w:pPr>
        <w:pStyle w:val="NormalWeb"/>
        <w:numPr>
          <w:ilvl w:val="0"/>
          <w:numId w:val="1"/>
        </w:numPr>
      </w:pPr>
      <w:r>
        <w:t>Mostrar porcentaje de aprobación.</w:t>
      </w:r>
    </w:p>
    <w:p w14:paraId="056E0AEE" w14:textId="77777777" w:rsidR="005E0BC9" w:rsidRDefault="005E0BC9" w:rsidP="005E0BC9">
      <w:pPr>
        <w:pStyle w:val="NormalWeb"/>
        <w:numPr>
          <w:ilvl w:val="0"/>
          <w:numId w:val="1"/>
        </w:numPr>
      </w:pPr>
      <w:r>
        <w:t>Permitir repetir exámenes con diferentes combinaciones aleatorias.</w:t>
      </w:r>
    </w:p>
    <w:p w14:paraId="69A5F4D8" w14:textId="77777777" w:rsidR="005E0BC9" w:rsidRDefault="005E0BC9" w:rsidP="005E0BC9">
      <w:pPr>
        <w:pStyle w:val="Ttulo4"/>
      </w:pPr>
      <w:r>
        <w:t>Objetivos No Funcionales</w:t>
      </w:r>
    </w:p>
    <w:p w14:paraId="1EAEFF00" w14:textId="77777777" w:rsidR="005E0BC9" w:rsidRDefault="005E0BC9" w:rsidP="005E0BC9">
      <w:pPr>
        <w:pStyle w:val="NormalWeb"/>
        <w:numPr>
          <w:ilvl w:val="0"/>
          <w:numId w:val="2"/>
        </w:numPr>
      </w:pPr>
      <w:r>
        <w:t>Facilidad de uso.</w:t>
      </w:r>
    </w:p>
    <w:p w14:paraId="3A79787E" w14:textId="77777777" w:rsidR="005E0BC9" w:rsidRDefault="005E0BC9" w:rsidP="005E0BC9">
      <w:pPr>
        <w:pStyle w:val="NormalWeb"/>
        <w:numPr>
          <w:ilvl w:val="0"/>
          <w:numId w:val="2"/>
        </w:numPr>
      </w:pPr>
      <w:r>
        <w:t>Tiempo de respuesta rápido.</w:t>
      </w:r>
    </w:p>
    <w:p w14:paraId="61105D47" w14:textId="77777777" w:rsidR="005E0BC9" w:rsidRDefault="005E0BC9" w:rsidP="005E0BC9">
      <w:pPr>
        <w:pStyle w:val="NormalWeb"/>
        <w:numPr>
          <w:ilvl w:val="0"/>
          <w:numId w:val="2"/>
        </w:numPr>
      </w:pPr>
      <w:r>
        <w:t>Resultados consistentes.</w:t>
      </w:r>
    </w:p>
    <w:p w14:paraId="4BD74F06" w14:textId="77777777" w:rsidR="005E0BC9" w:rsidRDefault="005E0BC9" w:rsidP="005E0BC9">
      <w:pPr>
        <w:pStyle w:val="NormalWeb"/>
        <w:numPr>
          <w:ilvl w:val="0"/>
          <w:numId w:val="2"/>
        </w:numPr>
      </w:pPr>
      <w:r>
        <w:t>Mantenimiento sencillo del banco de preguntas.</w:t>
      </w:r>
    </w:p>
    <w:p w14:paraId="1DFF780B" w14:textId="77777777" w:rsidR="005E0BC9" w:rsidRDefault="005E0BC9" w:rsidP="005E0BC9">
      <w:pPr>
        <w:pStyle w:val="NormalWeb"/>
        <w:numPr>
          <w:ilvl w:val="0"/>
          <w:numId w:val="2"/>
        </w:numPr>
      </w:pPr>
      <w:r>
        <w:t>Posibilidad de expansión futura.</w:t>
      </w:r>
    </w:p>
    <w:p w14:paraId="6CACEFD2" w14:textId="77777777" w:rsidR="005E0BC9" w:rsidRDefault="005E0BC9" w:rsidP="005E0BC9">
      <w:pPr>
        <w:jc w:val="left"/>
      </w:pPr>
      <w:r>
        <w:pict w14:anchorId="278BD304">
          <v:rect id="_x0000_i1026" style="width:0;height:1.5pt" o:hrstd="t" o:hr="t" fillcolor="#a0a0a0" stroked="f"/>
        </w:pict>
      </w:r>
    </w:p>
    <w:p w14:paraId="41794379" w14:textId="77777777" w:rsidR="005E0BC9" w:rsidRDefault="005E0BC9" w:rsidP="005E0BC9">
      <w:pPr>
        <w:pStyle w:val="Ttulo3"/>
        <w:jc w:val="left"/>
      </w:pPr>
      <w:r>
        <w:t>3. Alcance</w:t>
      </w:r>
    </w:p>
    <w:p w14:paraId="641E6048" w14:textId="77777777" w:rsidR="005E0BC9" w:rsidRDefault="005E0BC9" w:rsidP="005E0BC9">
      <w:pPr>
        <w:pStyle w:val="Ttulo4"/>
      </w:pPr>
      <w:r>
        <w:t>Incluido</w:t>
      </w:r>
    </w:p>
    <w:p w14:paraId="7C609680" w14:textId="77777777" w:rsidR="005E0BC9" w:rsidRDefault="005E0BC9" w:rsidP="005E0BC9">
      <w:pPr>
        <w:pStyle w:val="NormalWeb"/>
        <w:numPr>
          <w:ilvl w:val="0"/>
          <w:numId w:val="3"/>
        </w:numPr>
      </w:pPr>
      <w:r>
        <w:t>Generación de exámenes de práctica.</w:t>
      </w:r>
    </w:p>
    <w:p w14:paraId="207A9F5E" w14:textId="77777777" w:rsidR="005E0BC9" w:rsidRDefault="005E0BC9" w:rsidP="005E0BC9">
      <w:pPr>
        <w:pStyle w:val="NormalWeb"/>
        <w:numPr>
          <w:ilvl w:val="0"/>
          <w:numId w:val="3"/>
        </w:numPr>
      </w:pPr>
      <w:r>
        <w:t>Calificación automática.</w:t>
      </w:r>
    </w:p>
    <w:p w14:paraId="1B409E29" w14:textId="77777777" w:rsidR="005E0BC9" w:rsidRDefault="005E0BC9" w:rsidP="005E0BC9">
      <w:pPr>
        <w:pStyle w:val="NormalWeb"/>
        <w:numPr>
          <w:ilvl w:val="0"/>
          <w:numId w:val="3"/>
        </w:numPr>
      </w:pPr>
      <w:r>
        <w:t>Reporte de resultados.</w:t>
      </w:r>
    </w:p>
    <w:p w14:paraId="1900498A" w14:textId="77777777" w:rsidR="005E0BC9" w:rsidRDefault="005E0BC9" w:rsidP="005E0BC9">
      <w:pPr>
        <w:pStyle w:val="Ttulo4"/>
      </w:pPr>
      <w:r>
        <w:lastRenderedPageBreak/>
        <w:t>Fuera de Alcance (Versión Inicial)</w:t>
      </w:r>
    </w:p>
    <w:p w14:paraId="3B11E0EA" w14:textId="77777777" w:rsidR="005E0BC9" w:rsidRDefault="005E0BC9" w:rsidP="005E0BC9">
      <w:pPr>
        <w:pStyle w:val="NormalWeb"/>
        <w:numPr>
          <w:ilvl w:val="0"/>
          <w:numId w:val="4"/>
        </w:numPr>
      </w:pPr>
      <w:r>
        <w:t>Gestión de usuarios.</w:t>
      </w:r>
    </w:p>
    <w:p w14:paraId="37EE4A2C" w14:textId="77777777" w:rsidR="005E0BC9" w:rsidRDefault="005E0BC9" w:rsidP="005E0BC9">
      <w:pPr>
        <w:pStyle w:val="NormalWeb"/>
        <w:numPr>
          <w:ilvl w:val="0"/>
          <w:numId w:val="4"/>
        </w:numPr>
      </w:pPr>
      <w:r>
        <w:t>Estadísticas históricas.</w:t>
      </w:r>
    </w:p>
    <w:p w14:paraId="4BA059AB" w14:textId="77777777" w:rsidR="005E0BC9" w:rsidRDefault="005E0BC9" w:rsidP="005E0BC9">
      <w:pPr>
        <w:pStyle w:val="NormalWeb"/>
        <w:numPr>
          <w:ilvl w:val="0"/>
          <w:numId w:val="4"/>
        </w:numPr>
      </w:pPr>
      <w:r>
        <w:t>Aplicación móvil nativa.</w:t>
      </w:r>
    </w:p>
    <w:p w14:paraId="619CCD3C" w14:textId="77777777" w:rsidR="005E0BC9" w:rsidRDefault="005E0BC9" w:rsidP="005E0BC9">
      <w:pPr>
        <w:pStyle w:val="NormalWeb"/>
        <w:numPr>
          <w:ilvl w:val="0"/>
          <w:numId w:val="4"/>
        </w:numPr>
      </w:pPr>
      <w:r>
        <w:t>Sincronización en la nube.</w:t>
      </w:r>
    </w:p>
    <w:p w14:paraId="577A6803" w14:textId="77777777" w:rsidR="005E0BC9" w:rsidRDefault="005E0BC9" w:rsidP="005E0BC9">
      <w:pPr>
        <w:jc w:val="left"/>
      </w:pPr>
      <w:r>
        <w:pict w14:anchorId="3A2AF774">
          <v:rect id="_x0000_i1027" style="width:0;height:1.5pt" o:hrstd="t" o:hr="t" fillcolor="#a0a0a0" stroked="f"/>
        </w:pict>
      </w:r>
    </w:p>
    <w:p w14:paraId="0DF5268A" w14:textId="77777777" w:rsidR="005E0BC9" w:rsidRDefault="005E0BC9" w:rsidP="005E0BC9">
      <w:pPr>
        <w:pStyle w:val="Ttulo3"/>
        <w:jc w:val="left"/>
      </w:pPr>
      <w:r>
        <w:t>4. Arquitectura General</w:t>
      </w:r>
    </w:p>
    <w:p w14:paraId="10D441BF" w14:textId="77777777" w:rsidR="005E0BC9" w:rsidRDefault="005E0BC9" w:rsidP="005E0BC9">
      <w:pPr>
        <w:pStyle w:val="Ttulo4"/>
      </w:pPr>
      <w:r>
        <w:t>Componentes Principales</w:t>
      </w:r>
    </w:p>
    <w:p w14:paraId="39EAE60C" w14:textId="77777777" w:rsidR="005E0BC9" w:rsidRDefault="005E0BC9" w:rsidP="005E0BC9">
      <w:pPr>
        <w:pStyle w:val="Ttulo5"/>
        <w:jc w:val="left"/>
      </w:pPr>
      <w:r>
        <w:t>Banco de Preguntas</w:t>
      </w:r>
    </w:p>
    <w:p w14:paraId="038833E7" w14:textId="77777777" w:rsidR="005E0BC9" w:rsidRDefault="005E0BC9" w:rsidP="005E0BC9">
      <w:pPr>
        <w:pStyle w:val="NormalWeb"/>
      </w:pPr>
      <w:r>
        <w:t>Repositorio que contiene:</w:t>
      </w:r>
    </w:p>
    <w:p w14:paraId="1B3BDAB8" w14:textId="77777777" w:rsidR="005E0BC9" w:rsidRDefault="005E0BC9" w:rsidP="005E0BC9">
      <w:pPr>
        <w:pStyle w:val="NormalWeb"/>
        <w:numPr>
          <w:ilvl w:val="0"/>
          <w:numId w:val="5"/>
        </w:numPr>
      </w:pPr>
      <w:r>
        <w:t>Identificador único</w:t>
      </w:r>
    </w:p>
    <w:p w14:paraId="6242885A" w14:textId="77777777" w:rsidR="005E0BC9" w:rsidRDefault="005E0BC9" w:rsidP="005E0BC9">
      <w:pPr>
        <w:pStyle w:val="NormalWeb"/>
        <w:numPr>
          <w:ilvl w:val="0"/>
          <w:numId w:val="5"/>
        </w:numPr>
      </w:pPr>
      <w:r>
        <w:t>Texto de la pregunta</w:t>
      </w:r>
    </w:p>
    <w:p w14:paraId="2D75D7C9" w14:textId="77777777" w:rsidR="005E0BC9" w:rsidRDefault="005E0BC9" w:rsidP="005E0BC9">
      <w:pPr>
        <w:pStyle w:val="NormalWeb"/>
        <w:numPr>
          <w:ilvl w:val="0"/>
          <w:numId w:val="5"/>
        </w:numPr>
      </w:pPr>
      <w:r>
        <w:t>Opciones de respuesta</w:t>
      </w:r>
    </w:p>
    <w:p w14:paraId="1CE413DC" w14:textId="77777777" w:rsidR="005E0BC9" w:rsidRDefault="005E0BC9" w:rsidP="005E0BC9">
      <w:pPr>
        <w:pStyle w:val="NormalWeb"/>
        <w:numPr>
          <w:ilvl w:val="0"/>
          <w:numId w:val="5"/>
        </w:numPr>
      </w:pPr>
      <w:r>
        <w:t>Respuesta correcta</w:t>
      </w:r>
    </w:p>
    <w:p w14:paraId="74DAB097" w14:textId="77777777" w:rsidR="005E0BC9" w:rsidRDefault="005E0BC9" w:rsidP="005E0BC9">
      <w:pPr>
        <w:pStyle w:val="Ttulo5"/>
        <w:jc w:val="left"/>
      </w:pPr>
      <w:r>
        <w:t>Motor de Exámenes</w:t>
      </w:r>
    </w:p>
    <w:p w14:paraId="04B5909D" w14:textId="77777777" w:rsidR="005E0BC9" w:rsidRDefault="005E0BC9" w:rsidP="005E0BC9">
      <w:pPr>
        <w:pStyle w:val="NormalWeb"/>
      </w:pPr>
      <w:r>
        <w:t>Responsable de:</w:t>
      </w:r>
    </w:p>
    <w:p w14:paraId="44797EF9" w14:textId="77777777" w:rsidR="005E0BC9" w:rsidRDefault="005E0BC9" w:rsidP="005E0BC9">
      <w:pPr>
        <w:pStyle w:val="NormalWeb"/>
        <w:numPr>
          <w:ilvl w:val="0"/>
          <w:numId w:val="6"/>
        </w:numPr>
      </w:pPr>
      <w:r>
        <w:t>Seleccionar preguntas aleatorias</w:t>
      </w:r>
    </w:p>
    <w:p w14:paraId="0408E92F" w14:textId="77777777" w:rsidR="005E0BC9" w:rsidRDefault="005E0BC9" w:rsidP="005E0BC9">
      <w:pPr>
        <w:pStyle w:val="NormalWeb"/>
        <w:numPr>
          <w:ilvl w:val="0"/>
          <w:numId w:val="6"/>
        </w:numPr>
      </w:pPr>
      <w:r>
        <w:t>Crear una sesión de examen</w:t>
      </w:r>
    </w:p>
    <w:p w14:paraId="64E65191" w14:textId="77777777" w:rsidR="005E0BC9" w:rsidRDefault="005E0BC9" w:rsidP="005E0BC9">
      <w:pPr>
        <w:pStyle w:val="NormalWeb"/>
        <w:numPr>
          <w:ilvl w:val="0"/>
          <w:numId w:val="6"/>
        </w:numPr>
      </w:pPr>
      <w:r>
        <w:t>Registrar respuestas</w:t>
      </w:r>
    </w:p>
    <w:p w14:paraId="72D408EE" w14:textId="77777777" w:rsidR="005E0BC9" w:rsidRDefault="005E0BC9" w:rsidP="005E0BC9">
      <w:pPr>
        <w:pStyle w:val="Ttulo5"/>
        <w:jc w:val="left"/>
      </w:pPr>
      <w:r>
        <w:t>Motor de Calificación</w:t>
      </w:r>
    </w:p>
    <w:p w14:paraId="4B6789D2" w14:textId="77777777" w:rsidR="005E0BC9" w:rsidRDefault="005E0BC9" w:rsidP="005E0BC9">
      <w:pPr>
        <w:pStyle w:val="NormalWeb"/>
      </w:pPr>
      <w:r>
        <w:t>Responsable de:</w:t>
      </w:r>
    </w:p>
    <w:p w14:paraId="5E1F24C3" w14:textId="77777777" w:rsidR="005E0BC9" w:rsidRDefault="005E0BC9" w:rsidP="005E0BC9">
      <w:pPr>
        <w:pStyle w:val="NormalWeb"/>
        <w:numPr>
          <w:ilvl w:val="0"/>
          <w:numId w:val="7"/>
        </w:numPr>
      </w:pPr>
      <w:r>
        <w:t>Comparar respuestas</w:t>
      </w:r>
    </w:p>
    <w:p w14:paraId="6BD2471F" w14:textId="77777777" w:rsidR="005E0BC9" w:rsidRDefault="005E0BC9" w:rsidP="005E0BC9">
      <w:pPr>
        <w:pStyle w:val="NormalWeb"/>
        <w:numPr>
          <w:ilvl w:val="0"/>
          <w:numId w:val="7"/>
        </w:numPr>
      </w:pPr>
      <w:r>
        <w:t>Calcular puntuación</w:t>
      </w:r>
    </w:p>
    <w:p w14:paraId="7CFF5AE2" w14:textId="77777777" w:rsidR="005E0BC9" w:rsidRDefault="005E0BC9" w:rsidP="005E0BC9">
      <w:pPr>
        <w:pStyle w:val="NormalWeb"/>
        <w:numPr>
          <w:ilvl w:val="0"/>
          <w:numId w:val="7"/>
        </w:numPr>
      </w:pPr>
      <w:r>
        <w:t>Generar resultados</w:t>
      </w:r>
    </w:p>
    <w:p w14:paraId="6B4E7C39" w14:textId="77777777" w:rsidR="005E0BC9" w:rsidRDefault="005E0BC9" w:rsidP="005E0BC9">
      <w:pPr>
        <w:pStyle w:val="Ttulo5"/>
        <w:jc w:val="left"/>
      </w:pPr>
      <w:r>
        <w:t>Interfaz de Usuario</w:t>
      </w:r>
    </w:p>
    <w:p w14:paraId="3D0074BE" w14:textId="77777777" w:rsidR="005E0BC9" w:rsidRDefault="005E0BC9" w:rsidP="005E0BC9">
      <w:pPr>
        <w:pStyle w:val="NormalWeb"/>
      </w:pPr>
      <w:r>
        <w:t>Permite:</w:t>
      </w:r>
    </w:p>
    <w:p w14:paraId="558B755D" w14:textId="77777777" w:rsidR="005E0BC9" w:rsidRDefault="005E0BC9" w:rsidP="005E0BC9">
      <w:pPr>
        <w:pStyle w:val="NormalWeb"/>
        <w:numPr>
          <w:ilvl w:val="0"/>
          <w:numId w:val="8"/>
        </w:numPr>
      </w:pPr>
      <w:r>
        <w:t>Ver preguntas</w:t>
      </w:r>
    </w:p>
    <w:p w14:paraId="6222508B" w14:textId="77777777" w:rsidR="005E0BC9" w:rsidRDefault="005E0BC9" w:rsidP="005E0BC9">
      <w:pPr>
        <w:pStyle w:val="NormalWeb"/>
        <w:numPr>
          <w:ilvl w:val="0"/>
          <w:numId w:val="8"/>
        </w:numPr>
      </w:pPr>
      <w:r>
        <w:t>Seleccionar respuestas</w:t>
      </w:r>
    </w:p>
    <w:p w14:paraId="5978C394" w14:textId="77777777" w:rsidR="005E0BC9" w:rsidRDefault="005E0BC9" w:rsidP="005E0BC9">
      <w:pPr>
        <w:pStyle w:val="NormalWeb"/>
        <w:numPr>
          <w:ilvl w:val="0"/>
          <w:numId w:val="8"/>
        </w:numPr>
      </w:pPr>
      <w:r>
        <w:t>Navegar entre preguntas</w:t>
      </w:r>
    </w:p>
    <w:p w14:paraId="08F3F1DD" w14:textId="77777777" w:rsidR="005E0BC9" w:rsidRDefault="005E0BC9" w:rsidP="005E0BC9">
      <w:pPr>
        <w:pStyle w:val="NormalWeb"/>
        <w:numPr>
          <w:ilvl w:val="0"/>
          <w:numId w:val="8"/>
        </w:numPr>
      </w:pPr>
      <w:r>
        <w:t>Revisar resultados</w:t>
      </w:r>
    </w:p>
    <w:p w14:paraId="119270BF" w14:textId="77777777" w:rsidR="005E0BC9" w:rsidRDefault="005E0BC9" w:rsidP="005E0BC9">
      <w:pPr>
        <w:jc w:val="left"/>
      </w:pPr>
      <w:r>
        <w:pict w14:anchorId="1D63DD0F">
          <v:rect id="_x0000_i1028" style="width:0;height:1.5pt" o:hrstd="t" o:hr="t" fillcolor="#a0a0a0" stroked="f"/>
        </w:pict>
      </w:r>
    </w:p>
    <w:p w14:paraId="39FC1179" w14:textId="77777777" w:rsidR="005E0BC9" w:rsidRDefault="005E0BC9" w:rsidP="005E0BC9">
      <w:pPr>
        <w:pStyle w:val="Ttulo3"/>
        <w:jc w:val="left"/>
      </w:pPr>
      <w:r>
        <w:lastRenderedPageBreak/>
        <w:t>5. Modelo de Datos</w:t>
      </w:r>
    </w:p>
    <w:p w14:paraId="163730BE" w14:textId="77777777" w:rsidR="005E0BC9" w:rsidRDefault="005E0BC9" w:rsidP="005E0BC9">
      <w:pPr>
        <w:pStyle w:val="Ttulo4"/>
      </w:pPr>
      <w:r>
        <w:t>Pregunta</w:t>
      </w:r>
    </w:p>
    <w:p w14:paraId="5E559E12" w14:textId="77777777" w:rsidR="005E0BC9" w:rsidRDefault="005E0BC9" w:rsidP="005E0BC9">
      <w:pPr>
        <w:pStyle w:val="HTMLconformatoprevio"/>
        <w:rPr>
          <w:rStyle w:val="CdigoHTML"/>
        </w:rPr>
      </w:pPr>
      <w:r>
        <w:rPr>
          <w:rStyle w:val="CdigoHTML"/>
        </w:rPr>
        <w:t>{</w:t>
      </w:r>
    </w:p>
    <w:p w14:paraId="159E0975" w14:textId="77777777" w:rsidR="005E0BC9" w:rsidRDefault="005E0BC9" w:rsidP="005E0BC9">
      <w:pPr>
        <w:pStyle w:val="HTMLconformatoprevio"/>
        <w:rPr>
          <w:rStyle w:val="CdigoHTML"/>
        </w:rPr>
      </w:pPr>
      <w:r>
        <w:rPr>
          <w:rStyle w:val="CdigoHTML"/>
        </w:rPr>
        <w:t xml:space="preserve">  "id": 1001,</w:t>
      </w:r>
    </w:p>
    <w:p w14:paraId="6ADD9D13" w14:textId="77777777" w:rsidR="005E0BC9" w:rsidRDefault="005E0BC9" w:rsidP="005E0BC9">
      <w:pPr>
        <w:pStyle w:val="HTMLconformatoprevio"/>
        <w:rPr>
          <w:rStyle w:val="CdigoHTML"/>
        </w:rPr>
      </w:pPr>
      <w:r>
        <w:rPr>
          <w:rStyle w:val="CdigoHTML"/>
        </w:rPr>
        <w:t xml:space="preserve">  "texto": "¿Cuál es la frecuencia de emergencia internacional?",</w:t>
      </w:r>
    </w:p>
    <w:p w14:paraId="52DFDE5B" w14:textId="77777777" w:rsidR="005E0BC9" w:rsidRDefault="005E0BC9" w:rsidP="005E0BC9">
      <w:pPr>
        <w:pStyle w:val="HTMLconformatoprevio"/>
        <w:rPr>
          <w:rStyle w:val="CdigoHTML"/>
        </w:rPr>
      </w:pPr>
      <w:r>
        <w:rPr>
          <w:rStyle w:val="CdigoHTML"/>
        </w:rPr>
        <w:t xml:space="preserve">  "opciones": [</w:t>
      </w:r>
    </w:p>
    <w:p w14:paraId="71623E05" w14:textId="77777777" w:rsidR="005E0BC9" w:rsidRDefault="005E0BC9" w:rsidP="005E0BC9">
      <w:pPr>
        <w:pStyle w:val="HTMLconformatoprevio"/>
        <w:rPr>
          <w:rStyle w:val="CdigoHTML"/>
        </w:rPr>
      </w:pPr>
      <w:r>
        <w:rPr>
          <w:rStyle w:val="CdigoHTML"/>
        </w:rPr>
        <w:t xml:space="preserve">    "121.5 MHz",</w:t>
      </w:r>
    </w:p>
    <w:p w14:paraId="60F23469" w14:textId="77777777" w:rsidR="005E0BC9" w:rsidRDefault="005E0BC9" w:rsidP="005E0BC9">
      <w:pPr>
        <w:pStyle w:val="HTMLconformatoprevio"/>
        <w:rPr>
          <w:rStyle w:val="CdigoHTML"/>
        </w:rPr>
      </w:pPr>
      <w:r>
        <w:rPr>
          <w:rStyle w:val="CdigoHTML"/>
        </w:rPr>
        <w:t xml:space="preserve">    "144.0 MHz",</w:t>
      </w:r>
    </w:p>
    <w:p w14:paraId="46D17DE1" w14:textId="77777777" w:rsidR="005E0BC9" w:rsidRDefault="005E0BC9" w:rsidP="005E0BC9">
      <w:pPr>
        <w:pStyle w:val="HTMLconformatoprevio"/>
        <w:rPr>
          <w:rStyle w:val="CdigoHTML"/>
        </w:rPr>
      </w:pPr>
      <w:r>
        <w:rPr>
          <w:rStyle w:val="CdigoHTML"/>
        </w:rPr>
        <w:t xml:space="preserve">    "146.52 MHz",</w:t>
      </w:r>
    </w:p>
    <w:p w14:paraId="6DD7037E" w14:textId="77777777" w:rsidR="005E0BC9" w:rsidRDefault="005E0BC9" w:rsidP="005E0BC9">
      <w:pPr>
        <w:pStyle w:val="HTMLconformatoprevio"/>
        <w:rPr>
          <w:rStyle w:val="CdigoHTML"/>
        </w:rPr>
      </w:pPr>
      <w:r>
        <w:rPr>
          <w:rStyle w:val="CdigoHTML"/>
        </w:rPr>
        <w:t xml:space="preserve">    "430.0 MHz"</w:t>
      </w:r>
    </w:p>
    <w:p w14:paraId="6CADE20C" w14:textId="77777777" w:rsidR="005E0BC9" w:rsidRDefault="005E0BC9" w:rsidP="005E0BC9">
      <w:pPr>
        <w:pStyle w:val="HTMLconformatoprevio"/>
        <w:rPr>
          <w:rStyle w:val="CdigoHTML"/>
        </w:rPr>
      </w:pPr>
      <w:r>
        <w:rPr>
          <w:rStyle w:val="CdigoHTML"/>
        </w:rPr>
        <w:t xml:space="preserve">  ],</w:t>
      </w:r>
    </w:p>
    <w:p w14:paraId="65C5C824" w14:textId="77777777" w:rsidR="005E0BC9" w:rsidRDefault="005E0BC9" w:rsidP="005E0BC9">
      <w:pPr>
        <w:pStyle w:val="HTMLconformatoprevio"/>
        <w:rPr>
          <w:rStyle w:val="CdigoHTML"/>
        </w:rPr>
      </w:pPr>
      <w:r>
        <w:rPr>
          <w:rStyle w:val="CdigoHTML"/>
        </w:rPr>
        <w:t xml:space="preserve">  "</w:t>
      </w:r>
      <w:proofErr w:type="spellStart"/>
      <w:r>
        <w:rPr>
          <w:rStyle w:val="CdigoHTML"/>
        </w:rPr>
        <w:t>respuestaCorrecta</w:t>
      </w:r>
      <w:proofErr w:type="spellEnd"/>
      <w:r>
        <w:rPr>
          <w:rStyle w:val="CdigoHTML"/>
        </w:rPr>
        <w:t>": 0</w:t>
      </w:r>
    </w:p>
    <w:p w14:paraId="6F9BE890" w14:textId="77777777" w:rsidR="005E0BC9" w:rsidRDefault="005E0BC9" w:rsidP="005E0BC9">
      <w:pPr>
        <w:pStyle w:val="HTMLconformatoprevio"/>
        <w:rPr>
          <w:rStyle w:val="CdigoHTML"/>
        </w:rPr>
      </w:pPr>
      <w:r>
        <w:rPr>
          <w:rStyle w:val="CdigoHTML"/>
        </w:rPr>
        <w:t>}</w:t>
      </w:r>
    </w:p>
    <w:p w14:paraId="4B35D433" w14:textId="77777777" w:rsidR="005E0BC9" w:rsidRDefault="005E0BC9" w:rsidP="005E0BC9">
      <w:pPr>
        <w:pStyle w:val="Ttulo4"/>
      </w:pPr>
      <w:r>
        <w:t>Examen</w:t>
      </w:r>
    </w:p>
    <w:p w14:paraId="6B1A73FA" w14:textId="77777777" w:rsidR="005E0BC9" w:rsidRDefault="005E0BC9" w:rsidP="005E0BC9">
      <w:pPr>
        <w:pStyle w:val="HTMLconformatoprevio"/>
        <w:rPr>
          <w:rStyle w:val="CdigoHTML"/>
        </w:rPr>
      </w:pPr>
      <w:r>
        <w:rPr>
          <w:rStyle w:val="CdigoHTML"/>
        </w:rPr>
        <w:t>{</w:t>
      </w:r>
    </w:p>
    <w:p w14:paraId="70E03AA6" w14:textId="77777777" w:rsidR="005E0BC9" w:rsidRDefault="005E0BC9" w:rsidP="005E0BC9">
      <w:pPr>
        <w:pStyle w:val="HTMLconformatoprevio"/>
        <w:rPr>
          <w:rStyle w:val="CdigoHTML"/>
        </w:rPr>
      </w:pPr>
      <w:r>
        <w:rPr>
          <w:rStyle w:val="CdigoHTML"/>
        </w:rPr>
        <w:t xml:space="preserve">  "</w:t>
      </w:r>
      <w:proofErr w:type="spellStart"/>
      <w:r>
        <w:rPr>
          <w:rStyle w:val="CdigoHTML"/>
        </w:rPr>
        <w:t>idExamen</w:t>
      </w:r>
      <w:proofErr w:type="spellEnd"/>
      <w:r>
        <w:rPr>
          <w:rStyle w:val="CdigoHTML"/>
        </w:rPr>
        <w:t>": "EXM-001",</w:t>
      </w:r>
    </w:p>
    <w:p w14:paraId="6536E3D2" w14:textId="77777777" w:rsidR="005E0BC9" w:rsidRDefault="005E0BC9" w:rsidP="005E0BC9">
      <w:pPr>
        <w:pStyle w:val="HTMLconformatoprevio"/>
        <w:rPr>
          <w:rStyle w:val="CdigoHTML"/>
        </w:rPr>
      </w:pPr>
      <w:r>
        <w:rPr>
          <w:rStyle w:val="CdigoHTML"/>
        </w:rPr>
        <w:t xml:space="preserve">  "fecha": "2026-06-06",</w:t>
      </w:r>
    </w:p>
    <w:p w14:paraId="05CED053" w14:textId="77777777" w:rsidR="005E0BC9" w:rsidRDefault="005E0BC9" w:rsidP="005E0BC9">
      <w:pPr>
        <w:pStyle w:val="HTMLconformatoprevio"/>
        <w:rPr>
          <w:rStyle w:val="CdigoHTML"/>
        </w:rPr>
      </w:pPr>
      <w:r>
        <w:rPr>
          <w:rStyle w:val="CdigoHTML"/>
        </w:rPr>
        <w:t xml:space="preserve">  "preguntas": []</w:t>
      </w:r>
    </w:p>
    <w:p w14:paraId="6A1ABC3E" w14:textId="77777777" w:rsidR="005E0BC9" w:rsidRDefault="005E0BC9" w:rsidP="005E0BC9">
      <w:pPr>
        <w:pStyle w:val="HTMLconformatoprevio"/>
        <w:rPr>
          <w:rStyle w:val="CdigoHTML"/>
        </w:rPr>
      </w:pPr>
      <w:r>
        <w:rPr>
          <w:rStyle w:val="CdigoHTML"/>
        </w:rPr>
        <w:t>}</w:t>
      </w:r>
    </w:p>
    <w:p w14:paraId="1EB48A4A" w14:textId="77777777" w:rsidR="005E0BC9" w:rsidRDefault="005E0BC9" w:rsidP="005E0BC9">
      <w:pPr>
        <w:pStyle w:val="Ttulo4"/>
      </w:pPr>
      <w:r>
        <w:t>Respuesta Usuario</w:t>
      </w:r>
    </w:p>
    <w:p w14:paraId="0F2A04B7" w14:textId="77777777" w:rsidR="005E0BC9" w:rsidRDefault="005E0BC9" w:rsidP="005E0BC9">
      <w:pPr>
        <w:pStyle w:val="HTMLconformatoprevio"/>
        <w:rPr>
          <w:rStyle w:val="CdigoHTML"/>
        </w:rPr>
      </w:pPr>
      <w:r>
        <w:rPr>
          <w:rStyle w:val="CdigoHTML"/>
        </w:rPr>
        <w:t>{</w:t>
      </w:r>
    </w:p>
    <w:p w14:paraId="5A038D10" w14:textId="77777777" w:rsidR="005E0BC9" w:rsidRDefault="005E0BC9" w:rsidP="005E0BC9">
      <w:pPr>
        <w:pStyle w:val="HTMLconformatoprevio"/>
        <w:rPr>
          <w:rStyle w:val="CdigoHTML"/>
        </w:rPr>
      </w:pPr>
      <w:r>
        <w:rPr>
          <w:rStyle w:val="CdigoHTML"/>
        </w:rPr>
        <w:t xml:space="preserve">  "</w:t>
      </w:r>
      <w:proofErr w:type="spellStart"/>
      <w:r>
        <w:rPr>
          <w:rStyle w:val="CdigoHTML"/>
        </w:rPr>
        <w:t>idPregunta</w:t>
      </w:r>
      <w:proofErr w:type="spellEnd"/>
      <w:r>
        <w:rPr>
          <w:rStyle w:val="CdigoHTML"/>
        </w:rPr>
        <w:t>": 1001,</w:t>
      </w:r>
    </w:p>
    <w:p w14:paraId="55477B93" w14:textId="77777777" w:rsidR="005E0BC9" w:rsidRDefault="005E0BC9" w:rsidP="005E0BC9">
      <w:pPr>
        <w:pStyle w:val="HTMLconformatoprevio"/>
        <w:rPr>
          <w:rStyle w:val="CdigoHTML"/>
        </w:rPr>
      </w:pPr>
      <w:r>
        <w:rPr>
          <w:rStyle w:val="CdigoHTML"/>
        </w:rPr>
        <w:t xml:space="preserve">  "</w:t>
      </w:r>
      <w:proofErr w:type="spellStart"/>
      <w:r>
        <w:rPr>
          <w:rStyle w:val="CdigoHTML"/>
        </w:rPr>
        <w:t>respuestaSeleccionada</w:t>
      </w:r>
      <w:proofErr w:type="spellEnd"/>
      <w:r>
        <w:rPr>
          <w:rStyle w:val="CdigoHTML"/>
        </w:rPr>
        <w:t>": 2</w:t>
      </w:r>
    </w:p>
    <w:p w14:paraId="325C8B4C" w14:textId="77777777" w:rsidR="005E0BC9" w:rsidRDefault="005E0BC9" w:rsidP="005E0BC9">
      <w:pPr>
        <w:pStyle w:val="HTMLconformatoprevio"/>
        <w:rPr>
          <w:rStyle w:val="CdigoHTML"/>
        </w:rPr>
      </w:pPr>
      <w:r>
        <w:rPr>
          <w:rStyle w:val="CdigoHTML"/>
        </w:rPr>
        <w:t>}</w:t>
      </w:r>
    </w:p>
    <w:p w14:paraId="2358B4BC" w14:textId="77777777" w:rsidR="005E0BC9" w:rsidRDefault="005E0BC9" w:rsidP="005E0BC9">
      <w:pPr>
        <w:jc w:val="left"/>
      </w:pPr>
      <w:r>
        <w:pict w14:anchorId="1B24399B">
          <v:rect id="_x0000_i1029" style="width:0;height:1.5pt" o:hrstd="t" o:hr="t" fillcolor="#a0a0a0" stroked="f"/>
        </w:pict>
      </w:r>
    </w:p>
    <w:p w14:paraId="1D1A46C6" w14:textId="77777777" w:rsidR="005E0BC9" w:rsidRDefault="005E0BC9" w:rsidP="005E0BC9">
      <w:pPr>
        <w:pStyle w:val="Ttulo3"/>
        <w:jc w:val="left"/>
      </w:pPr>
      <w:r>
        <w:t>6. Flujo Principal</w:t>
      </w:r>
    </w:p>
    <w:p w14:paraId="1419CF6E" w14:textId="77777777" w:rsidR="005E0BC9" w:rsidRDefault="005E0BC9" w:rsidP="005E0BC9">
      <w:pPr>
        <w:pStyle w:val="Ttulo4"/>
      </w:pPr>
      <w:r>
        <w:t>Inicio</w:t>
      </w:r>
    </w:p>
    <w:p w14:paraId="3D377CF6" w14:textId="77777777" w:rsidR="005E0BC9" w:rsidRDefault="005E0BC9" w:rsidP="005E0BC9">
      <w:pPr>
        <w:pStyle w:val="NormalWeb"/>
        <w:numPr>
          <w:ilvl w:val="0"/>
          <w:numId w:val="9"/>
        </w:numPr>
      </w:pPr>
      <w:r>
        <w:t>Usuario inicia examen.</w:t>
      </w:r>
    </w:p>
    <w:p w14:paraId="14C1C695" w14:textId="77777777" w:rsidR="005E0BC9" w:rsidRDefault="005E0BC9" w:rsidP="005E0BC9">
      <w:pPr>
        <w:pStyle w:val="NormalWeb"/>
        <w:numPr>
          <w:ilvl w:val="0"/>
          <w:numId w:val="9"/>
        </w:numPr>
      </w:pPr>
      <w:r>
        <w:t>Sistema carga banco de preguntas.</w:t>
      </w:r>
    </w:p>
    <w:p w14:paraId="68EBF41B" w14:textId="77777777" w:rsidR="005E0BC9" w:rsidRDefault="005E0BC9" w:rsidP="005E0BC9">
      <w:pPr>
        <w:pStyle w:val="NormalWeb"/>
        <w:numPr>
          <w:ilvl w:val="0"/>
          <w:numId w:val="9"/>
        </w:numPr>
      </w:pPr>
      <w:r>
        <w:t>Sistema selecciona 35 preguntas aleatorias.</w:t>
      </w:r>
    </w:p>
    <w:p w14:paraId="3F008F91" w14:textId="77777777" w:rsidR="005E0BC9" w:rsidRDefault="005E0BC9" w:rsidP="005E0BC9">
      <w:pPr>
        <w:pStyle w:val="Ttulo4"/>
      </w:pPr>
      <w:r>
        <w:t>Durante el Examen</w:t>
      </w:r>
    </w:p>
    <w:p w14:paraId="13908CC3" w14:textId="77777777" w:rsidR="005E0BC9" w:rsidRDefault="005E0BC9" w:rsidP="005E0BC9">
      <w:pPr>
        <w:pStyle w:val="NormalWeb"/>
        <w:numPr>
          <w:ilvl w:val="0"/>
          <w:numId w:val="10"/>
        </w:numPr>
      </w:pPr>
      <w:r>
        <w:t>Se muestra la primera pregunta.</w:t>
      </w:r>
    </w:p>
    <w:p w14:paraId="2B74DB93" w14:textId="77777777" w:rsidR="005E0BC9" w:rsidRDefault="005E0BC9" w:rsidP="005E0BC9">
      <w:pPr>
        <w:pStyle w:val="NormalWeb"/>
        <w:numPr>
          <w:ilvl w:val="0"/>
          <w:numId w:val="10"/>
        </w:numPr>
      </w:pPr>
      <w:r>
        <w:t>Usuario selecciona una respuesta.</w:t>
      </w:r>
    </w:p>
    <w:p w14:paraId="3D185BDD" w14:textId="77777777" w:rsidR="005E0BC9" w:rsidRDefault="005E0BC9" w:rsidP="005E0BC9">
      <w:pPr>
        <w:pStyle w:val="NormalWeb"/>
        <w:numPr>
          <w:ilvl w:val="0"/>
          <w:numId w:val="10"/>
        </w:numPr>
      </w:pPr>
      <w:r>
        <w:t>Sistema guarda la selección.</w:t>
      </w:r>
    </w:p>
    <w:p w14:paraId="6A88EF5F" w14:textId="77777777" w:rsidR="005E0BC9" w:rsidRDefault="005E0BC9" w:rsidP="005E0BC9">
      <w:pPr>
        <w:pStyle w:val="NormalWeb"/>
        <w:numPr>
          <w:ilvl w:val="0"/>
          <w:numId w:val="10"/>
        </w:numPr>
      </w:pPr>
      <w:r>
        <w:t>Usuario avanza a la siguiente pregunta.</w:t>
      </w:r>
    </w:p>
    <w:p w14:paraId="2253F14C" w14:textId="77777777" w:rsidR="005E0BC9" w:rsidRDefault="005E0BC9" w:rsidP="005E0BC9">
      <w:pPr>
        <w:pStyle w:val="NormalWeb"/>
        <w:numPr>
          <w:ilvl w:val="0"/>
          <w:numId w:val="10"/>
        </w:numPr>
      </w:pPr>
      <w:r>
        <w:t>Repetir hasta completar las 35 preguntas.</w:t>
      </w:r>
    </w:p>
    <w:p w14:paraId="095CA5AA" w14:textId="77777777" w:rsidR="005E0BC9" w:rsidRDefault="005E0BC9" w:rsidP="005E0BC9">
      <w:pPr>
        <w:pStyle w:val="Ttulo4"/>
      </w:pPr>
      <w:r>
        <w:t>Finalización</w:t>
      </w:r>
    </w:p>
    <w:p w14:paraId="424C0EF3" w14:textId="77777777" w:rsidR="005E0BC9" w:rsidRDefault="005E0BC9" w:rsidP="005E0BC9">
      <w:pPr>
        <w:pStyle w:val="NormalWeb"/>
        <w:numPr>
          <w:ilvl w:val="0"/>
          <w:numId w:val="11"/>
        </w:numPr>
      </w:pPr>
      <w:r>
        <w:t>Usuario envía examen.</w:t>
      </w:r>
    </w:p>
    <w:p w14:paraId="7AE64FD9" w14:textId="77777777" w:rsidR="005E0BC9" w:rsidRDefault="005E0BC9" w:rsidP="005E0BC9">
      <w:pPr>
        <w:pStyle w:val="NormalWeb"/>
        <w:numPr>
          <w:ilvl w:val="0"/>
          <w:numId w:val="11"/>
        </w:numPr>
      </w:pPr>
      <w:r>
        <w:t>Sistema calcula resultado.</w:t>
      </w:r>
    </w:p>
    <w:p w14:paraId="70923449" w14:textId="77777777" w:rsidR="005E0BC9" w:rsidRDefault="005E0BC9" w:rsidP="005E0BC9">
      <w:pPr>
        <w:pStyle w:val="NormalWeb"/>
        <w:numPr>
          <w:ilvl w:val="0"/>
          <w:numId w:val="11"/>
        </w:numPr>
      </w:pPr>
      <w:r>
        <w:t>Sistema muestra:</w:t>
      </w:r>
    </w:p>
    <w:p w14:paraId="33ECC97C" w14:textId="77777777" w:rsidR="005E0BC9" w:rsidRDefault="005E0BC9" w:rsidP="005E0BC9">
      <w:pPr>
        <w:pStyle w:val="NormalWeb"/>
        <w:numPr>
          <w:ilvl w:val="1"/>
          <w:numId w:val="11"/>
        </w:numPr>
      </w:pPr>
      <w:r>
        <w:lastRenderedPageBreak/>
        <w:t>Respuestas correctas</w:t>
      </w:r>
    </w:p>
    <w:p w14:paraId="1DFA625B" w14:textId="77777777" w:rsidR="005E0BC9" w:rsidRDefault="005E0BC9" w:rsidP="005E0BC9">
      <w:pPr>
        <w:pStyle w:val="NormalWeb"/>
        <w:numPr>
          <w:ilvl w:val="1"/>
          <w:numId w:val="11"/>
        </w:numPr>
      </w:pPr>
      <w:r>
        <w:t>Respuestas incorrectas</w:t>
      </w:r>
    </w:p>
    <w:p w14:paraId="299BFB67" w14:textId="77777777" w:rsidR="005E0BC9" w:rsidRDefault="005E0BC9" w:rsidP="005E0BC9">
      <w:pPr>
        <w:pStyle w:val="NormalWeb"/>
        <w:numPr>
          <w:ilvl w:val="1"/>
          <w:numId w:val="11"/>
        </w:numPr>
      </w:pPr>
      <w:r>
        <w:t>Porcentaje final</w:t>
      </w:r>
    </w:p>
    <w:p w14:paraId="600856B0" w14:textId="77777777" w:rsidR="005E0BC9" w:rsidRDefault="005E0BC9" w:rsidP="005E0BC9">
      <w:pPr>
        <w:jc w:val="left"/>
      </w:pPr>
      <w:r>
        <w:pict w14:anchorId="57C2A8C7">
          <v:rect id="_x0000_i1030" style="width:0;height:1.5pt" o:hrstd="t" o:hr="t" fillcolor="#a0a0a0" stroked="f"/>
        </w:pict>
      </w:r>
    </w:p>
    <w:p w14:paraId="3AF28796" w14:textId="77777777" w:rsidR="005E0BC9" w:rsidRDefault="005E0BC9" w:rsidP="005E0BC9">
      <w:pPr>
        <w:pStyle w:val="Ttulo3"/>
        <w:jc w:val="left"/>
      </w:pPr>
      <w:r>
        <w:t>7. Algoritmo de Selección Aleatoria</w:t>
      </w:r>
    </w:p>
    <w:p w14:paraId="054863AE" w14:textId="77777777" w:rsidR="005E0BC9" w:rsidRDefault="005E0BC9" w:rsidP="005E0BC9">
      <w:pPr>
        <w:pStyle w:val="NormalWeb"/>
      </w:pPr>
      <w:r>
        <w:t>Supongamos un banco de 400 preguntas.</w:t>
      </w:r>
    </w:p>
    <w:p w14:paraId="4524CA0D" w14:textId="77777777" w:rsidR="005E0BC9" w:rsidRDefault="005E0BC9" w:rsidP="005E0BC9">
      <w:pPr>
        <w:pStyle w:val="Ttulo4"/>
      </w:pPr>
      <w:r>
        <w:t>Proceso</w:t>
      </w:r>
    </w:p>
    <w:p w14:paraId="2F682546" w14:textId="77777777" w:rsidR="005E0BC9" w:rsidRDefault="005E0BC9" w:rsidP="005E0BC9">
      <w:pPr>
        <w:pStyle w:val="NormalWeb"/>
        <w:numPr>
          <w:ilvl w:val="0"/>
          <w:numId w:val="12"/>
        </w:numPr>
      </w:pPr>
      <w:r>
        <w:t>Obtener lista completa.</w:t>
      </w:r>
    </w:p>
    <w:p w14:paraId="496AAC05" w14:textId="77777777" w:rsidR="005E0BC9" w:rsidRDefault="005E0BC9" w:rsidP="005E0BC9">
      <w:pPr>
        <w:pStyle w:val="NormalWeb"/>
        <w:numPr>
          <w:ilvl w:val="0"/>
          <w:numId w:val="12"/>
        </w:numPr>
      </w:pPr>
      <w:r>
        <w:t>Mezclar aleatoriamente.</w:t>
      </w:r>
    </w:p>
    <w:p w14:paraId="1C56217F" w14:textId="77777777" w:rsidR="005E0BC9" w:rsidRDefault="005E0BC9" w:rsidP="005E0BC9">
      <w:pPr>
        <w:pStyle w:val="NormalWeb"/>
        <w:numPr>
          <w:ilvl w:val="0"/>
          <w:numId w:val="12"/>
        </w:numPr>
      </w:pPr>
      <w:r>
        <w:t>Seleccionar las primeras 35.</w:t>
      </w:r>
    </w:p>
    <w:p w14:paraId="2F4FCB45" w14:textId="77777777" w:rsidR="005E0BC9" w:rsidRDefault="005E0BC9" w:rsidP="005E0BC9">
      <w:pPr>
        <w:pStyle w:val="Ttulo4"/>
      </w:pPr>
      <w:r>
        <w:t>Pseudocódigo</w:t>
      </w:r>
    </w:p>
    <w:p w14:paraId="2335F082" w14:textId="77777777" w:rsidR="005E0BC9" w:rsidRDefault="005E0BC9" w:rsidP="005E0BC9">
      <w:pPr>
        <w:pStyle w:val="HTMLconformatoprevio"/>
        <w:rPr>
          <w:rStyle w:val="CdigoHTML"/>
        </w:rPr>
      </w:pPr>
      <w:r>
        <w:rPr>
          <w:rStyle w:val="CdigoHTML"/>
        </w:rPr>
        <w:t xml:space="preserve">preguntas = </w:t>
      </w:r>
      <w:proofErr w:type="spellStart"/>
      <w:proofErr w:type="gramStart"/>
      <w:r>
        <w:rPr>
          <w:rStyle w:val="CdigoHTML"/>
        </w:rPr>
        <w:t>cargarBanco</w:t>
      </w:r>
      <w:proofErr w:type="spellEnd"/>
      <w:r>
        <w:rPr>
          <w:rStyle w:val="CdigoHTML"/>
        </w:rPr>
        <w:t>(</w:t>
      </w:r>
      <w:proofErr w:type="gramEnd"/>
      <w:r>
        <w:rPr>
          <w:rStyle w:val="CdigoHTML"/>
        </w:rPr>
        <w:t>)</w:t>
      </w:r>
    </w:p>
    <w:p w14:paraId="675867EB" w14:textId="77777777" w:rsidR="005E0BC9" w:rsidRDefault="005E0BC9" w:rsidP="005E0BC9">
      <w:pPr>
        <w:pStyle w:val="HTMLconformatoprevio"/>
        <w:rPr>
          <w:rStyle w:val="CdigoHTML"/>
        </w:rPr>
      </w:pPr>
    </w:p>
    <w:p w14:paraId="45978128" w14:textId="77777777" w:rsidR="005E0BC9" w:rsidRDefault="005E0BC9" w:rsidP="005E0BC9">
      <w:pPr>
        <w:pStyle w:val="HTMLconformatoprevio"/>
        <w:rPr>
          <w:rStyle w:val="CdigoHTML"/>
        </w:rPr>
      </w:pPr>
      <w:r>
        <w:rPr>
          <w:rStyle w:val="CdigoHTML"/>
        </w:rPr>
        <w:t>mezclar(preguntas)</w:t>
      </w:r>
    </w:p>
    <w:p w14:paraId="6042ACC0" w14:textId="77777777" w:rsidR="005E0BC9" w:rsidRDefault="005E0BC9" w:rsidP="005E0BC9">
      <w:pPr>
        <w:pStyle w:val="HTMLconformatoprevio"/>
        <w:rPr>
          <w:rStyle w:val="CdigoHTML"/>
        </w:rPr>
      </w:pPr>
    </w:p>
    <w:p w14:paraId="78EA3E0E" w14:textId="77777777" w:rsidR="005E0BC9" w:rsidRDefault="005E0BC9" w:rsidP="005E0BC9">
      <w:pPr>
        <w:pStyle w:val="HTMLconformatoprevio"/>
        <w:rPr>
          <w:rStyle w:val="CdigoHTML"/>
        </w:rPr>
      </w:pPr>
      <w:r>
        <w:rPr>
          <w:rStyle w:val="CdigoHTML"/>
        </w:rPr>
        <w:t xml:space="preserve">examen = </w:t>
      </w:r>
      <w:proofErr w:type="gramStart"/>
      <w:r>
        <w:rPr>
          <w:rStyle w:val="CdigoHTML"/>
        </w:rPr>
        <w:t>preguntas[</w:t>
      </w:r>
      <w:proofErr w:type="gramEnd"/>
      <w:r>
        <w:rPr>
          <w:rStyle w:val="CdigoHTML"/>
        </w:rPr>
        <w:t>0..34]</w:t>
      </w:r>
    </w:p>
    <w:p w14:paraId="4D5B8609" w14:textId="77777777" w:rsidR="005E0BC9" w:rsidRDefault="005E0BC9" w:rsidP="005E0BC9">
      <w:pPr>
        <w:pStyle w:val="Ttulo4"/>
      </w:pPr>
      <w:r>
        <w:t>Ventajas</w:t>
      </w:r>
    </w:p>
    <w:p w14:paraId="4B31F749" w14:textId="77777777" w:rsidR="005E0BC9" w:rsidRDefault="005E0BC9" w:rsidP="005E0BC9">
      <w:pPr>
        <w:pStyle w:val="NormalWeb"/>
        <w:numPr>
          <w:ilvl w:val="0"/>
          <w:numId w:val="13"/>
        </w:numPr>
      </w:pPr>
      <w:r>
        <w:t>Simple.</w:t>
      </w:r>
    </w:p>
    <w:p w14:paraId="56E89A90" w14:textId="77777777" w:rsidR="005E0BC9" w:rsidRDefault="005E0BC9" w:rsidP="005E0BC9">
      <w:pPr>
        <w:pStyle w:val="NormalWeb"/>
        <w:numPr>
          <w:ilvl w:val="0"/>
          <w:numId w:val="13"/>
        </w:numPr>
      </w:pPr>
      <w:r>
        <w:t>Evita preguntas duplicadas.</w:t>
      </w:r>
    </w:p>
    <w:p w14:paraId="347E677F" w14:textId="77777777" w:rsidR="005E0BC9" w:rsidRDefault="005E0BC9" w:rsidP="005E0BC9">
      <w:pPr>
        <w:pStyle w:val="NormalWeb"/>
        <w:numPr>
          <w:ilvl w:val="0"/>
          <w:numId w:val="13"/>
        </w:numPr>
      </w:pPr>
      <w:r>
        <w:t>Distribución uniforme.</w:t>
      </w:r>
    </w:p>
    <w:p w14:paraId="70553D2A" w14:textId="77777777" w:rsidR="005E0BC9" w:rsidRDefault="005E0BC9" w:rsidP="005E0BC9">
      <w:pPr>
        <w:jc w:val="left"/>
      </w:pPr>
      <w:r>
        <w:pict w14:anchorId="61D1C058">
          <v:rect id="_x0000_i1031" style="width:0;height:1.5pt" o:hrstd="t" o:hr="t" fillcolor="#a0a0a0" stroked="f"/>
        </w:pict>
      </w:r>
    </w:p>
    <w:p w14:paraId="11185FC8" w14:textId="77777777" w:rsidR="005E0BC9" w:rsidRDefault="005E0BC9" w:rsidP="005E0BC9">
      <w:pPr>
        <w:pStyle w:val="Ttulo3"/>
        <w:jc w:val="left"/>
      </w:pPr>
      <w:r>
        <w:t>8. Algoritmo de Calificación</w:t>
      </w:r>
    </w:p>
    <w:p w14:paraId="6F1F484E" w14:textId="77777777" w:rsidR="005E0BC9" w:rsidRDefault="005E0BC9" w:rsidP="005E0BC9">
      <w:pPr>
        <w:pStyle w:val="Ttulo4"/>
      </w:pPr>
      <w:r>
        <w:t>Variables</w:t>
      </w:r>
    </w:p>
    <w:p w14:paraId="1E25D193" w14:textId="77777777" w:rsidR="005E0BC9" w:rsidRDefault="005E0BC9" w:rsidP="005E0BC9">
      <w:pPr>
        <w:pStyle w:val="HTMLconformatoprevio"/>
        <w:rPr>
          <w:rStyle w:val="CdigoHTML"/>
        </w:rPr>
      </w:pPr>
      <w:r>
        <w:rPr>
          <w:rStyle w:val="CdigoHTML"/>
        </w:rPr>
        <w:t>correctas = 0</w:t>
      </w:r>
    </w:p>
    <w:p w14:paraId="2BE5A3FC" w14:textId="77777777" w:rsidR="005E0BC9" w:rsidRDefault="005E0BC9" w:rsidP="005E0BC9">
      <w:pPr>
        <w:pStyle w:val="HTMLconformatoprevio"/>
        <w:rPr>
          <w:rStyle w:val="CdigoHTML"/>
        </w:rPr>
      </w:pPr>
      <w:r>
        <w:rPr>
          <w:rStyle w:val="CdigoHTML"/>
        </w:rPr>
        <w:t>total = 35</w:t>
      </w:r>
    </w:p>
    <w:p w14:paraId="23D0BB23" w14:textId="77777777" w:rsidR="005E0BC9" w:rsidRDefault="005E0BC9" w:rsidP="005E0BC9">
      <w:pPr>
        <w:pStyle w:val="Ttulo4"/>
      </w:pPr>
      <w:r>
        <w:t>Pseudocódigo</w:t>
      </w:r>
    </w:p>
    <w:p w14:paraId="19A7F739" w14:textId="77777777" w:rsidR="005E0BC9" w:rsidRDefault="005E0BC9" w:rsidP="005E0BC9">
      <w:pPr>
        <w:pStyle w:val="HTMLconformatoprevio"/>
        <w:rPr>
          <w:rStyle w:val="CdigoHTML"/>
        </w:rPr>
      </w:pPr>
      <w:r>
        <w:rPr>
          <w:rStyle w:val="CdigoHTML"/>
        </w:rPr>
        <w:t>para cada pregunta:</w:t>
      </w:r>
    </w:p>
    <w:p w14:paraId="5BC40073" w14:textId="77777777" w:rsidR="005E0BC9" w:rsidRDefault="005E0BC9" w:rsidP="005E0BC9">
      <w:pPr>
        <w:pStyle w:val="HTMLconformatoprevio"/>
        <w:rPr>
          <w:rStyle w:val="CdigoHTML"/>
        </w:rPr>
      </w:pPr>
      <w:r>
        <w:rPr>
          <w:rStyle w:val="CdigoHTML"/>
        </w:rPr>
        <w:t xml:space="preserve">    si </w:t>
      </w:r>
      <w:proofErr w:type="spellStart"/>
      <w:r>
        <w:rPr>
          <w:rStyle w:val="CdigoHTML"/>
        </w:rPr>
        <w:t>respuestaUsuario</w:t>
      </w:r>
      <w:proofErr w:type="spellEnd"/>
      <w:r>
        <w:rPr>
          <w:rStyle w:val="CdigoHTML"/>
        </w:rPr>
        <w:t xml:space="preserve"> == </w:t>
      </w:r>
      <w:proofErr w:type="spellStart"/>
      <w:r>
        <w:rPr>
          <w:rStyle w:val="CdigoHTML"/>
        </w:rPr>
        <w:t>respuestaCorrecta</w:t>
      </w:r>
      <w:proofErr w:type="spellEnd"/>
      <w:r>
        <w:rPr>
          <w:rStyle w:val="CdigoHTML"/>
        </w:rPr>
        <w:t>:</w:t>
      </w:r>
    </w:p>
    <w:p w14:paraId="09522535" w14:textId="77777777" w:rsidR="005E0BC9" w:rsidRDefault="005E0BC9" w:rsidP="005E0BC9">
      <w:pPr>
        <w:pStyle w:val="HTMLconformatoprevio"/>
        <w:rPr>
          <w:rStyle w:val="CdigoHTML"/>
        </w:rPr>
      </w:pPr>
      <w:r>
        <w:rPr>
          <w:rStyle w:val="CdigoHTML"/>
        </w:rPr>
        <w:t xml:space="preserve">        correctas++</w:t>
      </w:r>
    </w:p>
    <w:p w14:paraId="2F6A052C" w14:textId="77777777" w:rsidR="005E0BC9" w:rsidRDefault="005E0BC9" w:rsidP="005E0BC9">
      <w:pPr>
        <w:pStyle w:val="HTMLconformatoprevio"/>
        <w:rPr>
          <w:rStyle w:val="CdigoHTML"/>
        </w:rPr>
      </w:pPr>
    </w:p>
    <w:p w14:paraId="11553531" w14:textId="77777777" w:rsidR="005E0BC9" w:rsidRDefault="005E0BC9" w:rsidP="005E0BC9">
      <w:pPr>
        <w:pStyle w:val="HTMLconformatoprevio"/>
        <w:rPr>
          <w:rStyle w:val="CdigoHTML"/>
        </w:rPr>
      </w:pPr>
      <w:r>
        <w:rPr>
          <w:rStyle w:val="CdigoHTML"/>
        </w:rPr>
        <w:t>porcentaje = (correctas / total) * 100</w:t>
      </w:r>
    </w:p>
    <w:p w14:paraId="0CE641DD" w14:textId="77777777" w:rsidR="005E0BC9" w:rsidRDefault="005E0BC9" w:rsidP="005E0BC9">
      <w:pPr>
        <w:pStyle w:val="Ttulo4"/>
      </w:pPr>
      <w:r>
        <w:t>Ejemplo</w:t>
      </w:r>
    </w:p>
    <w:p w14:paraId="78798370" w14:textId="77777777" w:rsidR="005E0BC9" w:rsidRDefault="005E0BC9" w:rsidP="005E0BC9">
      <w:pPr>
        <w:pStyle w:val="HTMLconformatoprevio"/>
        <w:rPr>
          <w:rStyle w:val="CdigoHTML"/>
        </w:rPr>
      </w:pPr>
      <w:r>
        <w:rPr>
          <w:rStyle w:val="CdigoHTML"/>
        </w:rPr>
        <w:t>Correctas: 30</w:t>
      </w:r>
    </w:p>
    <w:p w14:paraId="68B45CD1" w14:textId="77777777" w:rsidR="005E0BC9" w:rsidRDefault="005E0BC9" w:rsidP="005E0BC9">
      <w:pPr>
        <w:pStyle w:val="HTMLconformatoprevio"/>
        <w:rPr>
          <w:rStyle w:val="CdigoHTML"/>
        </w:rPr>
      </w:pPr>
      <w:r>
        <w:rPr>
          <w:rStyle w:val="CdigoHTML"/>
        </w:rPr>
        <w:t>Total: 35</w:t>
      </w:r>
    </w:p>
    <w:p w14:paraId="6A59A4F3" w14:textId="77777777" w:rsidR="005E0BC9" w:rsidRDefault="005E0BC9" w:rsidP="005E0BC9">
      <w:pPr>
        <w:pStyle w:val="HTMLconformatoprevio"/>
        <w:rPr>
          <w:rStyle w:val="CdigoHTML"/>
        </w:rPr>
      </w:pPr>
    </w:p>
    <w:p w14:paraId="0C19F51E" w14:textId="77777777" w:rsidR="005E0BC9" w:rsidRDefault="005E0BC9" w:rsidP="005E0BC9">
      <w:pPr>
        <w:pStyle w:val="HTMLconformatoprevio"/>
        <w:rPr>
          <w:rStyle w:val="CdigoHTML"/>
        </w:rPr>
      </w:pPr>
      <w:r>
        <w:rPr>
          <w:rStyle w:val="CdigoHTML"/>
        </w:rPr>
        <w:t>Porcentaje = (30 / 35) * 100</w:t>
      </w:r>
    </w:p>
    <w:p w14:paraId="5ADD3685" w14:textId="77777777" w:rsidR="005E0BC9" w:rsidRDefault="005E0BC9" w:rsidP="005E0BC9">
      <w:pPr>
        <w:pStyle w:val="HTMLconformatoprevio"/>
        <w:rPr>
          <w:rStyle w:val="CdigoHTML"/>
        </w:rPr>
      </w:pPr>
      <w:r>
        <w:rPr>
          <w:rStyle w:val="CdigoHTML"/>
        </w:rPr>
        <w:t xml:space="preserve">           = 85.71%</w:t>
      </w:r>
    </w:p>
    <w:p w14:paraId="7381761D" w14:textId="77777777" w:rsidR="005E0BC9" w:rsidRDefault="005E0BC9" w:rsidP="005E0BC9">
      <w:pPr>
        <w:jc w:val="left"/>
      </w:pPr>
      <w:r>
        <w:lastRenderedPageBreak/>
        <w:pict w14:anchorId="46CCD8F1">
          <v:rect id="_x0000_i1032" style="width:0;height:1.5pt" o:hrstd="t" o:hr="t" fillcolor="#a0a0a0" stroked="f"/>
        </w:pict>
      </w:r>
    </w:p>
    <w:p w14:paraId="489D22A8" w14:textId="77777777" w:rsidR="005E0BC9" w:rsidRDefault="005E0BC9" w:rsidP="005E0BC9">
      <w:pPr>
        <w:pStyle w:val="Ttulo3"/>
        <w:jc w:val="left"/>
      </w:pPr>
      <w:r>
        <w:t>9. Interfaz de Usuario Propuesta</w:t>
      </w:r>
    </w:p>
    <w:p w14:paraId="4F476511" w14:textId="77777777" w:rsidR="005E0BC9" w:rsidRDefault="005E0BC9" w:rsidP="005E0BC9">
      <w:pPr>
        <w:pStyle w:val="Ttulo4"/>
      </w:pPr>
      <w:r>
        <w:t>Pantalla de Examen</w:t>
      </w:r>
    </w:p>
    <w:p w14:paraId="00FD1572" w14:textId="77777777" w:rsidR="005E0BC9" w:rsidRDefault="005E0BC9" w:rsidP="005E0BC9">
      <w:pPr>
        <w:pStyle w:val="HTMLconformatoprevio"/>
        <w:rPr>
          <w:rStyle w:val="CdigoHTML"/>
        </w:rPr>
      </w:pPr>
      <w:r>
        <w:rPr>
          <w:rStyle w:val="CdigoHTML"/>
        </w:rPr>
        <w:t>Pregunta 12 de 35</w:t>
      </w:r>
    </w:p>
    <w:p w14:paraId="082C68D8" w14:textId="77777777" w:rsidR="005E0BC9" w:rsidRDefault="005E0BC9" w:rsidP="005E0BC9">
      <w:pPr>
        <w:pStyle w:val="HTMLconformatoprevio"/>
        <w:rPr>
          <w:rStyle w:val="CdigoHTML"/>
        </w:rPr>
      </w:pPr>
    </w:p>
    <w:p w14:paraId="2ABEE350" w14:textId="77777777" w:rsidR="005E0BC9" w:rsidRDefault="005E0BC9" w:rsidP="005E0BC9">
      <w:pPr>
        <w:pStyle w:val="HTMLconformatoprevio"/>
        <w:rPr>
          <w:rStyle w:val="CdigoHTML"/>
        </w:rPr>
      </w:pPr>
      <w:r>
        <w:rPr>
          <w:rStyle w:val="CdigoHTML"/>
        </w:rPr>
        <w:t xml:space="preserve">¿Qué significa </w:t>
      </w:r>
      <w:proofErr w:type="spellStart"/>
      <w:r>
        <w:rPr>
          <w:rStyle w:val="CdigoHTML"/>
        </w:rPr>
        <w:t>QRM</w:t>
      </w:r>
      <w:proofErr w:type="spellEnd"/>
      <w:r>
        <w:rPr>
          <w:rStyle w:val="CdigoHTML"/>
        </w:rPr>
        <w:t>?</w:t>
      </w:r>
    </w:p>
    <w:p w14:paraId="782345EB" w14:textId="77777777" w:rsidR="005E0BC9" w:rsidRDefault="005E0BC9" w:rsidP="005E0BC9">
      <w:pPr>
        <w:pStyle w:val="HTMLconformatoprevio"/>
        <w:rPr>
          <w:rStyle w:val="CdigoHTML"/>
        </w:rPr>
      </w:pPr>
    </w:p>
    <w:p w14:paraId="7C3E465C" w14:textId="77777777" w:rsidR="005E0BC9" w:rsidRDefault="005E0BC9" w:rsidP="005E0BC9">
      <w:pPr>
        <w:pStyle w:val="HTMLconformatoprevio"/>
        <w:rPr>
          <w:rStyle w:val="CdigoHTML"/>
        </w:rPr>
      </w:pPr>
      <w:proofErr w:type="gramStart"/>
      <w:r>
        <w:rPr>
          <w:rStyle w:val="CdigoHTML"/>
        </w:rPr>
        <w:t>( )</w:t>
      </w:r>
      <w:proofErr w:type="gramEnd"/>
      <w:r>
        <w:rPr>
          <w:rStyle w:val="CdigoHTML"/>
        </w:rPr>
        <w:t xml:space="preserve"> Interferencia</w:t>
      </w:r>
    </w:p>
    <w:p w14:paraId="7C1E34EC" w14:textId="77777777" w:rsidR="005E0BC9" w:rsidRDefault="005E0BC9" w:rsidP="005E0BC9">
      <w:pPr>
        <w:pStyle w:val="HTMLconformatoprevio"/>
        <w:rPr>
          <w:rStyle w:val="CdigoHTML"/>
        </w:rPr>
      </w:pPr>
      <w:proofErr w:type="gramStart"/>
      <w:r>
        <w:rPr>
          <w:rStyle w:val="CdigoHTML"/>
        </w:rPr>
        <w:t>( )</w:t>
      </w:r>
      <w:proofErr w:type="gramEnd"/>
      <w:r>
        <w:rPr>
          <w:rStyle w:val="CdigoHTML"/>
        </w:rPr>
        <w:t xml:space="preserve"> Confirmación</w:t>
      </w:r>
    </w:p>
    <w:p w14:paraId="2DE14B87" w14:textId="77777777" w:rsidR="005E0BC9" w:rsidRDefault="005E0BC9" w:rsidP="005E0BC9">
      <w:pPr>
        <w:pStyle w:val="HTMLconformatoprevio"/>
        <w:rPr>
          <w:rStyle w:val="CdigoHTML"/>
        </w:rPr>
      </w:pPr>
      <w:proofErr w:type="gramStart"/>
      <w:r>
        <w:rPr>
          <w:rStyle w:val="CdigoHTML"/>
        </w:rPr>
        <w:t>( )</w:t>
      </w:r>
      <w:proofErr w:type="gramEnd"/>
      <w:r>
        <w:rPr>
          <w:rStyle w:val="CdigoHTML"/>
        </w:rPr>
        <w:t xml:space="preserve"> Frecuencia</w:t>
      </w:r>
    </w:p>
    <w:p w14:paraId="371B5562" w14:textId="77777777" w:rsidR="005E0BC9" w:rsidRDefault="005E0BC9" w:rsidP="005E0BC9">
      <w:pPr>
        <w:pStyle w:val="HTMLconformatoprevio"/>
        <w:rPr>
          <w:rStyle w:val="CdigoHTML"/>
        </w:rPr>
      </w:pPr>
      <w:proofErr w:type="gramStart"/>
      <w:r>
        <w:rPr>
          <w:rStyle w:val="CdigoHTML"/>
        </w:rPr>
        <w:t>( )</w:t>
      </w:r>
      <w:proofErr w:type="gramEnd"/>
      <w:r>
        <w:rPr>
          <w:rStyle w:val="CdigoHTML"/>
        </w:rPr>
        <w:t xml:space="preserve"> Potencia</w:t>
      </w:r>
    </w:p>
    <w:p w14:paraId="2EA75430" w14:textId="77777777" w:rsidR="005E0BC9" w:rsidRDefault="005E0BC9" w:rsidP="005E0BC9">
      <w:pPr>
        <w:pStyle w:val="HTMLconformatoprevio"/>
        <w:rPr>
          <w:rStyle w:val="CdigoHTML"/>
        </w:rPr>
      </w:pPr>
    </w:p>
    <w:p w14:paraId="64558921" w14:textId="77777777" w:rsidR="005E0BC9" w:rsidRDefault="005E0BC9" w:rsidP="005E0BC9">
      <w:pPr>
        <w:pStyle w:val="HTMLconformatoprevio"/>
        <w:rPr>
          <w:rStyle w:val="CdigoHTML"/>
        </w:rPr>
      </w:pPr>
      <w:r>
        <w:rPr>
          <w:rStyle w:val="CdigoHTML"/>
        </w:rPr>
        <w:t>[Anterior] [Siguiente]</w:t>
      </w:r>
    </w:p>
    <w:p w14:paraId="407AB312" w14:textId="77777777" w:rsidR="005E0BC9" w:rsidRDefault="005E0BC9" w:rsidP="005E0BC9">
      <w:pPr>
        <w:pStyle w:val="Ttulo4"/>
      </w:pPr>
      <w:r>
        <w:t>Pantalla de Resultado</w:t>
      </w:r>
    </w:p>
    <w:p w14:paraId="3E348B96" w14:textId="77777777" w:rsidR="005E0BC9" w:rsidRDefault="005E0BC9" w:rsidP="005E0BC9">
      <w:pPr>
        <w:pStyle w:val="HTMLconformatoprevio"/>
        <w:rPr>
          <w:rStyle w:val="CdigoHTML"/>
        </w:rPr>
      </w:pPr>
      <w:r>
        <w:rPr>
          <w:rStyle w:val="CdigoHTML"/>
        </w:rPr>
        <w:t>Resultado Final</w:t>
      </w:r>
    </w:p>
    <w:p w14:paraId="00DBCF5D" w14:textId="77777777" w:rsidR="005E0BC9" w:rsidRDefault="005E0BC9" w:rsidP="005E0BC9">
      <w:pPr>
        <w:pStyle w:val="HTMLconformatoprevio"/>
        <w:rPr>
          <w:rStyle w:val="CdigoHTML"/>
        </w:rPr>
      </w:pPr>
    </w:p>
    <w:p w14:paraId="0BAEDC69" w14:textId="77777777" w:rsidR="005E0BC9" w:rsidRDefault="005E0BC9" w:rsidP="005E0BC9">
      <w:pPr>
        <w:pStyle w:val="HTMLconformatoprevio"/>
        <w:rPr>
          <w:rStyle w:val="CdigoHTML"/>
        </w:rPr>
      </w:pPr>
      <w:r>
        <w:rPr>
          <w:rStyle w:val="CdigoHTML"/>
        </w:rPr>
        <w:t>Correctas: 31</w:t>
      </w:r>
    </w:p>
    <w:p w14:paraId="4E4A4F68" w14:textId="77777777" w:rsidR="005E0BC9" w:rsidRDefault="005E0BC9" w:rsidP="005E0BC9">
      <w:pPr>
        <w:pStyle w:val="HTMLconformatoprevio"/>
        <w:rPr>
          <w:rStyle w:val="CdigoHTML"/>
        </w:rPr>
      </w:pPr>
      <w:r>
        <w:rPr>
          <w:rStyle w:val="CdigoHTML"/>
        </w:rPr>
        <w:t>Incorrectas: 4</w:t>
      </w:r>
    </w:p>
    <w:p w14:paraId="13D53505" w14:textId="77777777" w:rsidR="005E0BC9" w:rsidRDefault="005E0BC9" w:rsidP="005E0BC9">
      <w:pPr>
        <w:pStyle w:val="HTMLconformatoprevio"/>
        <w:rPr>
          <w:rStyle w:val="CdigoHTML"/>
        </w:rPr>
      </w:pPr>
    </w:p>
    <w:p w14:paraId="755FAFB8" w14:textId="77777777" w:rsidR="005E0BC9" w:rsidRDefault="005E0BC9" w:rsidP="005E0BC9">
      <w:pPr>
        <w:pStyle w:val="HTMLconformatoprevio"/>
        <w:rPr>
          <w:rStyle w:val="CdigoHTML"/>
        </w:rPr>
      </w:pPr>
      <w:r>
        <w:rPr>
          <w:rStyle w:val="CdigoHTML"/>
        </w:rPr>
        <w:t>Puntuación: 88.57%</w:t>
      </w:r>
    </w:p>
    <w:p w14:paraId="72E51ACE" w14:textId="77777777" w:rsidR="005E0BC9" w:rsidRDefault="005E0BC9" w:rsidP="005E0BC9">
      <w:pPr>
        <w:pStyle w:val="HTMLconformatoprevio"/>
        <w:rPr>
          <w:rStyle w:val="CdigoHTML"/>
        </w:rPr>
      </w:pPr>
    </w:p>
    <w:p w14:paraId="5A423F81" w14:textId="77777777" w:rsidR="005E0BC9" w:rsidRDefault="005E0BC9" w:rsidP="005E0BC9">
      <w:pPr>
        <w:pStyle w:val="HTMLconformatoprevio"/>
        <w:rPr>
          <w:rStyle w:val="CdigoHTML"/>
        </w:rPr>
      </w:pPr>
      <w:r>
        <w:rPr>
          <w:rStyle w:val="CdigoHTML"/>
        </w:rPr>
        <w:t>Estado: APROBADO</w:t>
      </w:r>
    </w:p>
    <w:p w14:paraId="3A8B1CA4" w14:textId="77777777" w:rsidR="005E0BC9" w:rsidRDefault="005E0BC9" w:rsidP="005E0BC9">
      <w:pPr>
        <w:jc w:val="left"/>
      </w:pPr>
      <w:r>
        <w:pict w14:anchorId="3BAB81BF">
          <v:rect id="_x0000_i1033" style="width:0;height:1.5pt" o:hrstd="t" o:hr="t" fillcolor="#a0a0a0" stroked="f"/>
        </w:pict>
      </w:r>
    </w:p>
    <w:p w14:paraId="05D6A52F" w14:textId="77777777" w:rsidR="005E0BC9" w:rsidRDefault="005E0BC9" w:rsidP="005E0BC9">
      <w:pPr>
        <w:pStyle w:val="Ttulo3"/>
        <w:jc w:val="left"/>
      </w:pPr>
      <w:r>
        <w:t>10. Posibles Mejoras Futuras</w:t>
      </w:r>
    </w:p>
    <w:p w14:paraId="168BBB3E" w14:textId="77777777" w:rsidR="005E0BC9" w:rsidRDefault="005E0BC9" w:rsidP="005E0BC9">
      <w:pPr>
        <w:pStyle w:val="Ttulo4"/>
      </w:pPr>
      <w:r>
        <w:t>Modo de Estudio</w:t>
      </w:r>
    </w:p>
    <w:p w14:paraId="099AF1B9" w14:textId="77777777" w:rsidR="005E0BC9" w:rsidRDefault="005E0BC9" w:rsidP="005E0BC9">
      <w:pPr>
        <w:pStyle w:val="NormalWeb"/>
      </w:pPr>
      <w:r>
        <w:t>Mostrar inmediatamente si la respuesta es correcta.</w:t>
      </w:r>
    </w:p>
    <w:p w14:paraId="18380287" w14:textId="77777777" w:rsidR="005E0BC9" w:rsidRDefault="005E0BC9" w:rsidP="005E0BC9">
      <w:pPr>
        <w:pStyle w:val="Ttulo4"/>
      </w:pPr>
      <w:r>
        <w:t>Modo Simulación</w:t>
      </w:r>
    </w:p>
    <w:p w14:paraId="37C5B0FD" w14:textId="77777777" w:rsidR="005E0BC9" w:rsidRDefault="005E0BC9" w:rsidP="005E0BC9">
      <w:pPr>
        <w:pStyle w:val="NormalWeb"/>
      </w:pPr>
      <w:r>
        <w:t>Ocultar resultados hasta el final.</w:t>
      </w:r>
    </w:p>
    <w:p w14:paraId="36239960" w14:textId="77777777" w:rsidR="005E0BC9" w:rsidRDefault="005E0BC9" w:rsidP="005E0BC9">
      <w:pPr>
        <w:pStyle w:val="Ttulo4"/>
      </w:pPr>
      <w:r>
        <w:t>Estadísticas</w:t>
      </w:r>
    </w:p>
    <w:p w14:paraId="0EBFCBF3" w14:textId="77777777" w:rsidR="005E0BC9" w:rsidRDefault="005E0BC9" w:rsidP="005E0BC9">
      <w:pPr>
        <w:pStyle w:val="NormalWeb"/>
      </w:pPr>
      <w:r>
        <w:t>Mostrar:</w:t>
      </w:r>
    </w:p>
    <w:p w14:paraId="6EFFD51C" w14:textId="77777777" w:rsidR="005E0BC9" w:rsidRDefault="005E0BC9" w:rsidP="005E0BC9">
      <w:pPr>
        <w:pStyle w:val="NormalWeb"/>
        <w:numPr>
          <w:ilvl w:val="0"/>
          <w:numId w:val="14"/>
        </w:numPr>
      </w:pPr>
      <w:r>
        <w:t>Temas más débiles.</w:t>
      </w:r>
    </w:p>
    <w:p w14:paraId="679F76F9" w14:textId="77777777" w:rsidR="005E0BC9" w:rsidRDefault="005E0BC9" w:rsidP="005E0BC9">
      <w:pPr>
        <w:pStyle w:val="NormalWeb"/>
        <w:numPr>
          <w:ilvl w:val="0"/>
          <w:numId w:val="14"/>
        </w:numPr>
      </w:pPr>
      <w:r>
        <w:t>Porcentaje histórico.</w:t>
      </w:r>
    </w:p>
    <w:p w14:paraId="6BA42C8F" w14:textId="77777777" w:rsidR="005E0BC9" w:rsidRDefault="005E0BC9" w:rsidP="005E0BC9">
      <w:pPr>
        <w:pStyle w:val="NormalWeb"/>
        <w:numPr>
          <w:ilvl w:val="0"/>
          <w:numId w:val="14"/>
        </w:numPr>
      </w:pPr>
      <w:r>
        <w:t>Evolución del rendimiento.</w:t>
      </w:r>
    </w:p>
    <w:p w14:paraId="144E5EB1" w14:textId="77777777" w:rsidR="005E0BC9" w:rsidRDefault="005E0BC9" w:rsidP="005E0BC9">
      <w:pPr>
        <w:pStyle w:val="Ttulo4"/>
      </w:pPr>
      <w:r>
        <w:t>Temporizador</w:t>
      </w:r>
    </w:p>
    <w:p w14:paraId="1D935FC7" w14:textId="77777777" w:rsidR="005E0BC9" w:rsidRDefault="005E0BC9" w:rsidP="005E0BC9">
      <w:pPr>
        <w:pStyle w:val="NormalWeb"/>
      </w:pPr>
      <w:r>
        <w:t>Simular condiciones reales del examen.</w:t>
      </w:r>
    </w:p>
    <w:p w14:paraId="39CE26F7" w14:textId="77777777" w:rsidR="005E0BC9" w:rsidRDefault="005E0BC9" w:rsidP="005E0BC9">
      <w:pPr>
        <w:pStyle w:val="Ttulo4"/>
      </w:pPr>
      <w:r>
        <w:lastRenderedPageBreak/>
        <w:t>Filtrado por Categorías</w:t>
      </w:r>
    </w:p>
    <w:p w14:paraId="34B9AB1F" w14:textId="77777777" w:rsidR="005E0BC9" w:rsidRDefault="005E0BC9" w:rsidP="005E0BC9">
      <w:pPr>
        <w:pStyle w:val="NormalWeb"/>
      </w:pPr>
      <w:r>
        <w:t>Ejemplos:</w:t>
      </w:r>
    </w:p>
    <w:p w14:paraId="51E6927C" w14:textId="77777777" w:rsidR="005E0BC9" w:rsidRDefault="005E0BC9" w:rsidP="005E0BC9">
      <w:pPr>
        <w:pStyle w:val="NormalWeb"/>
        <w:numPr>
          <w:ilvl w:val="0"/>
          <w:numId w:val="15"/>
        </w:numPr>
      </w:pPr>
      <w:r>
        <w:t>Regulaciones</w:t>
      </w:r>
    </w:p>
    <w:p w14:paraId="158E912A" w14:textId="77777777" w:rsidR="005E0BC9" w:rsidRDefault="005E0BC9" w:rsidP="005E0BC9">
      <w:pPr>
        <w:pStyle w:val="NormalWeb"/>
        <w:numPr>
          <w:ilvl w:val="0"/>
          <w:numId w:val="15"/>
        </w:numPr>
      </w:pPr>
      <w:r>
        <w:t>Electrónica</w:t>
      </w:r>
    </w:p>
    <w:p w14:paraId="1963C43D" w14:textId="77777777" w:rsidR="005E0BC9" w:rsidRDefault="005E0BC9" w:rsidP="005E0BC9">
      <w:pPr>
        <w:pStyle w:val="NormalWeb"/>
        <w:numPr>
          <w:ilvl w:val="0"/>
          <w:numId w:val="15"/>
        </w:numPr>
      </w:pPr>
      <w:r>
        <w:t>Operación de radio</w:t>
      </w:r>
    </w:p>
    <w:p w14:paraId="236C12AE" w14:textId="77777777" w:rsidR="005E0BC9" w:rsidRDefault="005E0BC9" w:rsidP="005E0BC9">
      <w:pPr>
        <w:pStyle w:val="NormalWeb"/>
        <w:numPr>
          <w:ilvl w:val="0"/>
          <w:numId w:val="15"/>
        </w:numPr>
      </w:pPr>
      <w:r>
        <w:t>Seguridad</w:t>
      </w:r>
    </w:p>
    <w:p w14:paraId="041571BC" w14:textId="77777777" w:rsidR="005E0BC9" w:rsidRDefault="005E0BC9" w:rsidP="005E0BC9">
      <w:pPr>
        <w:jc w:val="left"/>
      </w:pPr>
      <w:r>
        <w:pict w14:anchorId="3D9D6151">
          <v:rect id="_x0000_i1034" style="width:0;height:1.5pt" o:hrstd="t" o:hr="t" fillcolor="#a0a0a0" stroked="f"/>
        </w:pict>
      </w:r>
    </w:p>
    <w:p w14:paraId="45B8E894" w14:textId="77777777" w:rsidR="005E0BC9" w:rsidRDefault="005E0BC9" w:rsidP="005E0BC9">
      <w:pPr>
        <w:pStyle w:val="Ttulo3"/>
        <w:jc w:val="left"/>
      </w:pPr>
      <w:r>
        <w:t>11. Riesgos y Problemas Potenciales</w:t>
      </w:r>
    </w:p>
    <w:p w14:paraId="61BF40D8" w14:textId="77777777" w:rsidR="005E0BC9" w:rsidRDefault="005E0BC9" w:rsidP="005E0BC9">
      <w:pPr>
        <w:pStyle w:val="Ttulo4"/>
      </w:pPr>
      <w:r>
        <w:t>1. Preguntas Repetidas</w:t>
      </w:r>
    </w:p>
    <w:p w14:paraId="01277876" w14:textId="77777777" w:rsidR="005E0BC9" w:rsidRDefault="005E0BC9" w:rsidP="005E0BC9">
      <w:pPr>
        <w:pStyle w:val="NormalWeb"/>
      </w:pPr>
      <w:r>
        <w:t>Problema:</w:t>
      </w:r>
      <w:r>
        <w:br/>
        <w:t>Una misma pregunta podría aparecer en múltiples exámenes consecutivos.</w:t>
      </w:r>
    </w:p>
    <w:p w14:paraId="6245001C" w14:textId="77777777" w:rsidR="005E0BC9" w:rsidRDefault="005E0BC9" w:rsidP="005E0BC9">
      <w:pPr>
        <w:pStyle w:val="NormalWeb"/>
      </w:pPr>
      <w:r>
        <w:t>Mitigación:</w:t>
      </w:r>
      <w:r>
        <w:br/>
        <w:t>Mantener historial reciente y evitar reutilización inmediata.</w:t>
      </w:r>
    </w:p>
    <w:p w14:paraId="0C2229B0" w14:textId="77777777" w:rsidR="005E0BC9" w:rsidRDefault="005E0BC9" w:rsidP="005E0BC9">
      <w:pPr>
        <w:jc w:val="left"/>
      </w:pPr>
      <w:r>
        <w:pict w14:anchorId="59AB2D9A">
          <v:rect id="_x0000_i1035" style="width:0;height:1.5pt" o:hrstd="t" o:hr="t" fillcolor="#a0a0a0" stroked="f"/>
        </w:pict>
      </w:r>
    </w:p>
    <w:p w14:paraId="15A5F904" w14:textId="77777777" w:rsidR="005E0BC9" w:rsidRDefault="005E0BC9" w:rsidP="005E0BC9">
      <w:pPr>
        <w:pStyle w:val="Ttulo4"/>
      </w:pPr>
      <w:r>
        <w:t>2. Banco de Preguntas Pequeño</w:t>
      </w:r>
    </w:p>
    <w:p w14:paraId="1B4ECB26" w14:textId="77777777" w:rsidR="005E0BC9" w:rsidRDefault="005E0BC9" w:rsidP="005E0BC9">
      <w:pPr>
        <w:pStyle w:val="NormalWeb"/>
      </w:pPr>
      <w:r>
        <w:t>Problema:</w:t>
      </w:r>
      <w:r>
        <w:br/>
        <w:t>La aleatorización pierde efectividad.</w:t>
      </w:r>
    </w:p>
    <w:p w14:paraId="38D4293A" w14:textId="77777777" w:rsidR="005E0BC9" w:rsidRDefault="005E0BC9" w:rsidP="005E0BC9">
      <w:pPr>
        <w:pStyle w:val="NormalWeb"/>
      </w:pPr>
      <w:r>
        <w:t>Mitigación:</w:t>
      </w:r>
      <w:r>
        <w:br/>
        <w:t>Garantizar un número mínimo de preguntas disponibles.</w:t>
      </w:r>
    </w:p>
    <w:p w14:paraId="3E3E674B" w14:textId="77777777" w:rsidR="005E0BC9" w:rsidRDefault="005E0BC9" w:rsidP="005E0BC9">
      <w:pPr>
        <w:jc w:val="left"/>
      </w:pPr>
      <w:r>
        <w:pict w14:anchorId="17014A3C">
          <v:rect id="_x0000_i1036" style="width:0;height:1.5pt" o:hrstd="t" o:hr="t" fillcolor="#a0a0a0" stroked="f"/>
        </w:pict>
      </w:r>
    </w:p>
    <w:p w14:paraId="7B0D7E30" w14:textId="77777777" w:rsidR="005E0BC9" w:rsidRDefault="005E0BC9" w:rsidP="005E0BC9">
      <w:pPr>
        <w:pStyle w:val="Ttulo4"/>
      </w:pPr>
      <w:r>
        <w:t>3. Respuestas Incompletas</w:t>
      </w:r>
    </w:p>
    <w:p w14:paraId="4FAEDE63" w14:textId="77777777" w:rsidR="005E0BC9" w:rsidRDefault="005E0BC9" w:rsidP="005E0BC9">
      <w:pPr>
        <w:pStyle w:val="NormalWeb"/>
      </w:pPr>
      <w:r>
        <w:t>Problema:</w:t>
      </w:r>
      <w:r>
        <w:br/>
        <w:t>Usuario finaliza examen sin responder todo.</w:t>
      </w:r>
    </w:p>
    <w:p w14:paraId="02966BFD" w14:textId="77777777" w:rsidR="005E0BC9" w:rsidRDefault="005E0BC9" w:rsidP="005E0BC9">
      <w:pPr>
        <w:pStyle w:val="NormalWeb"/>
      </w:pPr>
      <w:r>
        <w:t>Mitigación:</w:t>
      </w:r>
      <w:r>
        <w:br/>
        <w:t>Advertir antes de enviar.</w:t>
      </w:r>
    </w:p>
    <w:p w14:paraId="5FB96B3A" w14:textId="77777777" w:rsidR="005E0BC9" w:rsidRDefault="005E0BC9" w:rsidP="005E0BC9">
      <w:pPr>
        <w:jc w:val="left"/>
      </w:pPr>
      <w:r>
        <w:pict w14:anchorId="278998BF">
          <v:rect id="_x0000_i1037" style="width:0;height:1.5pt" o:hrstd="t" o:hr="t" fillcolor="#a0a0a0" stroked="f"/>
        </w:pict>
      </w:r>
    </w:p>
    <w:p w14:paraId="67537141" w14:textId="77777777" w:rsidR="005E0BC9" w:rsidRDefault="005E0BC9" w:rsidP="005E0BC9">
      <w:pPr>
        <w:pStyle w:val="Ttulo4"/>
      </w:pPr>
      <w:r>
        <w:t>4. Sesiones Interrumpidas</w:t>
      </w:r>
    </w:p>
    <w:p w14:paraId="072CABA6" w14:textId="77777777" w:rsidR="005E0BC9" w:rsidRDefault="005E0BC9" w:rsidP="005E0BC9">
      <w:pPr>
        <w:pStyle w:val="NormalWeb"/>
      </w:pPr>
      <w:r>
        <w:t>Problema:</w:t>
      </w:r>
      <w:r>
        <w:br/>
        <w:t>Cierre accidental del navegador.</w:t>
      </w:r>
    </w:p>
    <w:p w14:paraId="57C1BB65" w14:textId="77777777" w:rsidR="005E0BC9" w:rsidRDefault="005E0BC9" w:rsidP="005E0BC9">
      <w:pPr>
        <w:pStyle w:val="NormalWeb"/>
      </w:pPr>
      <w:r>
        <w:lastRenderedPageBreak/>
        <w:t>Mitigación:</w:t>
      </w:r>
      <w:r>
        <w:br/>
        <w:t>Guardar progreso automáticamente.</w:t>
      </w:r>
    </w:p>
    <w:p w14:paraId="3E3F0575" w14:textId="77777777" w:rsidR="005E0BC9" w:rsidRDefault="005E0BC9" w:rsidP="005E0BC9">
      <w:pPr>
        <w:jc w:val="left"/>
      </w:pPr>
      <w:r>
        <w:pict w14:anchorId="64B58CA9">
          <v:rect id="_x0000_i1038" style="width:0;height:1.5pt" o:hrstd="t" o:hr="t" fillcolor="#a0a0a0" stroked="f"/>
        </w:pict>
      </w:r>
    </w:p>
    <w:p w14:paraId="12C12556" w14:textId="77777777" w:rsidR="005E0BC9" w:rsidRDefault="005E0BC9" w:rsidP="005E0BC9">
      <w:pPr>
        <w:pStyle w:val="Ttulo4"/>
      </w:pPr>
      <w:r>
        <w:t>5. Sesgo Estadístico</w:t>
      </w:r>
    </w:p>
    <w:p w14:paraId="16C200D4" w14:textId="77777777" w:rsidR="005E0BC9" w:rsidRDefault="005E0BC9" w:rsidP="005E0BC9">
      <w:pPr>
        <w:pStyle w:val="NormalWeb"/>
      </w:pPr>
      <w:r>
        <w:t>Problema:</w:t>
      </w:r>
      <w:r>
        <w:br/>
        <w:t>Algunas categorías podrían aparecer con demasiada frecuencia.</w:t>
      </w:r>
    </w:p>
    <w:p w14:paraId="2BA67B6A" w14:textId="77777777" w:rsidR="005E0BC9" w:rsidRDefault="005E0BC9" w:rsidP="005E0BC9">
      <w:pPr>
        <w:pStyle w:val="NormalWeb"/>
      </w:pPr>
      <w:r>
        <w:t>Mitigación:</w:t>
      </w:r>
      <w:r>
        <w:br/>
        <w:t>Usar selección ponderada por categoría.</w:t>
      </w:r>
    </w:p>
    <w:p w14:paraId="2CD96667" w14:textId="77777777" w:rsidR="005E0BC9" w:rsidRDefault="005E0BC9" w:rsidP="005E0BC9">
      <w:pPr>
        <w:jc w:val="left"/>
      </w:pPr>
      <w:r>
        <w:pict w14:anchorId="23E20EDB">
          <v:rect id="_x0000_i1039" style="width:0;height:1.5pt" o:hrstd="t" o:hr="t" fillcolor="#a0a0a0" stroked="f"/>
        </w:pict>
      </w:r>
    </w:p>
    <w:p w14:paraId="2B3A4F8A" w14:textId="77777777" w:rsidR="005E0BC9" w:rsidRDefault="005E0BC9" w:rsidP="005E0BC9">
      <w:pPr>
        <w:pStyle w:val="Ttulo3"/>
        <w:jc w:val="left"/>
      </w:pPr>
      <w:r>
        <w:t>12. Consideraciones de Diseño</w:t>
      </w:r>
    </w:p>
    <w:p w14:paraId="770A3DF7" w14:textId="77777777" w:rsidR="005E0BC9" w:rsidRDefault="005E0BC9" w:rsidP="005E0BC9">
      <w:pPr>
        <w:pStyle w:val="Ttulo4"/>
      </w:pPr>
      <w:r>
        <w:t>Opción A: Selección Totalmente Aleatoria</w:t>
      </w:r>
    </w:p>
    <w:p w14:paraId="5EF82EF4" w14:textId="77777777" w:rsidR="005E0BC9" w:rsidRDefault="005E0BC9" w:rsidP="005E0BC9">
      <w:pPr>
        <w:pStyle w:val="NormalWeb"/>
      </w:pPr>
      <w:r>
        <w:t>Ventajas:</w:t>
      </w:r>
    </w:p>
    <w:p w14:paraId="722E3B27" w14:textId="77777777" w:rsidR="005E0BC9" w:rsidRDefault="005E0BC9" w:rsidP="005E0BC9">
      <w:pPr>
        <w:pStyle w:val="NormalWeb"/>
        <w:numPr>
          <w:ilvl w:val="0"/>
          <w:numId w:val="16"/>
        </w:numPr>
      </w:pPr>
      <w:r>
        <w:t>Implementación sencilla.</w:t>
      </w:r>
    </w:p>
    <w:p w14:paraId="72A03250" w14:textId="77777777" w:rsidR="005E0BC9" w:rsidRDefault="005E0BC9" w:rsidP="005E0BC9">
      <w:pPr>
        <w:pStyle w:val="NormalWeb"/>
        <w:numPr>
          <w:ilvl w:val="0"/>
          <w:numId w:val="16"/>
        </w:numPr>
      </w:pPr>
      <w:r>
        <w:t>Fácil mantenimiento.</w:t>
      </w:r>
    </w:p>
    <w:p w14:paraId="06B71DAE" w14:textId="77777777" w:rsidR="005E0BC9" w:rsidRDefault="005E0BC9" w:rsidP="005E0BC9">
      <w:pPr>
        <w:pStyle w:val="NormalWeb"/>
      </w:pPr>
      <w:r>
        <w:t>Desventajas:</w:t>
      </w:r>
    </w:p>
    <w:p w14:paraId="39FA3E01" w14:textId="77777777" w:rsidR="005E0BC9" w:rsidRDefault="005E0BC9" w:rsidP="005E0BC9">
      <w:pPr>
        <w:pStyle w:val="NormalWeb"/>
        <w:numPr>
          <w:ilvl w:val="0"/>
          <w:numId w:val="17"/>
        </w:numPr>
      </w:pPr>
      <w:r>
        <w:t>Cobertura temática inconsistente.</w:t>
      </w:r>
    </w:p>
    <w:p w14:paraId="50298321" w14:textId="77777777" w:rsidR="005E0BC9" w:rsidRDefault="005E0BC9" w:rsidP="005E0BC9">
      <w:pPr>
        <w:pStyle w:val="Ttulo4"/>
      </w:pPr>
      <w:r>
        <w:t>Opción B: Selección Balanceada por Categoría</w:t>
      </w:r>
    </w:p>
    <w:p w14:paraId="63986FDD" w14:textId="77777777" w:rsidR="005E0BC9" w:rsidRDefault="005E0BC9" w:rsidP="005E0BC9">
      <w:pPr>
        <w:pStyle w:val="NormalWeb"/>
      </w:pPr>
      <w:r>
        <w:t>Ejemplo:</w:t>
      </w:r>
    </w:p>
    <w:p w14:paraId="6A085A2F" w14:textId="77777777" w:rsidR="005E0BC9" w:rsidRDefault="005E0BC9" w:rsidP="005E0BC9">
      <w:pPr>
        <w:pStyle w:val="NormalWeb"/>
        <w:numPr>
          <w:ilvl w:val="0"/>
          <w:numId w:val="18"/>
        </w:numPr>
      </w:pPr>
      <w:r>
        <w:t>10 preguntas de reglamentación</w:t>
      </w:r>
    </w:p>
    <w:p w14:paraId="5D78A24D" w14:textId="77777777" w:rsidR="005E0BC9" w:rsidRDefault="005E0BC9" w:rsidP="005E0BC9">
      <w:pPr>
        <w:pStyle w:val="NormalWeb"/>
        <w:numPr>
          <w:ilvl w:val="0"/>
          <w:numId w:val="18"/>
        </w:numPr>
      </w:pPr>
      <w:r>
        <w:t>10 de electrónica</w:t>
      </w:r>
    </w:p>
    <w:p w14:paraId="77F74D05" w14:textId="77777777" w:rsidR="005E0BC9" w:rsidRDefault="005E0BC9" w:rsidP="005E0BC9">
      <w:pPr>
        <w:pStyle w:val="NormalWeb"/>
        <w:numPr>
          <w:ilvl w:val="0"/>
          <w:numId w:val="18"/>
        </w:numPr>
      </w:pPr>
      <w:r>
        <w:t>10 de operación</w:t>
      </w:r>
    </w:p>
    <w:p w14:paraId="6552ABFB" w14:textId="77777777" w:rsidR="005E0BC9" w:rsidRDefault="005E0BC9" w:rsidP="005E0BC9">
      <w:pPr>
        <w:pStyle w:val="NormalWeb"/>
        <w:numPr>
          <w:ilvl w:val="0"/>
          <w:numId w:val="18"/>
        </w:numPr>
      </w:pPr>
      <w:r>
        <w:t>5 de seguridad</w:t>
      </w:r>
    </w:p>
    <w:p w14:paraId="2F9C9D11" w14:textId="77777777" w:rsidR="005E0BC9" w:rsidRDefault="005E0BC9" w:rsidP="005E0BC9">
      <w:pPr>
        <w:pStyle w:val="NormalWeb"/>
      </w:pPr>
      <w:r>
        <w:t>Ventajas:</w:t>
      </w:r>
    </w:p>
    <w:p w14:paraId="264269B2" w14:textId="77777777" w:rsidR="005E0BC9" w:rsidRDefault="005E0BC9" w:rsidP="005E0BC9">
      <w:pPr>
        <w:pStyle w:val="NormalWeb"/>
        <w:numPr>
          <w:ilvl w:val="0"/>
          <w:numId w:val="19"/>
        </w:numPr>
      </w:pPr>
      <w:r>
        <w:t>Simula mejor el examen real.</w:t>
      </w:r>
    </w:p>
    <w:p w14:paraId="5CDDA74E" w14:textId="77777777" w:rsidR="005E0BC9" w:rsidRDefault="005E0BC9" w:rsidP="005E0BC9">
      <w:pPr>
        <w:pStyle w:val="NormalWeb"/>
      </w:pPr>
      <w:r>
        <w:t>Desventajas:</w:t>
      </w:r>
    </w:p>
    <w:p w14:paraId="3E684CC7" w14:textId="77777777" w:rsidR="005E0BC9" w:rsidRDefault="005E0BC9" w:rsidP="005E0BC9">
      <w:pPr>
        <w:pStyle w:val="NormalWeb"/>
        <w:numPr>
          <w:ilvl w:val="0"/>
          <w:numId w:val="20"/>
        </w:numPr>
      </w:pPr>
      <w:r>
        <w:t>Mayor complejidad.</w:t>
      </w:r>
    </w:p>
    <w:p w14:paraId="42564848" w14:textId="77777777" w:rsidR="005E0BC9" w:rsidRDefault="005E0BC9" w:rsidP="005E0BC9">
      <w:pPr>
        <w:jc w:val="left"/>
      </w:pPr>
      <w:r>
        <w:pict w14:anchorId="3260AAC5">
          <v:rect id="_x0000_i1040" style="width:0;height:1.5pt" o:hrstd="t" o:hr="t" fillcolor="#a0a0a0" stroked="f"/>
        </w:pict>
      </w:r>
    </w:p>
    <w:p w14:paraId="031FD1C5" w14:textId="77777777" w:rsidR="005E0BC9" w:rsidRDefault="005E0BC9" w:rsidP="005E0BC9">
      <w:pPr>
        <w:pStyle w:val="Ttulo3"/>
        <w:jc w:val="left"/>
      </w:pPr>
      <w:r>
        <w:t>13. Recomendación</w:t>
      </w:r>
    </w:p>
    <w:p w14:paraId="76BF1D59" w14:textId="77777777" w:rsidR="005E0BC9" w:rsidRDefault="005E0BC9" w:rsidP="005E0BC9">
      <w:pPr>
        <w:pStyle w:val="NormalWeb"/>
      </w:pPr>
      <w:r>
        <w:lastRenderedPageBreak/>
        <w:t>Para una primera versión:</w:t>
      </w:r>
    </w:p>
    <w:p w14:paraId="1CD5D4AD" w14:textId="77777777" w:rsidR="005E0BC9" w:rsidRDefault="005E0BC9" w:rsidP="005E0BC9">
      <w:pPr>
        <w:pStyle w:val="NormalWeb"/>
        <w:numPr>
          <w:ilvl w:val="0"/>
          <w:numId w:val="21"/>
        </w:numPr>
      </w:pPr>
      <w:r>
        <w:t>Utilizar un archivo JSON para almacenar preguntas.</w:t>
      </w:r>
    </w:p>
    <w:p w14:paraId="524CA645" w14:textId="77777777" w:rsidR="005E0BC9" w:rsidRDefault="005E0BC9" w:rsidP="005E0BC9">
      <w:pPr>
        <w:pStyle w:val="NormalWeb"/>
        <w:numPr>
          <w:ilvl w:val="0"/>
          <w:numId w:val="21"/>
        </w:numPr>
      </w:pPr>
      <w:r>
        <w:t>Seleccionar 35 preguntas aleatorias sin repetición.</w:t>
      </w:r>
    </w:p>
    <w:p w14:paraId="61939276" w14:textId="77777777" w:rsidR="005E0BC9" w:rsidRDefault="005E0BC9" w:rsidP="005E0BC9">
      <w:pPr>
        <w:pStyle w:val="NormalWeb"/>
        <w:numPr>
          <w:ilvl w:val="0"/>
          <w:numId w:val="21"/>
        </w:numPr>
      </w:pPr>
      <w:r>
        <w:t>Calificar automáticamente.</w:t>
      </w:r>
    </w:p>
    <w:p w14:paraId="75669A32" w14:textId="77777777" w:rsidR="005E0BC9" w:rsidRDefault="005E0BC9" w:rsidP="005E0BC9">
      <w:pPr>
        <w:pStyle w:val="NormalWeb"/>
        <w:numPr>
          <w:ilvl w:val="0"/>
          <w:numId w:val="21"/>
        </w:numPr>
      </w:pPr>
      <w:r>
        <w:t>Mostrar porcentaje final.</w:t>
      </w:r>
    </w:p>
    <w:p w14:paraId="7C366E7D" w14:textId="77777777" w:rsidR="005E0BC9" w:rsidRDefault="005E0BC9" w:rsidP="005E0BC9">
      <w:pPr>
        <w:pStyle w:val="NormalWeb"/>
        <w:numPr>
          <w:ilvl w:val="0"/>
          <w:numId w:val="21"/>
        </w:numPr>
      </w:pPr>
      <w:r>
        <w:t>Implementar una arquitectura modular para facilitar futuras mejoras.</w:t>
      </w:r>
    </w:p>
    <w:p w14:paraId="4F39BB34" w14:textId="77777777" w:rsidR="005E0BC9" w:rsidRDefault="005E0BC9" w:rsidP="005E0BC9">
      <w:pPr>
        <w:pStyle w:val="NormalWeb"/>
      </w:pPr>
      <w:r>
        <w:t>Esta solución permite desarrollar rápidamente un simulador funcional y posteriormente agregar estadísticas, autenticación, historial de exámenes y análisis avanzado del desempeño del estudiante.</w:t>
      </w:r>
    </w:p>
    <w:p w14:paraId="74CF953A" w14:textId="77777777" w:rsidR="005E0BC9" w:rsidRDefault="005E0BC9" w:rsidP="005E0BC9">
      <w:pPr>
        <w:pStyle w:val="NormalWeb"/>
      </w:pPr>
      <w:r>
        <w:t xml:space="preserve">Desde una perspectiva de diseño, añadiría una mejora importante: almacenar cada pregunta con una </w:t>
      </w:r>
      <w:r>
        <w:rPr>
          <w:rStyle w:val="Textoennegrita"/>
        </w:rPr>
        <w:t>categoría</w:t>
      </w:r>
      <w:r>
        <w:t xml:space="preserve"> y un </w:t>
      </w:r>
      <w:r>
        <w:rPr>
          <w:rStyle w:val="Textoennegrita"/>
        </w:rPr>
        <w:t>nivel de dificultad</w:t>
      </w:r>
      <w:r>
        <w:t>. Esto permitirá en el futuro generar exámenes más realistas (por ejemplo, 35 preguntas distribuidas por tema) y ofrecer reportes como “Electrónica: 60% de aciertos” o “Reglamentación: 90% de aciertos”, lo que suele ser mucho más útil para estudiar que una puntuación global.</w:t>
      </w:r>
    </w:p>
    <w:p w14:paraId="49E5DFA9" w14:textId="77777777" w:rsidR="005E0BC9" w:rsidRPr="00EE6306" w:rsidRDefault="005E0BC9" w:rsidP="005E0BC9">
      <w:pPr>
        <w:jc w:val="left"/>
      </w:pPr>
    </w:p>
    <w:p w14:paraId="17028454" w14:textId="77777777" w:rsidR="000359D1" w:rsidRPr="005E0BC9" w:rsidRDefault="000359D1" w:rsidP="005E0BC9">
      <w:pPr>
        <w:jc w:val="left"/>
      </w:pPr>
    </w:p>
    <w:sectPr w:rsidR="000359D1" w:rsidRPr="005E0BC9" w:rsidSect="00CE7F24">
      <w:headerReference w:type="default" r:id="rId11"/>
      <w:footerReference w:type="even" r:id="rId12"/>
      <w:footerReference w:type="default" r:id="rId13"/>
      <w:pgSz w:w="11906" w:h="16838" w:code="9"/>
      <w:pgMar w:top="1210" w:right="1267" w:bottom="1210" w:left="1267" w:header="1181"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5233A" w14:textId="77777777" w:rsidR="005E0BC9" w:rsidRDefault="005E0BC9" w:rsidP="009B2968">
      <w:r>
        <w:separator/>
      </w:r>
    </w:p>
  </w:endnote>
  <w:endnote w:type="continuationSeparator" w:id="0">
    <w:p w14:paraId="105212BE" w14:textId="77777777" w:rsidR="005E0BC9" w:rsidRDefault="005E0BC9" w:rsidP="009B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413218877"/>
      <w:docPartObj>
        <w:docPartGallery w:val="Page Numbers (Bottom of Page)"/>
        <w:docPartUnique/>
      </w:docPartObj>
    </w:sdtPr>
    <w:sdtEndPr>
      <w:rPr>
        <w:rStyle w:val="Nmerodepgina"/>
      </w:rPr>
    </w:sdtEndPr>
    <w:sdtContent>
      <w:p w14:paraId="38330B41" w14:textId="77777777" w:rsidR="009B2968" w:rsidRDefault="009B2968" w:rsidP="00E832AC">
        <w:pPr>
          <w:pStyle w:val="Piedepgina"/>
          <w:rPr>
            <w:rStyle w:val="Nmerodepgina"/>
          </w:rPr>
        </w:pPr>
        <w:r>
          <w:rPr>
            <w:rStyle w:val="Nmerodepgina"/>
            <w:lang w:bidi="es-ES"/>
          </w:rPr>
          <w:fldChar w:fldCharType="begin"/>
        </w:r>
        <w:r>
          <w:rPr>
            <w:rStyle w:val="Nmerodepgina"/>
            <w:lang w:bidi="es-ES"/>
          </w:rPr>
          <w:instrText xml:space="preserve"> PAGE </w:instrText>
        </w:r>
        <w:r>
          <w:rPr>
            <w:rStyle w:val="Nmerodepgina"/>
            <w:lang w:bidi="es-ES"/>
          </w:rPr>
          <w:fldChar w:fldCharType="end"/>
        </w:r>
      </w:p>
    </w:sdtContent>
  </w:sdt>
  <w:p w14:paraId="1943836C" w14:textId="77777777" w:rsidR="009B2968" w:rsidRDefault="009B2968" w:rsidP="00E832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841BA" w14:textId="77777777" w:rsidR="009B2968" w:rsidRDefault="00E832AC" w:rsidP="00E832AC">
    <w:pPr>
      <w:pStyle w:val="Piedepgina"/>
      <w:rPr>
        <w:rStyle w:val="Nmerodepgina"/>
        <w:noProof/>
      </w:rPr>
    </w:pPr>
    <w:r w:rsidRPr="00E832AC">
      <w:rPr>
        <w:noProof/>
        <w:lang w:bidi="es-ES"/>
      </w:rPr>
      <w:t xml:space="preserve">PÁGINA </w:t>
    </w:r>
    <w:sdt>
      <w:sdtPr>
        <w:rPr>
          <w:rStyle w:val="Nmerodepgina"/>
          <w:noProof/>
        </w:rPr>
        <w:id w:val="-601500411"/>
        <w:docPartObj>
          <w:docPartGallery w:val="Page Numbers (Bottom of Page)"/>
          <w:docPartUnique/>
        </w:docPartObj>
      </w:sdtPr>
      <w:sdtEndPr>
        <w:rPr>
          <w:rStyle w:val="Nmerodepgina"/>
        </w:rPr>
      </w:sdtEndPr>
      <w:sdtContent>
        <w:r w:rsidR="009B2968">
          <w:rPr>
            <w:rStyle w:val="Nmerodepgina"/>
            <w:noProof/>
            <w:lang w:bidi="es-ES"/>
          </w:rPr>
          <w:fldChar w:fldCharType="begin"/>
        </w:r>
        <w:r w:rsidR="009B2968">
          <w:rPr>
            <w:rStyle w:val="Nmerodepgina"/>
            <w:noProof/>
            <w:lang w:bidi="es-ES"/>
          </w:rPr>
          <w:instrText xml:space="preserve"> PAGE </w:instrText>
        </w:r>
        <w:r w:rsidR="009B2968">
          <w:rPr>
            <w:rStyle w:val="Nmerodepgina"/>
            <w:noProof/>
            <w:lang w:bidi="es-ES"/>
          </w:rPr>
          <w:fldChar w:fldCharType="separate"/>
        </w:r>
        <w:r w:rsidR="00A123DD">
          <w:rPr>
            <w:rStyle w:val="Nmerodepgina"/>
            <w:noProof/>
            <w:lang w:bidi="es-ES"/>
          </w:rPr>
          <w:t>2</w:t>
        </w:r>
        <w:r w:rsidR="009B2968">
          <w:rPr>
            <w:rStyle w:val="Nmerodepgina"/>
            <w:noProof/>
            <w:lang w:bidi="es-E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AB58D" w14:textId="77777777" w:rsidR="005E0BC9" w:rsidRDefault="005E0BC9" w:rsidP="009B2968">
      <w:r>
        <w:separator/>
      </w:r>
    </w:p>
  </w:footnote>
  <w:footnote w:type="continuationSeparator" w:id="0">
    <w:p w14:paraId="1F7C3B24" w14:textId="77777777" w:rsidR="005E0BC9" w:rsidRDefault="005E0BC9" w:rsidP="009B2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5731F" w14:textId="7DBF0A20" w:rsidR="009B2968" w:rsidRPr="009B2968" w:rsidRDefault="009B2968" w:rsidP="00E832AC">
    <w:pPr>
      <w:pStyle w:val="Encabezado"/>
    </w:pPr>
    <w:r w:rsidRPr="00E44B70">
      <w:rPr>
        <w:noProof/>
        <w:lang w:bidi="es-ES"/>
      </w:rPr>
      <mc:AlternateContent>
        <mc:Choice Requires="wps">
          <w:drawing>
            <wp:inline distT="0" distB="0" distL="0" distR="0" wp14:anchorId="44CD0C29" wp14:editId="433F5749">
              <wp:extent cx="6076171" cy="45719"/>
              <wp:effectExtent l="0" t="0" r="1270" b="0"/>
              <wp:docPr id="5"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V="1">
                        <a:off x="0" y="0"/>
                        <a:ext cx="6076171" cy="45719"/>
                      </a:xfrm>
                      <a:prstGeom prst="rect">
                        <a:avLst/>
                      </a:prstGeom>
                      <a:solidFill>
                        <a:schemeClr val="accent1"/>
                      </a:solidFill>
                      <a:ln w="25400" cap="flat">
                        <a:no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inline>
          </w:drawing>
        </mc:Choice>
        <mc:Fallback>
          <w:pict>
            <v:rect w14:anchorId="4765C6E3" id="Rectángulo 5" o:spid="_x0000_s1026" alt="&quot;&quot;" style="width:478.45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" fillcolor="#e2b80f [3204]" stroked="f" strokeweight="2pt">
              <v:stroke miterlimit="4"/>
              <v:textbox inset="3pt,3pt,3pt,3pt"/>
              <w10:anchorlock/>
            </v:rect>
          </w:pict>
        </mc:Fallback>
      </mc:AlternateContent>
    </w:r>
    <w:r>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930B7"/>
    <w:multiLevelType w:val="multilevel"/>
    <w:tmpl w:val="11C2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054B8"/>
    <w:multiLevelType w:val="multilevel"/>
    <w:tmpl w:val="99E2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86047"/>
    <w:multiLevelType w:val="multilevel"/>
    <w:tmpl w:val="7E5A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36CB7"/>
    <w:multiLevelType w:val="multilevel"/>
    <w:tmpl w:val="EC449A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737301"/>
    <w:multiLevelType w:val="multilevel"/>
    <w:tmpl w:val="9BA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02E82"/>
    <w:multiLevelType w:val="multilevel"/>
    <w:tmpl w:val="E43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411F4"/>
    <w:multiLevelType w:val="multilevel"/>
    <w:tmpl w:val="01A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04C86"/>
    <w:multiLevelType w:val="multilevel"/>
    <w:tmpl w:val="E57A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035D8"/>
    <w:multiLevelType w:val="multilevel"/>
    <w:tmpl w:val="C7CA0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330602"/>
    <w:multiLevelType w:val="multilevel"/>
    <w:tmpl w:val="72D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D667A"/>
    <w:multiLevelType w:val="multilevel"/>
    <w:tmpl w:val="2CE6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D4009"/>
    <w:multiLevelType w:val="multilevel"/>
    <w:tmpl w:val="C50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B6F61"/>
    <w:multiLevelType w:val="multilevel"/>
    <w:tmpl w:val="74CC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8595F"/>
    <w:multiLevelType w:val="multilevel"/>
    <w:tmpl w:val="C8108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C5215E"/>
    <w:multiLevelType w:val="multilevel"/>
    <w:tmpl w:val="7EE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21623"/>
    <w:multiLevelType w:val="multilevel"/>
    <w:tmpl w:val="D218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F6813"/>
    <w:multiLevelType w:val="multilevel"/>
    <w:tmpl w:val="DFE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744E2"/>
    <w:multiLevelType w:val="multilevel"/>
    <w:tmpl w:val="CE0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40C12"/>
    <w:multiLevelType w:val="multilevel"/>
    <w:tmpl w:val="5F62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F7370"/>
    <w:multiLevelType w:val="multilevel"/>
    <w:tmpl w:val="CD68AE2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4124EC"/>
    <w:multiLevelType w:val="multilevel"/>
    <w:tmpl w:val="54B4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720313">
    <w:abstractNumId w:val="17"/>
  </w:num>
  <w:num w:numId="2" w16cid:durableId="78916391">
    <w:abstractNumId w:val="11"/>
  </w:num>
  <w:num w:numId="3" w16cid:durableId="1007904682">
    <w:abstractNumId w:val="18"/>
  </w:num>
  <w:num w:numId="4" w16cid:durableId="583300037">
    <w:abstractNumId w:val="7"/>
  </w:num>
  <w:num w:numId="5" w16cid:durableId="323164320">
    <w:abstractNumId w:val="5"/>
  </w:num>
  <w:num w:numId="6" w16cid:durableId="2029866946">
    <w:abstractNumId w:val="14"/>
  </w:num>
  <w:num w:numId="7" w16cid:durableId="2062753170">
    <w:abstractNumId w:val="9"/>
  </w:num>
  <w:num w:numId="8" w16cid:durableId="452335299">
    <w:abstractNumId w:val="6"/>
  </w:num>
  <w:num w:numId="9" w16cid:durableId="1547638167">
    <w:abstractNumId w:val="13"/>
  </w:num>
  <w:num w:numId="10" w16cid:durableId="133494">
    <w:abstractNumId w:val="3"/>
  </w:num>
  <w:num w:numId="11" w16cid:durableId="445582467">
    <w:abstractNumId w:val="19"/>
  </w:num>
  <w:num w:numId="12" w16cid:durableId="518278429">
    <w:abstractNumId w:val="0"/>
  </w:num>
  <w:num w:numId="13" w16cid:durableId="173109025">
    <w:abstractNumId w:val="4"/>
  </w:num>
  <w:num w:numId="14" w16cid:durableId="366834085">
    <w:abstractNumId w:val="10"/>
  </w:num>
  <w:num w:numId="15" w16cid:durableId="670986534">
    <w:abstractNumId w:val="16"/>
  </w:num>
  <w:num w:numId="16" w16cid:durableId="289867535">
    <w:abstractNumId w:val="12"/>
  </w:num>
  <w:num w:numId="17" w16cid:durableId="2084133690">
    <w:abstractNumId w:val="1"/>
  </w:num>
  <w:num w:numId="18" w16cid:durableId="2016107004">
    <w:abstractNumId w:val="20"/>
  </w:num>
  <w:num w:numId="19" w16cid:durableId="1807159275">
    <w:abstractNumId w:val="2"/>
  </w:num>
  <w:num w:numId="20" w16cid:durableId="1552182498">
    <w:abstractNumId w:val="15"/>
  </w:num>
  <w:num w:numId="21" w16cid:durableId="16538268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C9"/>
    <w:rsid w:val="000114EB"/>
    <w:rsid w:val="000359D1"/>
    <w:rsid w:val="00075273"/>
    <w:rsid w:val="00086AFE"/>
    <w:rsid w:val="00187632"/>
    <w:rsid w:val="00191A35"/>
    <w:rsid w:val="001C6FE6"/>
    <w:rsid w:val="001D390E"/>
    <w:rsid w:val="00211CE6"/>
    <w:rsid w:val="002366C9"/>
    <w:rsid w:val="00363EF9"/>
    <w:rsid w:val="003A7DA5"/>
    <w:rsid w:val="003E6AB7"/>
    <w:rsid w:val="005526B1"/>
    <w:rsid w:val="005E0BC9"/>
    <w:rsid w:val="006C60E6"/>
    <w:rsid w:val="00952F7D"/>
    <w:rsid w:val="009A380C"/>
    <w:rsid w:val="009B2968"/>
    <w:rsid w:val="009B72D4"/>
    <w:rsid w:val="009D4923"/>
    <w:rsid w:val="00A07DCE"/>
    <w:rsid w:val="00A123DD"/>
    <w:rsid w:val="00A226F8"/>
    <w:rsid w:val="00A602AF"/>
    <w:rsid w:val="00A64F96"/>
    <w:rsid w:val="00AE2317"/>
    <w:rsid w:val="00BF5EE2"/>
    <w:rsid w:val="00C3007A"/>
    <w:rsid w:val="00C95220"/>
    <w:rsid w:val="00CE7F24"/>
    <w:rsid w:val="00D6792E"/>
    <w:rsid w:val="00E44B70"/>
    <w:rsid w:val="00E832AC"/>
    <w:rsid w:val="00EA4A50"/>
    <w:rsid w:val="00F43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642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6"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BC9"/>
    <w:pPr>
      <w:spacing w:after="160" w:line="264" w:lineRule="auto"/>
      <w:jc w:val="both"/>
    </w:pPr>
    <w:rPr>
      <w:sz w:val="22"/>
      <w:szCs w:val="22"/>
    </w:rPr>
  </w:style>
  <w:style w:type="paragraph" w:styleId="Ttulo1">
    <w:name w:val="heading 1"/>
    <w:basedOn w:val="Normal"/>
    <w:next w:val="Normal"/>
    <w:link w:val="Ttulo1Car"/>
    <w:qFormat/>
    <w:rsid w:val="009B72D4"/>
    <w:pPr>
      <w:outlineLvl w:val="0"/>
    </w:pPr>
    <w:rPr>
      <w:rFonts w:asciiTheme="majorHAnsi" w:hAnsiTheme="majorHAnsi"/>
      <w:b/>
      <w:sz w:val="80"/>
      <w:szCs w:val="80"/>
    </w:rPr>
  </w:style>
  <w:style w:type="paragraph" w:styleId="Ttulo2">
    <w:name w:val="heading 2"/>
    <w:basedOn w:val="Normal"/>
    <w:next w:val="Normal"/>
    <w:link w:val="Ttulo2Car"/>
    <w:uiPriority w:val="1"/>
    <w:qFormat/>
    <w:rsid w:val="009B72D4"/>
    <w:pPr>
      <w:outlineLvl w:val="1"/>
    </w:pPr>
    <w:rPr>
      <w:rFonts w:asciiTheme="majorHAnsi" w:hAnsiTheme="majorHAnsi"/>
      <w:sz w:val="36"/>
      <w:szCs w:val="36"/>
    </w:rPr>
  </w:style>
  <w:style w:type="paragraph" w:styleId="Ttulo3">
    <w:name w:val="heading 3"/>
    <w:basedOn w:val="Normal"/>
    <w:next w:val="Normal"/>
    <w:link w:val="Ttulo3Car"/>
    <w:uiPriority w:val="9"/>
    <w:qFormat/>
    <w:rsid w:val="009B72D4"/>
    <w:pPr>
      <w:jc w:val="center"/>
      <w:outlineLvl w:val="2"/>
    </w:pPr>
    <w:rPr>
      <w:rFonts w:asciiTheme="majorHAnsi" w:hAnsiTheme="majorHAnsi"/>
      <w:b/>
      <w:color w:val="000000" w:themeColor="text1"/>
      <w:sz w:val="44"/>
      <w:szCs w:val="36"/>
    </w:rPr>
  </w:style>
  <w:style w:type="paragraph" w:styleId="Ttulo4">
    <w:name w:val="heading 4"/>
    <w:basedOn w:val="Normal"/>
    <w:next w:val="Normal"/>
    <w:link w:val="Ttulo4Car"/>
    <w:uiPriority w:val="9"/>
    <w:qFormat/>
    <w:rsid w:val="005E0BC9"/>
    <w:pPr>
      <w:ind w:right="567"/>
      <w:jc w:val="left"/>
      <w:outlineLvl w:val="3"/>
    </w:pPr>
    <w:rPr>
      <w:b/>
      <w:sz w:val="32"/>
      <w:szCs w:val="32"/>
    </w:rPr>
  </w:style>
  <w:style w:type="paragraph" w:styleId="Ttulo5">
    <w:name w:val="heading 5"/>
    <w:basedOn w:val="Texto"/>
    <w:next w:val="Normal"/>
    <w:link w:val="Ttulo5Car"/>
    <w:uiPriority w:val="9"/>
    <w:qFormat/>
    <w:rsid w:val="00E832AC"/>
    <w:pPr>
      <w:outlineLvl w:val="4"/>
    </w:pPr>
    <w:rPr>
      <w:b/>
      <w:color w:val="E2B80F"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limitadorgrfico">
    <w:name w:val="Delimitador gráfico"/>
    <w:basedOn w:val="Normal"/>
    <w:uiPriority w:val="8"/>
    <w:qFormat/>
    <w:rsid w:val="00A602AF"/>
    <w:rPr>
      <w:sz w:val="10"/>
    </w:rPr>
  </w:style>
  <w:style w:type="table" w:styleId="Tablaconcuadrcula">
    <w:name w:val="Table Grid"/>
    <w:basedOn w:val="Tablanormal"/>
    <w:uiPriority w:val="39"/>
    <w:rsid w:val="00A60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602AF"/>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9B72D4"/>
    <w:rPr>
      <w:rFonts w:ascii="Times New Roman" w:hAnsi="Times New Roman" w:cs="Times New Roman"/>
      <w:sz w:val="18"/>
      <w:szCs w:val="18"/>
    </w:rPr>
  </w:style>
  <w:style w:type="character" w:customStyle="1" w:styleId="Ttulo1Car">
    <w:name w:val="Título 1 Car"/>
    <w:basedOn w:val="Fuentedeprrafopredeter"/>
    <w:link w:val="Ttulo1"/>
    <w:rsid w:val="009B72D4"/>
    <w:rPr>
      <w:rFonts w:asciiTheme="majorHAnsi" w:hAnsiTheme="majorHAnsi"/>
      <w:b/>
      <w:sz w:val="80"/>
      <w:szCs w:val="80"/>
    </w:rPr>
  </w:style>
  <w:style w:type="character" w:customStyle="1" w:styleId="Ttulo2Car">
    <w:name w:val="Título 2 Car"/>
    <w:basedOn w:val="Fuentedeprrafopredeter"/>
    <w:link w:val="Ttulo2"/>
    <w:uiPriority w:val="1"/>
    <w:rsid w:val="009B72D4"/>
    <w:rPr>
      <w:rFonts w:asciiTheme="majorHAnsi" w:hAnsiTheme="majorHAnsi"/>
      <w:sz w:val="36"/>
      <w:szCs w:val="36"/>
    </w:rPr>
  </w:style>
  <w:style w:type="paragraph" w:styleId="Encabezado">
    <w:name w:val="header"/>
    <w:basedOn w:val="Normal"/>
    <w:link w:val="EncabezadoCar"/>
    <w:uiPriority w:val="99"/>
    <w:rsid w:val="00E832AC"/>
    <w:pPr>
      <w:tabs>
        <w:tab w:val="center" w:pos="4680"/>
        <w:tab w:val="right" w:pos="9360"/>
      </w:tabs>
      <w:jc w:val="right"/>
    </w:pPr>
    <w:rPr>
      <w:rFonts w:asciiTheme="majorHAnsi" w:hAnsiTheme="majorHAnsi"/>
      <w:sz w:val="20"/>
    </w:rPr>
  </w:style>
  <w:style w:type="character" w:customStyle="1" w:styleId="EncabezadoCar">
    <w:name w:val="Encabezado Car"/>
    <w:basedOn w:val="Fuentedeprrafopredeter"/>
    <w:link w:val="Encabezado"/>
    <w:uiPriority w:val="99"/>
    <w:rsid w:val="00E832AC"/>
    <w:rPr>
      <w:rFonts w:asciiTheme="majorHAnsi" w:hAnsiTheme="majorHAnsi"/>
      <w:sz w:val="20"/>
    </w:rPr>
  </w:style>
  <w:style w:type="paragraph" w:styleId="Piedepgina">
    <w:name w:val="footer"/>
    <w:basedOn w:val="Normal"/>
    <w:link w:val="PiedepginaCar"/>
    <w:uiPriority w:val="99"/>
    <w:rsid w:val="00E832AC"/>
    <w:pPr>
      <w:tabs>
        <w:tab w:val="center" w:pos="4680"/>
        <w:tab w:val="right" w:pos="9360"/>
      </w:tabs>
      <w:ind w:right="360"/>
      <w:jc w:val="right"/>
    </w:pPr>
    <w:rPr>
      <w:rFonts w:asciiTheme="majorHAnsi" w:hAnsiTheme="majorHAnsi"/>
      <w:sz w:val="20"/>
    </w:rPr>
  </w:style>
  <w:style w:type="character" w:customStyle="1" w:styleId="PiedepginaCar">
    <w:name w:val="Pie de página Car"/>
    <w:basedOn w:val="Fuentedeprrafopredeter"/>
    <w:link w:val="Piedepgina"/>
    <w:uiPriority w:val="99"/>
    <w:rsid w:val="00E832AC"/>
    <w:rPr>
      <w:rFonts w:asciiTheme="majorHAnsi" w:hAnsiTheme="majorHAnsi"/>
      <w:sz w:val="20"/>
    </w:rPr>
  </w:style>
  <w:style w:type="character" w:styleId="Nmerodepgina">
    <w:name w:val="page number"/>
    <w:basedOn w:val="Fuentedeprrafopredeter"/>
    <w:uiPriority w:val="99"/>
    <w:semiHidden/>
    <w:rsid w:val="009B2968"/>
  </w:style>
  <w:style w:type="character" w:customStyle="1" w:styleId="Ttulo3Car">
    <w:name w:val="Título 3 Car"/>
    <w:basedOn w:val="Fuentedeprrafopredeter"/>
    <w:link w:val="Ttulo3"/>
    <w:uiPriority w:val="9"/>
    <w:rsid w:val="009B72D4"/>
    <w:rPr>
      <w:rFonts w:asciiTheme="majorHAnsi" w:hAnsiTheme="majorHAnsi"/>
      <w:b/>
      <w:color w:val="000000" w:themeColor="text1"/>
      <w:sz w:val="44"/>
      <w:szCs w:val="36"/>
    </w:rPr>
  </w:style>
  <w:style w:type="character" w:customStyle="1" w:styleId="Ttulo4Car">
    <w:name w:val="Título 4 Car"/>
    <w:basedOn w:val="Fuentedeprrafopredeter"/>
    <w:link w:val="Ttulo4"/>
    <w:uiPriority w:val="9"/>
    <w:rsid w:val="005E0BC9"/>
    <w:rPr>
      <w:b/>
      <w:sz w:val="32"/>
      <w:szCs w:val="32"/>
    </w:rPr>
  </w:style>
  <w:style w:type="paragraph" w:customStyle="1" w:styleId="Texto">
    <w:name w:val="Texto"/>
    <w:basedOn w:val="Normal"/>
    <w:uiPriority w:val="5"/>
    <w:qFormat/>
    <w:rsid w:val="00D6792E"/>
    <w:rPr>
      <w:sz w:val="26"/>
      <w:szCs w:val="28"/>
    </w:rPr>
  </w:style>
  <w:style w:type="paragraph" w:customStyle="1" w:styleId="Leyendadelaimagen">
    <w:name w:val="Leyenda de la imagen"/>
    <w:basedOn w:val="Normal"/>
    <w:uiPriority w:val="6"/>
    <w:qFormat/>
    <w:rsid w:val="009B72D4"/>
    <w:pPr>
      <w:ind w:left="113"/>
    </w:pPr>
    <w:rPr>
      <w:i/>
      <w:color w:val="000000" w:themeColor="text1"/>
    </w:rPr>
  </w:style>
  <w:style w:type="character" w:customStyle="1" w:styleId="Ttulo5Car">
    <w:name w:val="Título 5 Car"/>
    <w:basedOn w:val="Fuentedeprrafopredeter"/>
    <w:link w:val="Ttulo5"/>
    <w:uiPriority w:val="9"/>
    <w:rsid w:val="00E832AC"/>
    <w:rPr>
      <w:b/>
      <w:color w:val="E2B80F" w:themeColor="accent1"/>
      <w:sz w:val="28"/>
      <w:szCs w:val="28"/>
    </w:rPr>
  </w:style>
  <w:style w:type="character" w:styleId="Textodelmarcadordeposicin">
    <w:name w:val="Placeholder Text"/>
    <w:basedOn w:val="Fuentedeprrafopredeter"/>
    <w:uiPriority w:val="99"/>
    <w:semiHidden/>
    <w:rsid w:val="00A123DD"/>
    <w:rPr>
      <w:color w:val="808080"/>
    </w:rPr>
  </w:style>
  <w:style w:type="character" w:styleId="Textoennegrita">
    <w:name w:val="Strong"/>
    <w:basedOn w:val="Fuentedeprrafopredeter"/>
    <w:uiPriority w:val="22"/>
    <w:qFormat/>
    <w:rsid w:val="005E0BC9"/>
    <w:rPr>
      <w:b/>
      <w:bCs/>
    </w:rPr>
  </w:style>
  <w:style w:type="paragraph" w:styleId="NormalWeb">
    <w:name w:val="Normal (Web)"/>
    <w:basedOn w:val="Normal"/>
    <w:uiPriority w:val="99"/>
    <w:semiHidden/>
    <w:unhideWhenUsed/>
    <w:rsid w:val="005E0BC9"/>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5E0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5E0BC9"/>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5E0B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ipreste\AppData\Roaming\Microsoft\Templates\Informe%20moderno.dotx" TargetMode="External"/></Relationships>
</file>

<file path=word/theme/theme1.xml><?xml version="1.0" encoding="utf-8"?>
<a:theme xmlns:a="http://schemas.openxmlformats.org/drawingml/2006/main" name="MR">
  <a:themeElements>
    <a:clrScheme name="Modern Report 1">
      <a:dk1>
        <a:srgbClr val="000000"/>
      </a:dk1>
      <a:lt1>
        <a:srgbClr val="FFFFFF"/>
      </a:lt1>
      <a:dk2>
        <a:srgbClr val="5E5E5E"/>
      </a:dk2>
      <a:lt2>
        <a:srgbClr val="D6D5D5"/>
      </a:lt2>
      <a:accent1>
        <a:srgbClr val="E2B80F"/>
      </a:accent1>
      <a:accent2>
        <a:srgbClr val="FF7900"/>
      </a:accent2>
      <a:accent3>
        <a:srgbClr val="007093"/>
      </a:accent3>
      <a:accent4>
        <a:srgbClr val="005C7C"/>
      </a:accent4>
      <a:accent5>
        <a:srgbClr val="004B67"/>
      </a:accent5>
      <a:accent6>
        <a:srgbClr val="002E44"/>
      </a:accent6>
      <a:hlink>
        <a:srgbClr val="0000FF"/>
      </a:hlink>
      <a:folHlink>
        <a:srgbClr val="FF00FF"/>
      </a:folHlink>
    </a:clrScheme>
    <a:fontScheme name="Custom 12">
      <a:majorFont>
        <a:latin typeface="Franklin Gothic Medium"/>
        <a:ea typeface=""/>
        <a:cs typeface=""/>
      </a:majorFont>
      <a:minorFont>
        <a:latin typeface="Book Antiqu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R" id="{576F8857-8344-CC40-AE0E-EF60A6767544}" vid="{BDC92DF4-E7E1-0844-A1CD-530A464FD27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E1983F-6286-415F-8BD0-D2570EFEFB27}">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0C1A162C-F85E-4089-B3A7-8C73458EA795}">
  <ds:schemaRefs>
    <ds:schemaRef ds:uri="http://schemas.openxmlformats.org/officeDocument/2006/bibliography"/>
  </ds:schemaRefs>
</ds:datastoreItem>
</file>

<file path=customXml/itemProps3.xml><?xml version="1.0" encoding="utf-8"?>
<ds:datastoreItem xmlns:ds="http://schemas.openxmlformats.org/officeDocument/2006/customXml" ds:itemID="{DE058DEA-A24B-4A4E-9EA4-6D86FDA62B5B}">
  <ds:schemaRefs>
    <ds:schemaRef ds:uri="http://schemas.microsoft.com/sharepoint/v3/contenttype/forms"/>
  </ds:schemaRefs>
</ds:datastoreItem>
</file>

<file path=customXml/itemProps4.xml><?xml version="1.0" encoding="utf-8"?>
<ds:datastoreItem xmlns:ds="http://schemas.openxmlformats.org/officeDocument/2006/customXml" ds:itemID="{D209B3CA-0C8C-48D4-A94D-FB24C1AB2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Informe moderno.dotx</Template>
  <TotalTime>0</TotalTime>
  <Pages>8</Pages>
  <Words>930</Words>
  <Characters>5115</Characters>
  <Application>Microsoft Office Word</Application>
  <DocSecurity>0</DocSecurity>
  <Lines>42</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2026-06-06T08:47:00Z</dcterms:created>
  <dcterms:modified xsi:type="dcterms:W3CDTF">2026-06-06T08:49:00Z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