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AED89" w14:textId="46E5DDB5" w:rsidR="00F252F2" w:rsidRDefault="00F252F2" w:rsidP="00F252F2">
      <w:pPr>
        <w:pStyle w:val="NormalWeb"/>
      </w:pPr>
      <w:r>
        <w:t xml:space="preserve">Para este proyecto, organizaría el backlog en </w:t>
      </w:r>
      <w:r>
        <w:rPr>
          <w:rStyle w:val="Textoennegrita"/>
        </w:rPr>
        <w:t>épicas</w:t>
      </w:r>
      <w:r>
        <w:t xml:space="preserve"> </w:t>
      </w:r>
      <w:r w:rsidR="009F7454">
        <w:t>e</w:t>
      </w:r>
      <w:r>
        <w:t xml:space="preserve"> </w:t>
      </w:r>
      <w:r>
        <w:rPr>
          <w:rStyle w:val="Textoennegrita"/>
        </w:rPr>
        <w:t>historias de usuario</w:t>
      </w:r>
      <w:r>
        <w:t xml:space="preserve">, priorizando la entrega de un </w:t>
      </w:r>
      <w:proofErr w:type="spellStart"/>
      <w:r>
        <w:rPr>
          <w:rStyle w:val="Textoennegrita"/>
        </w:rPr>
        <w:t>MVP</w:t>
      </w:r>
      <w:proofErr w:type="spellEnd"/>
      <w:r>
        <w:rPr>
          <w:rStyle w:val="Textoennegrita"/>
        </w:rPr>
        <w:t xml:space="preserve"> (</w:t>
      </w:r>
      <w:proofErr w:type="spellStart"/>
      <w:r>
        <w:rPr>
          <w:rStyle w:val="Textoennegrita"/>
        </w:rPr>
        <w:t>Minimum</w:t>
      </w:r>
      <w:proofErr w:type="spellEnd"/>
      <w:r>
        <w:rPr>
          <w:rStyle w:val="Textoennegrita"/>
        </w:rPr>
        <w:t xml:space="preserve"> Viable </w:t>
      </w:r>
      <w:proofErr w:type="spellStart"/>
      <w:r>
        <w:rPr>
          <w:rStyle w:val="Textoennegrita"/>
        </w:rPr>
        <w:t>Product</w:t>
      </w:r>
      <w:proofErr w:type="spellEnd"/>
      <w:r>
        <w:rPr>
          <w:rStyle w:val="Textoennegrita"/>
        </w:rPr>
        <w:t>)</w:t>
      </w:r>
      <w:r>
        <w:t xml:space="preserve"> que permita generar exámenes, responder preguntas y obtener una calificación.</w:t>
      </w:r>
    </w:p>
    <w:p w14:paraId="236796B5" w14:textId="77777777" w:rsidR="00F252F2" w:rsidRDefault="009F7454" w:rsidP="00F252F2">
      <w:pPr>
        <w:jc w:val="left"/>
      </w:pPr>
      <w:r>
        <w:pict w14:anchorId="5D30FC22">
          <v:rect id="_x0000_i1025" style="width:0;height:1.5pt" o:hrstd="t" o:hr="t" fillcolor="#a0a0a0" stroked="f"/>
        </w:pict>
      </w:r>
    </w:p>
    <w:p w14:paraId="580D73D8" w14:textId="77777777" w:rsidR="00F252F2" w:rsidRDefault="00F252F2" w:rsidP="00F252F2">
      <w:pPr>
        <w:pStyle w:val="Ttulo1"/>
        <w:jc w:val="left"/>
      </w:pPr>
      <w:r>
        <w:t>Épica 1. Gestión del Banco de Preguntas</w:t>
      </w:r>
    </w:p>
    <w:p w14:paraId="17221A5C" w14:textId="77777777" w:rsidR="00F252F2" w:rsidRDefault="00F252F2" w:rsidP="00F252F2">
      <w:pPr>
        <w:pStyle w:val="Ttulo2"/>
        <w:jc w:val="left"/>
      </w:pPr>
      <w:r>
        <w:t>HU-001 – Cargar banco de preguntas</w:t>
      </w:r>
    </w:p>
    <w:p w14:paraId="1259FCB0" w14:textId="77777777" w:rsidR="00F252F2" w:rsidRDefault="00F252F2" w:rsidP="00F252F2">
      <w:pPr>
        <w:pStyle w:val="NormalWeb"/>
      </w:pPr>
      <w:r>
        <w:rPr>
          <w:rStyle w:val="Textoennegrita"/>
        </w:rPr>
        <w:t>Como</w:t>
      </w:r>
      <w:r>
        <w:t xml:space="preserve"> administrador del sistema</w:t>
      </w:r>
      <w:r>
        <w:br/>
      </w:r>
      <w:r>
        <w:rPr>
          <w:rStyle w:val="Textoennegrita"/>
        </w:rPr>
        <w:t>Quiero</w:t>
      </w:r>
      <w:r>
        <w:t xml:space="preserve"> cargar un banco de preguntas en la aplicación</w:t>
      </w:r>
      <w:r>
        <w:br/>
      </w:r>
      <w:r>
        <w:rPr>
          <w:rStyle w:val="Textoennegrita"/>
        </w:rPr>
        <w:t>Para</w:t>
      </w:r>
      <w:r>
        <w:t xml:space="preserve"> que los usuarios puedan realizar exámenes de práctica.</w:t>
      </w:r>
    </w:p>
    <w:p w14:paraId="213FA76F" w14:textId="77777777" w:rsidR="00F252F2" w:rsidRDefault="00F252F2" w:rsidP="00F252F2">
      <w:pPr>
        <w:pStyle w:val="Ttulo3"/>
        <w:jc w:val="left"/>
      </w:pPr>
      <w:r>
        <w:t>Criterios de aceptación</w:t>
      </w:r>
    </w:p>
    <w:p w14:paraId="22070958" w14:textId="77777777" w:rsidR="00F252F2" w:rsidRDefault="00F252F2">
      <w:pPr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t xml:space="preserve">El sistema debe permitir importar preguntas desde un archivo estructurado. </w:t>
      </w:r>
    </w:p>
    <w:p w14:paraId="02FE3B68" w14:textId="77777777" w:rsidR="00F252F2" w:rsidRDefault="00F252F2">
      <w:pPr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t xml:space="preserve">Cada pregunta debe contener: </w:t>
      </w:r>
    </w:p>
    <w:p w14:paraId="6E39AE5D" w14:textId="77777777" w:rsidR="00F252F2" w:rsidRDefault="00F252F2">
      <w:pPr>
        <w:numPr>
          <w:ilvl w:val="1"/>
          <w:numId w:val="1"/>
        </w:numPr>
        <w:spacing w:before="100" w:beforeAutospacing="1" w:after="100" w:afterAutospacing="1" w:line="240" w:lineRule="auto"/>
        <w:jc w:val="left"/>
      </w:pPr>
      <w:r>
        <w:t xml:space="preserve">Enunciado. </w:t>
      </w:r>
    </w:p>
    <w:p w14:paraId="35E31EB9" w14:textId="77777777" w:rsidR="00F252F2" w:rsidRDefault="00F252F2">
      <w:pPr>
        <w:numPr>
          <w:ilvl w:val="1"/>
          <w:numId w:val="1"/>
        </w:numPr>
        <w:spacing w:before="100" w:beforeAutospacing="1" w:after="100" w:afterAutospacing="1" w:line="240" w:lineRule="auto"/>
        <w:jc w:val="left"/>
      </w:pPr>
      <w:r>
        <w:t xml:space="preserve">Cuatro respuestas posibles. </w:t>
      </w:r>
    </w:p>
    <w:p w14:paraId="651E7034" w14:textId="77777777" w:rsidR="00F252F2" w:rsidRDefault="00F252F2">
      <w:pPr>
        <w:numPr>
          <w:ilvl w:val="1"/>
          <w:numId w:val="1"/>
        </w:numPr>
        <w:spacing w:before="100" w:beforeAutospacing="1" w:after="100" w:afterAutospacing="1" w:line="240" w:lineRule="auto"/>
        <w:jc w:val="left"/>
      </w:pPr>
      <w:r>
        <w:t xml:space="preserve">Respuesta correcta. </w:t>
      </w:r>
    </w:p>
    <w:p w14:paraId="5BC3624A" w14:textId="77777777" w:rsidR="00F252F2" w:rsidRDefault="00F252F2">
      <w:pPr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t xml:space="preserve">Las preguntas importadas deben almacenarse en la base de datos. </w:t>
      </w:r>
    </w:p>
    <w:p w14:paraId="719EA432" w14:textId="77777777" w:rsidR="00F252F2" w:rsidRDefault="00F252F2">
      <w:pPr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t xml:space="preserve">El sistema debe informar cuántas preguntas fueron importadas correctamente. </w:t>
      </w:r>
    </w:p>
    <w:p w14:paraId="6E0E00E8" w14:textId="77777777" w:rsidR="00F252F2" w:rsidRDefault="00F252F2" w:rsidP="00F252F2">
      <w:pPr>
        <w:pStyle w:val="Ttulo3"/>
        <w:jc w:val="left"/>
      </w:pPr>
      <w:r>
        <w:t>Prioridad</w:t>
      </w:r>
    </w:p>
    <w:p w14:paraId="2A45B01B" w14:textId="77777777" w:rsidR="00F252F2" w:rsidRDefault="00F252F2" w:rsidP="00F252F2">
      <w:pPr>
        <w:pStyle w:val="NormalWeb"/>
      </w:pPr>
      <w:r>
        <w:t>Alta</w:t>
      </w:r>
    </w:p>
    <w:p w14:paraId="4E81BDF8" w14:textId="77777777" w:rsidR="00F252F2" w:rsidRDefault="009F7454" w:rsidP="00F252F2">
      <w:pPr>
        <w:jc w:val="left"/>
      </w:pPr>
      <w:r>
        <w:pict w14:anchorId="3B458B61">
          <v:rect id="_x0000_i1026" style="width:0;height:1.5pt" o:hrstd="t" o:hr="t" fillcolor="#a0a0a0" stroked="f"/>
        </w:pict>
      </w:r>
    </w:p>
    <w:p w14:paraId="6261BBD7" w14:textId="77777777" w:rsidR="00F252F2" w:rsidRDefault="00F252F2" w:rsidP="00F252F2">
      <w:pPr>
        <w:pStyle w:val="Ttulo2"/>
        <w:jc w:val="left"/>
      </w:pPr>
      <w:r>
        <w:t>HU-002 – Validar preguntas importadas</w:t>
      </w:r>
    </w:p>
    <w:p w14:paraId="5A7024C2" w14:textId="77777777" w:rsidR="00F252F2" w:rsidRDefault="00F252F2" w:rsidP="00F252F2">
      <w:pPr>
        <w:pStyle w:val="NormalWeb"/>
      </w:pPr>
      <w:r>
        <w:rPr>
          <w:rStyle w:val="Textoennegrita"/>
        </w:rPr>
        <w:t>Como</w:t>
      </w:r>
      <w:r>
        <w:t xml:space="preserve"> administrador</w:t>
      </w:r>
      <w:r>
        <w:br/>
      </w:r>
      <w:r>
        <w:rPr>
          <w:rStyle w:val="Textoennegrita"/>
        </w:rPr>
        <w:t>Quiero</w:t>
      </w:r>
      <w:r>
        <w:t xml:space="preserve"> que el sistema valide los datos de las preguntas importadas</w:t>
      </w:r>
      <w:r>
        <w:br/>
      </w:r>
      <w:r>
        <w:rPr>
          <w:rStyle w:val="Textoennegrita"/>
        </w:rPr>
        <w:t>Para</w:t>
      </w:r>
      <w:r>
        <w:t xml:space="preserve"> evitar errores durante los exámenes.</w:t>
      </w:r>
    </w:p>
    <w:p w14:paraId="1B3F17C5" w14:textId="77777777" w:rsidR="00F252F2" w:rsidRDefault="00F252F2" w:rsidP="00F252F2">
      <w:pPr>
        <w:pStyle w:val="Ttulo3"/>
        <w:jc w:val="left"/>
      </w:pPr>
      <w:r>
        <w:t>Criterios de aceptación</w:t>
      </w:r>
    </w:p>
    <w:p w14:paraId="5E7FAC9E" w14:textId="77777777" w:rsidR="00F252F2" w:rsidRDefault="00F252F2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t xml:space="preserve">No se permiten preguntas vacías. </w:t>
      </w:r>
    </w:p>
    <w:p w14:paraId="630E113F" w14:textId="77777777" w:rsidR="00F252F2" w:rsidRDefault="00F252F2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t xml:space="preserve">No se permiten respuestas vacías. </w:t>
      </w:r>
    </w:p>
    <w:p w14:paraId="2DB894A6" w14:textId="77777777" w:rsidR="00F252F2" w:rsidRDefault="00F252F2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t xml:space="preserve">Debe existir una única respuesta correcta. </w:t>
      </w:r>
    </w:p>
    <w:p w14:paraId="1D2B7A53" w14:textId="77777777" w:rsidR="00F252F2" w:rsidRDefault="00F252F2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>
        <w:t xml:space="preserve">Las preguntas inválidas deben registrarse en un informe de errores. </w:t>
      </w:r>
    </w:p>
    <w:p w14:paraId="280089B6" w14:textId="77777777" w:rsidR="00F252F2" w:rsidRDefault="00F252F2" w:rsidP="00F252F2">
      <w:pPr>
        <w:pStyle w:val="Ttulo3"/>
        <w:jc w:val="left"/>
      </w:pPr>
      <w:r>
        <w:t>Prioridad</w:t>
      </w:r>
    </w:p>
    <w:p w14:paraId="37AFD080" w14:textId="77777777" w:rsidR="00F252F2" w:rsidRDefault="00F252F2" w:rsidP="00F252F2">
      <w:pPr>
        <w:pStyle w:val="NormalWeb"/>
      </w:pPr>
      <w:r>
        <w:lastRenderedPageBreak/>
        <w:t>Alta</w:t>
      </w:r>
    </w:p>
    <w:p w14:paraId="6EDE9FFB" w14:textId="77777777" w:rsidR="00F252F2" w:rsidRDefault="009F7454" w:rsidP="00F252F2">
      <w:pPr>
        <w:jc w:val="left"/>
      </w:pPr>
      <w:r>
        <w:pict w14:anchorId="7600D8B5">
          <v:rect id="_x0000_i1027" style="width:0;height:1.5pt" o:hrstd="t" o:hr="t" fillcolor="#a0a0a0" stroked="f"/>
        </w:pict>
      </w:r>
    </w:p>
    <w:p w14:paraId="6DAC4615" w14:textId="77777777" w:rsidR="00F252F2" w:rsidRDefault="00F252F2" w:rsidP="00F252F2">
      <w:pPr>
        <w:pStyle w:val="Ttulo1"/>
        <w:jc w:val="left"/>
      </w:pPr>
      <w:r>
        <w:t>Épica 2. Generación de Exámenes</w:t>
      </w:r>
    </w:p>
    <w:p w14:paraId="05099509" w14:textId="77777777" w:rsidR="00F252F2" w:rsidRDefault="00F252F2" w:rsidP="00F252F2">
      <w:pPr>
        <w:pStyle w:val="Ttulo2"/>
        <w:jc w:val="left"/>
      </w:pPr>
      <w:r>
        <w:t>HU-003 – Crear examen de práctica</w:t>
      </w:r>
    </w:p>
    <w:p w14:paraId="5BA7220E" w14:textId="77777777" w:rsidR="00F252F2" w:rsidRDefault="00F252F2" w:rsidP="00F252F2">
      <w:pPr>
        <w:pStyle w:val="NormalWeb"/>
      </w:pPr>
      <w:r>
        <w:rPr>
          <w:rStyle w:val="Textoennegrita"/>
        </w:rPr>
        <w:t>Como</w:t>
      </w:r>
      <w:r>
        <w:t xml:space="preserve"> estudiante de radioafición</w:t>
      </w:r>
      <w:r>
        <w:br/>
      </w:r>
      <w:r>
        <w:rPr>
          <w:rStyle w:val="Textoennegrita"/>
        </w:rPr>
        <w:t>Quiero</w:t>
      </w:r>
      <w:r>
        <w:t xml:space="preserve"> iniciar un examen de práctica</w:t>
      </w:r>
      <w:r>
        <w:br/>
      </w:r>
      <w:r>
        <w:rPr>
          <w:rStyle w:val="Textoennegrita"/>
        </w:rPr>
        <w:t>Para</w:t>
      </w:r>
      <w:r>
        <w:t xml:space="preserve"> evaluar mis conocimientos.</w:t>
      </w:r>
    </w:p>
    <w:p w14:paraId="35D25E3C" w14:textId="77777777" w:rsidR="00F252F2" w:rsidRDefault="00F252F2" w:rsidP="00F252F2">
      <w:pPr>
        <w:pStyle w:val="Ttulo3"/>
        <w:jc w:val="left"/>
      </w:pPr>
      <w:r>
        <w:t>Criterios de aceptación</w:t>
      </w:r>
    </w:p>
    <w:p w14:paraId="6275F3E5" w14:textId="77777777" w:rsidR="00F252F2" w:rsidRDefault="00F252F2">
      <w:pPr>
        <w:numPr>
          <w:ilvl w:val="0"/>
          <w:numId w:val="3"/>
        </w:numPr>
        <w:spacing w:before="100" w:beforeAutospacing="1" w:after="100" w:afterAutospacing="1" w:line="240" w:lineRule="auto"/>
        <w:jc w:val="left"/>
      </w:pPr>
      <w:r>
        <w:t xml:space="preserve">El examen debe contener exactamente 35 preguntas. </w:t>
      </w:r>
    </w:p>
    <w:p w14:paraId="621A78B3" w14:textId="77777777" w:rsidR="00F252F2" w:rsidRDefault="00F252F2">
      <w:pPr>
        <w:numPr>
          <w:ilvl w:val="0"/>
          <w:numId w:val="3"/>
        </w:numPr>
        <w:spacing w:before="100" w:beforeAutospacing="1" w:after="100" w:afterAutospacing="1" w:line="240" w:lineRule="auto"/>
        <w:jc w:val="left"/>
      </w:pPr>
      <w:r>
        <w:t xml:space="preserve">Las preguntas deben seleccionarse aleatoriamente. </w:t>
      </w:r>
    </w:p>
    <w:p w14:paraId="2C954312" w14:textId="77777777" w:rsidR="00F252F2" w:rsidRDefault="00F252F2">
      <w:pPr>
        <w:numPr>
          <w:ilvl w:val="0"/>
          <w:numId w:val="3"/>
        </w:numPr>
        <w:spacing w:before="100" w:beforeAutospacing="1" w:after="100" w:afterAutospacing="1" w:line="240" w:lineRule="auto"/>
        <w:jc w:val="left"/>
      </w:pPr>
      <w:r>
        <w:t xml:space="preserve">No pueden existir preguntas repetidas dentro del mismo examen. </w:t>
      </w:r>
    </w:p>
    <w:p w14:paraId="753ACD6C" w14:textId="77777777" w:rsidR="00F252F2" w:rsidRDefault="00F252F2">
      <w:pPr>
        <w:numPr>
          <w:ilvl w:val="0"/>
          <w:numId w:val="3"/>
        </w:numPr>
        <w:spacing w:before="100" w:beforeAutospacing="1" w:after="100" w:afterAutospacing="1" w:line="240" w:lineRule="auto"/>
        <w:jc w:val="left"/>
      </w:pPr>
      <w:r>
        <w:t xml:space="preserve">Se debe crear una sesión de examen única. </w:t>
      </w:r>
    </w:p>
    <w:p w14:paraId="6BE797CD" w14:textId="77777777" w:rsidR="00F252F2" w:rsidRDefault="00F252F2" w:rsidP="00F252F2">
      <w:pPr>
        <w:pStyle w:val="Ttulo3"/>
        <w:jc w:val="left"/>
      </w:pPr>
      <w:r>
        <w:t>Prioridad</w:t>
      </w:r>
    </w:p>
    <w:p w14:paraId="2EB77F25" w14:textId="77777777" w:rsidR="00F252F2" w:rsidRDefault="00F252F2" w:rsidP="00F252F2">
      <w:pPr>
        <w:pStyle w:val="NormalWeb"/>
      </w:pPr>
      <w:r>
        <w:t>Muy Alta</w:t>
      </w:r>
    </w:p>
    <w:p w14:paraId="50958907" w14:textId="77777777" w:rsidR="00F252F2" w:rsidRDefault="009F7454" w:rsidP="00F252F2">
      <w:pPr>
        <w:jc w:val="left"/>
      </w:pPr>
      <w:r>
        <w:pict w14:anchorId="19869B1B">
          <v:rect id="_x0000_i1028" style="width:0;height:1.5pt" o:hrstd="t" o:hr="t" fillcolor="#a0a0a0" stroked="f"/>
        </w:pict>
      </w:r>
    </w:p>
    <w:p w14:paraId="13B6C28A" w14:textId="77777777" w:rsidR="00F252F2" w:rsidRDefault="00F252F2" w:rsidP="00F252F2">
      <w:pPr>
        <w:pStyle w:val="Ttulo2"/>
        <w:jc w:val="left"/>
      </w:pPr>
      <w:r>
        <w:t>HU-004 – Generar exámenes diferentes</w:t>
      </w:r>
    </w:p>
    <w:p w14:paraId="6551D84F" w14:textId="77777777" w:rsidR="00F252F2" w:rsidRDefault="00F252F2" w:rsidP="00F252F2">
      <w:pPr>
        <w:pStyle w:val="NormalWeb"/>
      </w:pPr>
      <w:r>
        <w:rPr>
          <w:rStyle w:val="Textoennegrita"/>
        </w:rPr>
        <w:t>Como</w:t>
      </w:r>
      <w:r>
        <w:t xml:space="preserve"> estudiante</w:t>
      </w:r>
      <w:r>
        <w:br/>
      </w:r>
      <w:r>
        <w:rPr>
          <w:rStyle w:val="Textoennegrita"/>
        </w:rPr>
        <w:t>Quiero</w:t>
      </w:r>
      <w:r>
        <w:t xml:space="preserve"> recibir preguntas distintas cada vez que realizo un examen</w:t>
      </w:r>
      <w:r>
        <w:br/>
      </w:r>
      <w:r>
        <w:rPr>
          <w:rStyle w:val="Textoennegrita"/>
        </w:rPr>
        <w:t>Para</w:t>
      </w:r>
      <w:r>
        <w:t xml:space="preserve"> evitar memorizar el orden de las preguntas.</w:t>
      </w:r>
    </w:p>
    <w:p w14:paraId="0FE4470A" w14:textId="77777777" w:rsidR="00F252F2" w:rsidRDefault="00F252F2" w:rsidP="00F252F2">
      <w:pPr>
        <w:pStyle w:val="Ttulo3"/>
        <w:jc w:val="left"/>
      </w:pPr>
      <w:r>
        <w:t>Criterios de aceptación</w:t>
      </w:r>
    </w:p>
    <w:p w14:paraId="4385F32B" w14:textId="77777777" w:rsidR="00F252F2" w:rsidRDefault="00F252F2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>
        <w:t xml:space="preserve">La selección debe ser aleatoria. </w:t>
      </w:r>
    </w:p>
    <w:p w14:paraId="04CE9CBB" w14:textId="77777777" w:rsidR="00F252F2" w:rsidRDefault="00F252F2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>
        <w:t xml:space="preserve">Dos exámenes consecutivos no deben ser idénticos. </w:t>
      </w:r>
    </w:p>
    <w:p w14:paraId="055F58D3" w14:textId="77777777" w:rsidR="00F252F2" w:rsidRDefault="00F252F2">
      <w:pPr>
        <w:numPr>
          <w:ilvl w:val="0"/>
          <w:numId w:val="4"/>
        </w:numPr>
        <w:spacing w:before="100" w:beforeAutospacing="1" w:after="100" w:afterAutospacing="1" w:line="240" w:lineRule="auto"/>
        <w:jc w:val="left"/>
      </w:pPr>
      <w:r>
        <w:t xml:space="preserve">Debe utilizarse una función de aleatorización verificable. </w:t>
      </w:r>
    </w:p>
    <w:p w14:paraId="35DF548B" w14:textId="77777777" w:rsidR="00F252F2" w:rsidRDefault="00F252F2" w:rsidP="00F252F2">
      <w:pPr>
        <w:pStyle w:val="Ttulo3"/>
        <w:jc w:val="left"/>
      </w:pPr>
      <w:r>
        <w:t>Prioridad</w:t>
      </w:r>
    </w:p>
    <w:p w14:paraId="53BB33AF" w14:textId="77777777" w:rsidR="00F252F2" w:rsidRDefault="00F252F2" w:rsidP="00F252F2">
      <w:pPr>
        <w:pStyle w:val="NormalWeb"/>
      </w:pPr>
      <w:r>
        <w:t>Alta</w:t>
      </w:r>
    </w:p>
    <w:p w14:paraId="4FBA9C96" w14:textId="77777777" w:rsidR="00F252F2" w:rsidRDefault="009F7454" w:rsidP="00F252F2">
      <w:pPr>
        <w:jc w:val="left"/>
      </w:pPr>
      <w:r>
        <w:pict w14:anchorId="5BF91E51">
          <v:rect id="_x0000_i1029" style="width:0;height:1.5pt" o:hrstd="t" o:hr="t" fillcolor="#a0a0a0" stroked="f"/>
        </w:pict>
      </w:r>
    </w:p>
    <w:p w14:paraId="4516026E" w14:textId="77777777" w:rsidR="00F252F2" w:rsidRDefault="00F252F2" w:rsidP="00F252F2">
      <w:pPr>
        <w:pStyle w:val="Ttulo1"/>
        <w:jc w:val="left"/>
      </w:pPr>
      <w:r>
        <w:t>Épica 3. Realización del Examen</w:t>
      </w:r>
    </w:p>
    <w:p w14:paraId="78680AED" w14:textId="77777777" w:rsidR="00F252F2" w:rsidRDefault="00F252F2" w:rsidP="00F252F2">
      <w:pPr>
        <w:pStyle w:val="Ttulo2"/>
        <w:jc w:val="left"/>
      </w:pPr>
      <w:r>
        <w:lastRenderedPageBreak/>
        <w:t>HU-005 – Visualizar una pregunta</w:t>
      </w:r>
    </w:p>
    <w:p w14:paraId="4A78258D" w14:textId="77777777" w:rsidR="00F252F2" w:rsidRDefault="00F252F2" w:rsidP="00F252F2">
      <w:pPr>
        <w:pStyle w:val="NormalWeb"/>
      </w:pPr>
      <w:r>
        <w:rPr>
          <w:rStyle w:val="Textoennegrita"/>
        </w:rPr>
        <w:t>Como</w:t>
      </w:r>
      <w:r>
        <w:t xml:space="preserve"> estudiante</w:t>
      </w:r>
      <w:r>
        <w:br/>
      </w:r>
      <w:r>
        <w:rPr>
          <w:rStyle w:val="Textoennegrita"/>
        </w:rPr>
        <w:t>Quiero</w:t>
      </w:r>
      <w:r>
        <w:t xml:space="preserve"> visualizar una pregunta con sus opciones de respuesta</w:t>
      </w:r>
      <w:r>
        <w:br/>
      </w:r>
      <w:r>
        <w:rPr>
          <w:rStyle w:val="Textoennegrita"/>
        </w:rPr>
        <w:t>Para</w:t>
      </w:r>
      <w:r>
        <w:t xml:space="preserve"> poder responderla.</w:t>
      </w:r>
    </w:p>
    <w:p w14:paraId="7E456B02" w14:textId="77777777" w:rsidR="00F252F2" w:rsidRDefault="00F252F2" w:rsidP="00F252F2">
      <w:pPr>
        <w:pStyle w:val="Ttulo3"/>
        <w:jc w:val="left"/>
      </w:pPr>
      <w:r>
        <w:t>Criterios de aceptación</w:t>
      </w:r>
    </w:p>
    <w:p w14:paraId="4827354B" w14:textId="77777777" w:rsidR="00F252F2" w:rsidRDefault="00F252F2">
      <w:pPr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r>
        <w:t xml:space="preserve">Debe mostrarse una única pregunta por pantalla. </w:t>
      </w:r>
    </w:p>
    <w:p w14:paraId="23346AF8" w14:textId="77777777" w:rsidR="00F252F2" w:rsidRDefault="00F252F2">
      <w:pPr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r>
        <w:t xml:space="preserve">Deben mostrarse todas las opciones disponibles. </w:t>
      </w:r>
    </w:p>
    <w:p w14:paraId="2CF87513" w14:textId="77777777" w:rsidR="00F252F2" w:rsidRDefault="00F252F2">
      <w:pPr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r>
        <w:t xml:space="preserve">Debe indicarse el número de pregunta actual. </w:t>
      </w:r>
    </w:p>
    <w:p w14:paraId="52B03098" w14:textId="77777777" w:rsidR="00F252F2" w:rsidRDefault="00F252F2">
      <w:pPr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r>
        <w:t xml:space="preserve">Debe mostrarse el progreso del examen. </w:t>
      </w:r>
    </w:p>
    <w:p w14:paraId="4C451720" w14:textId="77777777" w:rsidR="00F252F2" w:rsidRDefault="00F252F2" w:rsidP="00F252F2">
      <w:pPr>
        <w:pStyle w:val="Ttulo3"/>
        <w:jc w:val="left"/>
      </w:pPr>
      <w:r>
        <w:t>Prioridad</w:t>
      </w:r>
    </w:p>
    <w:p w14:paraId="119513A6" w14:textId="77777777" w:rsidR="00F252F2" w:rsidRDefault="00F252F2" w:rsidP="00F252F2">
      <w:pPr>
        <w:pStyle w:val="NormalWeb"/>
      </w:pPr>
      <w:r>
        <w:t>Muy Alta</w:t>
      </w:r>
    </w:p>
    <w:p w14:paraId="1F1F85CC" w14:textId="77777777" w:rsidR="00F252F2" w:rsidRDefault="009F7454" w:rsidP="00F252F2">
      <w:pPr>
        <w:jc w:val="left"/>
      </w:pPr>
      <w:r>
        <w:pict w14:anchorId="7F0CFC83">
          <v:rect id="_x0000_i1030" style="width:0;height:1.5pt" o:hrstd="t" o:hr="t" fillcolor="#a0a0a0" stroked="f"/>
        </w:pict>
      </w:r>
    </w:p>
    <w:p w14:paraId="175CA952" w14:textId="77777777" w:rsidR="00F252F2" w:rsidRDefault="00F252F2" w:rsidP="00F252F2">
      <w:pPr>
        <w:pStyle w:val="Ttulo2"/>
        <w:jc w:val="left"/>
      </w:pPr>
      <w:r>
        <w:t>HU-006 – Seleccionar una respuesta</w:t>
      </w:r>
    </w:p>
    <w:p w14:paraId="58D869D5" w14:textId="77777777" w:rsidR="00F252F2" w:rsidRDefault="00F252F2" w:rsidP="00F252F2">
      <w:pPr>
        <w:pStyle w:val="NormalWeb"/>
      </w:pPr>
      <w:r>
        <w:rPr>
          <w:rStyle w:val="Textoennegrita"/>
        </w:rPr>
        <w:t>Como</w:t>
      </w:r>
      <w:r>
        <w:t xml:space="preserve"> estudiante</w:t>
      </w:r>
      <w:r>
        <w:br/>
      </w:r>
      <w:r>
        <w:rPr>
          <w:rStyle w:val="Textoennegrita"/>
        </w:rPr>
        <w:t>Quiero</w:t>
      </w:r>
      <w:r>
        <w:t xml:space="preserve"> seleccionar una respuesta para cada pregunta</w:t>
      </w:r>
      <w:r>
        <w:br/>
      </w:r>
      <w:r>
        <w:rPr>
          <w:rStyle w:val="Textoennegrita"/>
        </w:rPr>
        <w:t>Para</w:t>
      </w:r>
      <w:r>
        <w:t xml:space="preserve"> registrar mi elección.</w:t>
      </w:r>
    </w:p>
    <w:p w14:paraId="0160EF51" w14:textId="77777777" w:rsidR="00F252F2" w:rsidRDefault="00F252F2" w:rsidP="00F252F2">
      <w:pPr>
        <w:pStyle w:val="Ttulo3"/>
        <w:jc w:val="left"/>
      </w:pPr>
      <w:r>
        <w:t>Criterios de aceptación</w:t>
      </w:r>
    </w:p>
    <w:p w14:paraId="7EC9AF38" w14:textId="77777777" w:rsidR="00F252F2" w:rsidRDefault="00F252F2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 xml:space="preserve">Solo puede seleccionarse una respuesta. </w:t>
      </w:r>
    </w:p>
    <w:p w14:paraId="1A53EB69" w14:textId="77777777" w:rsidR="00F252F2" w:rsidRDefault="00F252F2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 xml:space="preserve">La selección debe almacenarse automáticamente. </w:t>
      </w:r>
    </w:p>
    <w:p w14:paraId="207AE819" w14:textId="77777777" w:rsidR="00F252F2" w:rsidRDefault="00F252F2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 xml:space="preserve">La respuesta debe mantenerse al regresar a la pregunta. </w:t>
      </w:r>
    </w:p>
    <w:p w14:paraId="2626CF77" w14:textId="77777777" w:rsidR="00F252F2" w:rsidRDefault="00F252F2" w:rsidP="00F252F2">
      <w:pPr>
        <w:pStyle w:val="Ttulo3"/>
        <w:jc w:val="left"/>
      </w:pPr>
      <w:r>
        <w:t>Prioridad</w:t>
      </w:r>
    </w:p>
    <w:p w14:paraId="39F1CD8A" w14:textId="77777777" w:rsidR="00F252F2" w:rsidRDefault="00F252F2" w:rsidP="00F252F2">
      <w:pPr>
        <w:pStyle w:val="NormalWeb"/>
      </w:pPr>
      <w:r>
        <w:t>Muy Alta</w:t>
      </w:r>
    </w:p>
    <w:p w14:paraId="0C6701A6" w14:textId="77777777" w:rsidR="00F252F2" w:rsidRDefault="009F7454" w:rsidP="00F252F2">
      <w:pPr>
        <w:jc w:val="left"/>
      </w:pPr>
      <w:r>
        <w:pict w14:anchorId="30402DCB">
          <v:rect id="_x0000_i1031" style="width:0;height:1.5pt" o:hrstd="t" o:hr="t" fillcolor="#a0a0a0" stroked="f"/>
        </w:pict>
      </w:r>
    </w:p>
    <w:p w14:paraId="66B700F7" w14:textId="77777777" w:rsidR="00F252F2" w:rsidRDefault="00F252F2" w:rsidP="00F252F2">
      <w:pPr>
        <w:pStyle w:val="Ttulo2"/>
        <w:jc w:val="left"/>
      </w:pPr>
      <w:r>
        <w:t>HU-007 – Navegar entre preguntas</w:t>
      </w:r>
    </w:p>
    <w:p w14:paraId="15ACDE66" w14:textId="77777777" w:rsidR="00F252F2" w:rsidRDefault="00F252F2" w:rsidP="00F252F2">
      <w:pPr>
        <w:pStyle w:val="NormalWeb"/>
      </w:pPr>
      <w:r>
        <w:rPr>
          <w:rStyle w:val="Textoennegrita"/>
        </w:rPr>
        <w:t>Como</w:t>
      </w:r>
      <w:r>
        <w:t xml:space="preserve"> estudiante</w:t>
      </w:r>
      <w:r>
        <w:br/>
      </w:r>
      <w:r>
        <w:rPr>
          <w:rStyle w:val="Textoennegrita"/>
        </w:rPr>
        <w:t>Quiero</w:t>
      </w:r>
      <w:r>
        <w:t xml:space="preserve"> avanzar y retroceder entre preguntas</w:t>
      </w:r>
      <w:r>
        <w:br/>
      </w:r>
      <w:r>
        <w:rPr>
          <w:rStyle w:val="Textoennegrita"/>
        </w:rPr>
        <w:t>Para</w:t>
      </w:r>
      <w:r>
        <w:t xml:space="preserve"> revisar mis respuestas.</w:t>
      </w:r>
    </w:p>
    <w:p w14:paraId="23DC9A4A" w14:textId="77777777" w:rsidR="00F252F2" w:rsidRDefault="00F252F2" w:rsidP="00F252F2">
      <w:pPr>
        <w:pStyle w:val="Ttulo3"/>
        <w:jc w:val="left"/>
      </w:pPr>
      <w:r>
        <w:t>Criterios de aceptación</w:t>
      </w:r>
    </w:p>
    <w:p w14:paraId="6117DB4D" w14:textId="77777777" w:rsidR="00F252F2" w:rsidRDefault="00F252F2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lastRenderedPageBreak/>
        <w:t xml:space="preserve">Deben existir botones "Anterior" y "Siguiente". </w:t>
      </w:r>
    </w:p>
    <w:p w14:paraId="6B4511AE" w14:textId="77777777" w:rsidR="00F252F2" w:rsidRDefault="00F252F2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t xml:space="preserve">El usuario puede regresar a cualquier pregunta. </w:t>
      </w:r>
    </w:p>
    <w:p w14:paraId="53C431F4" w14:textId="77777777" w:rsidR="00F252F2" w:rsidRDefault="00F252F2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t xml:space="preserve">Las respuestas previamente seleccionadas deben mantenerse. </w:t>
      </w:r>
    </w:p>
    <w:p w14:paraId="28BD2D4B" w14:textId="77777777" w:rsidR="00F252F2" w:rsidRDefault="00F252F2" w:rsidP="00F252F2">
      <w:pPr>
        <w:pStyle w:val="Ttulo3"/>
        <w:jc w:val="left"/>
      </w:pPr>
      <w:r>
        <w:t>Prioridad</w:t>
      </w:r>
    </w:p>
    <w:p w14:paraId="7C7F4CF1" w14:textId="77777777" w:rsidR="00F252F2" w:rsidRDefault="00F252F2" w:rsidP="00F252F2">
      <w:pPr>
        <w:pStyle w:val="NormalWeb"/>
      </w:pPr>
      <w:r>
        <w:t>Alta</w:t>
      </w:r>
    </w:p>
    <w:p w14:paraId="3AB7AA52" w14:textId="77777777" w:rsidR="00F252F2" w:rsidRDefault="009F7454" w:rsidP="00F252F2">
      <w:pPr>
        <w:jc w:val="left"/>
      </w:pPr>
      <w:r>
        <w:pict w14:anchorId="2929967F">
          <v:rect id="_x0000_i1032" style="width:0;height:1.5pt" o:hrstd="t" o:hr="t" fillcolor="#a0a0a0" stroked="f"/>
        </w:pict>
      </w:r>
    </w:p>
    <w:p w14:paraId="330DCD81" w14:textId="77777777" w:rsidR="00F252F2" w:rsidRDefault="00F252F2" w:rsidP="00F252F2">
      <w:pPr>
        <w:pStyle w:val="Ttulo2"/>
        <w:jc w:val="left"/>
      </w:pPr>
      <w:r>
        <w:t>HU-008 – Revisar preguntas pendientes</w:t>
      </w:r>
    </w:p>
    <w:p w14:paraId="33918CCE" w14:textId="77777777" w:rsidR="00F252F2" w:rsidRDefault="00F252F2" w:rsidP="00F252F2">
      <w:pPr>
        <w:pStyle w:val="NormalWeb"/>
      </w:pPr>
      <w:r>
        <w:rPr>
          <w:rStyle w:val="Textoennegrita"/>
        </w:rPr>
        <w:t>Como</w:t>
      </w:r>
      <w:r>
        <w:t xml:space="preserve"> estudiante</w:t>
      </w:r>
      <w:r>
        <w:br/>
      </w:r>
      <w:r>
        <w:rPr>
          <w:rStyle w:val="Textoennegrita"/>
        </w:rPr>
        <w:t>Quiero</w:t>
      </w:r>
      <w:r>
        <w:t xml:space="preserve"> visualizar qué preguntas no he respondido</w:t>
      </w:r>
      <w:r>
        <w:br/>
      </w:r>
      <w:r>
        <w:rPr>
          <w:rStyle w:val="Textoennegrita"/>
        </w:rPr>
        <w:t>Para</w:t>
      </w:r>
      <w:r>
        <w:t xml:space="preserve"> completar el examen antes de enviarlo.</w:t>
      </w:r>
    </w:p>
    <w:p w14:paraId="71D3847D" w14:textId="77777777" w:rsidR="00F252F2" w:rsidRDefault="00F252F2" w:rsidP="00F252F2">
      <w:pPr>
        <w:pStyle w:val="Ttulo3"/>
        <w:jc w:val="left"/>
      </w:pPr>
      <w:r>
        <w:t>Criterios de aceptación</w:t>
      </w:r>
    </w:p>
    <w:p w14:paraId="5A8E9E74" w14:textId="77777777" w:rsidR="00F252F2" w:rsidRDefault="00F252F2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t xml:space="preserve">El sistema debe mostrar el estado de cada pregunta. </w:t>
      </w:r>
    </w:p>
    <w:p w14:paraId="2C61A979" w14:textId="77777777" w:rsidR="00F252F2" w:rsidRDefault="00F252F2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t xml:space="preserve">Debe distinguir entre: </w:t>
      </w:r>
    </w:p>
    <w:p w14:paraId="39AF5EEC" w14:textId="77777777" w:rsidR="00F252F2" w:rsidRDefault="00F252F2">
      <w:pPr>
        <w:numPr>
          <w:ilvl w:val="1"/>
          <w:numId w:val="8"/>
        </w:numPr>
        <w:spacing w:before="100" w:beforeAutospacing="1" w:after="100" w:afterAutospacing="1" w:line="240" w:lineRule="auto"/>
        <w:jc w:val="left"/>
      </w:pPr>
      <w:r>
        <w:t xml:space="preserve">Respondida. </w:t>
      </w:r>
    </w:p>
    <w:p w14:paraId="17D96704" w14:textId="77777777" w:rsidR="00F252F2" w:rsidRDefault="00F252F2">
      <w:pPr>
        <w:numPr>
          <w:ilvl w:val="1"/>
          <w:numId w:val="8"/>
        </w:numPr>
        <w:spacing w:before="100" w:beforeAutospacing="1" w:after="100" w:afterAutospacing="1" w:line="240" w:lineRule="auto"/>
        <w:jc w:val="left"/>
      </w:pPr>
      <w:r>
        <w:t xml:space="preserve">No respondida. </w:t>
      </w:r>
    </w:p>
    <w:p w14:paraId="0A51D1C8" w14:textId="77777777" w:rsidR="00F252F2" w:rsidRDefault="00F252F2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t xml:space="preserve">El usuario puede navegar directamente a una pregunta pendiente. </w:t>
      </w:r>
    </w:p>
    <w:p w14:paraId="7FE9AA83" w14:textId="77777777" w:rsidR="00F252F2" w:rsidRDefault="00F252F2" w:rsidP="00F252F2">
      <w:pPr>
        <w:pStyle w:val="Ttulo3"/>
        <w:jc w:val="left"/>
      </w:pPr>
      <w:r>
        <w:t>Prioridad</w:t>
      </w:r>
    </w:p>
    <w:p w14:paraId="423F6105" w14:textId="77777777" w:rsidR="00F252F2" w:rsidRDefault="00F252F2" w:rsidP="00F252F2">
      <w:pPr>
        <w:pStyle w:val="NormalWeb"/>
      </w:pPr>
      <w:r>
        <w:t>Media</w:t>
      </w:r>
    </w:p>
    <w:p w14:paraId="1479D95B" w14:textId="77777777" w:rsidR="00F252F2" w:rsidRDefault="009F7454" w:rsidP="00F252F2">
      <w:pPr>
        <w:jc w:val="left"/>
      </w:pPr>
      <w:r>
        <w:pict w14:anchorId="3B7F4022">
          <v:rect id="_x0000_i1033" style="width:0;height:1.5pt" o:hrstd="t" o:hr="t" fillcolor="#a0a0a0" stroked="f"/>
        </w:pict>
      </w:r>
    </w:p>
    <w:p w14:paraId="2194380D" w14:textId="77777777" w:rsidR="00F252F2" w:rsidRDefault="00F252F2" w:rsidP="00F252F2">
      <w:pPr>
        <w:pStyle w:val="Ttulo1"/>
        <w:jc w:val="left"/>
      </w:pPr>
      <w:r>
        <w:t>Épica 4. Calificación</w:t>
      </w:r>
    </w:p>
    <w:p w14:paraId="4E3702D8" w14:textId="77777777" w:rsidR="00F252F2" w:rsidRDefault="00F252F2" w:rsidP="00F252F2">
      <w:pPr>
        <w:pStyle w:val="Ttulo2"/>
        <w:jc w:val="left"/>
      </w:pPr>
      <w:r>
        <w:t>HU-009 – Finalizar examen</w:t>
      </w:r>
    </w:p>
    <w:p w14:paraId="2F74F42F" w14:textId="77777777" w:rsidR="00F252F2" w:rsidRDefault="00F252F2" w:rsidP="00F252F2">
      <w:pPr>
        <w:pStyle w:val="NormalWeb"/>
      </w:pPr>
      <w:r>
        <w:rPr>
          <w:rStyle w:val="Textoennegrita"/>
        </w:rPr>
        <w:t>Como</w:t>
      </w:r>
      <w:r>
        <w:t xml:space="preserve"> estudiante</w:t>
      </w:r>
      <w:r>
        <w:br/>
      </w:r>
      <w:r>
        <w:rPr>
          <w:rStyle w:val="Textoennegrita"/>
        </w:rPr>
        <w:t>Quiero</w:t>
      </w:r>
      <w:r>
        <w:t xml:space="preserve"> enviar mi examen para su evaluación</w:t>
      </w:r>
      <w:r>
        <w:br/>
      </w:r>
      <w:r>
        <w:rPr>
          <w:rStyle w:val="Textoennegrita"/>
        </w:rPr>
        <w:t>Para</w:t>
      </w:r>
      <w:r>
        <w:t xml:space="preserve"> conocer mi resultado.</w:t>
      </w:r>
    </w:p>
    <w:p w14:paraId="34C86F24" w14:textId="77777777" w:rsidR="00F252F2" w:rsidRDefault="00F252F2" w:rsidP="00F252F2">
      <w:pPr>
        <w:pStyle w:val="Ttulo3"/>
        <w:jc w:val="left"/>
      </w:pPr>
      <w:r>
        <w:t>Criterios de aceptación</w:t>
      </w:r>
    </w:p>
    <w:p w14:paraId="085C772C" w14:textId="77777777" w:rsidR="00F252F2" w:rsidRDefault="00F252F2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 xml:space="preserve">Debe solicitarse confirmación antes de finalizar. </w:t>
      </w:r>
    </w:p>
    <w:p w14:paraId="5E548436" w14:textId="77777777" w:rsidR="00F252F2" w:rsidRDefault="00F252F2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 xml:space="preserve">Una vez enviado, no podrán modificarse respuestas. </w:t>
      </w:r>
    </w:p>
    <w:p w14:paraId="6B60F26B" w14:textId="77777777" w:rsidR="00F252F2" w:rsidRDefault="00F252F2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 xml:space="preserve">El examen debe marcarse como completado. </w:t>
      </w:r>
    </w:p>
    <w:p w14:paraId="0140D4CE" w14:textId="77777777" w:rsidR="00F252F2" w:rsidRDefault="00F252F2" w:rsidP="00F252F2">
      <w:pPr>
        <w:pStyle w:val="Ttulo3"/>
        <w:jc w:val="left"/>
      </w:pPr>
      <w:r>
        <w:lastRenderedPageBreak/>
        <w:t>Prioridad</w:t>
      </w:r>
    </w:p>
    <w:p w14:paraId="2F30A5E6" w14:textId="77777777" w:rsidR="00F252F2" w:rsidRDefault="00F252F2" w:rsidP="00F252F2">
      <w:pPr>
        <w:pStyle w:val="NormalWeb"/>
      </w:pPr>
      <w:r>
        <w:t>Muy Alta</w:t>
      </w:r>
    </w:p>
    <w:p w14:paraId="785931D5" w14:textId="77777777" w:rsidR="00F252F2" w:rsidRDefault="009F7454" w:rsidP="00F252F2">
      <w:pPr>
        <w:jc w:val="left"/>
      </w:pPr>
      <w:r>
        <w:pict w14:anchorId="1BCC2275">
          <v:rect id="_x0000_i1034" style="width:0;height:1.5pt" o:hrstd="t" o:hr="t" fillcolor="#a0a0a0" stroked="f"/>
        </w:pict>
      </w:r>
    </w:p>
    <w:p w14:paraId="10D9B673" w14:textId="77777777" w:rsidR="00F252F2" w:rsidRDefault="00F252F2" w:rsidP="00F252F2">
      <w:pPr>
        <w:pStyle w:val="Ttulo2"/>
        <w:jc w:val="left"/>
      </w:pPr>
      <w:r>
        <w:t>HU-010 – Calcular resultado</w:t>
      </w:r>
    </w:p>
    <w:p w14:paraId="0B39119A" w14:textId="77777777" w:rsidR="00F252F2" w:rsidRDefault="00F252F2" w:rsidP="00F252F2">
      <w:pPr>
        <w:pStyle w:val="NormalWeb"/>
      </w:pPr>
      <w:r>
        <w:rPr>
          <w:rStyle w:val="Textoennegrita"/>
        </w:rPr>
        <w:t>Como</w:t>
      </w:r>
      <w:r>
        <w:t xml:space="preserve"> estudiante</w:t>
      </w:r>
      <w:r>
        <w:br/>
      </w:r>
      <w:r>
        <w:rPr>
          <w:rStyle w:val="Textoennegrita"/>
        </w:rPr>
        <w:t>Quiero</w:t>
      </w:r>
      <w:r>
        <w:t xml:space="preserve"> recibir una puntuación automática</w:t>
      </w:r>
      <w:r>
        <w:br/>
      </w:r>
      <w:r>
        <w:rPr>
          <w:rStyle w:val="Textoennegrita"/>
        </w:rPr>
        <w:t>Para</w:t>
      </w:r>
      <w:r>
        <w:t xml:space="preserve"> conocer mi desempeño.</w:t>
      </w:r>
    </w:p>
    <w:p w14:paraId="276500C9" w14:textId="77777777" w:rsidR="00F252F2" w:rsidRDefault="00F252F2" w:rsidP="00F252F2">
      <w:pPr>
        <w:pStyle w:val="Ttulo3"/>
        <w:jc w:val="left"/>
      </w:pPr>
      <w:r>
        <w:t>Criterios de aceptación</w:t>
      </w:r>
    </w:p>
    <w:p w14:paraId="68DBEF91" w14:textId="77777777" w:rsidR="00F252F2" w:rsidRDefault="00F252F2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r>
        <w:t xml:space="preserve">El sistema debe calcular: </w:t>
      </w:r>
    </w:p>
    <w:p w14:paraId="588271A1" w14:textId="77777777" w:rsidR="00F252F2" w:rsidRDefault="00F252F2">
      <w:pPr>
        <w:numPr>
          <w:ilvl w:val="1"/>
          <w:numId w:val="10"/>
        </w:numPr>
        <w:spacing w:before="100" w:beforeAutospacing="1" w:after="100" w:afterAutospacing="1" w:line="240" w:lineRule="auto"/>
        <w:jc w:val="left"/>
      </w:pPr>
      <w:r>
        <w:t xml:space="preserve">Correctas. </w:t>
      </w:r>
    </w:p>
    <w:p w14:paraId="1F4E132B" w14:textId="77777777" w:rsidR="00F252F2" w:rsidRDefault="00F252F2">
      <w:pPr>
        <w:numPr>
          <w:ilvl w:val="1"/>
          <w:numId w:val="10"/>
        </w:numPr>
        <w:spacing w:before="100" w:beforeAutospacing="1" w:after="100" w:afterAutospacing="1" w:line="240" w:lineRule="auto"/>
        <w:jc w:val="left"/>
      </w:pPr>
      <w:r>
        <w:t xml:space="preserve">Incorrectas. </w:t>
      </w:r>
    </w:p>
    <w:p w14:paraId="11421EC2" w14:textId="77777777" w:rsidR="00F252F2" w:rsidRDefault="00F252F2">
      <w:pPr>
        <w:numPr>
          <w:ilvl w:val="1"/>
          <w:numId w:val="10"/>
        </w:numPr>
        <w:spacing w:before="100" w:beforeAutospacing="1" w:after="100" w:afterAutospacing="1" w:line="240" w:lineRule="auto"/>
        <w:jc w:val="left"/>
      </w:pPr>
      <w:r>
        <w:t xml:space="preserve">Porcentaje final. </w:t>
      </w:r>
    </w:p>
    <w:p w14:paraId="30A2AC8E" w14:textId="77777777" w:rsidR="00F252F2" w:rsidRDefault="00F252F2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r>
        <w:t xml:space="preserve">El cálculo debe realizarse automáticamente. </w:t>
      </w:r>
    </w:p>
    <w:p w14:paraId="6BC28047" w14:textId="77777777" w:rsidR="00F252F2" w:rsidRDefault="00F252F2" w:rsidP="00F252F2">
      <w:pPr>
        <w:pStyle w:val="Ttulo3"/>
        <w:jc w:val="left"/>
      </w:pPr>
      <w:r>
        <w:t>Prioridad</w:t>
      </w:r>
    </w:p>
    <w:p w14:paraId="1FC00294" w14:textId="77777777" w:rsidR="00F252F2" w:rsidRDefault="00F252F2" w:rsidP="00F252F2">
      <w:pPr>
        <w:pStyle w:val="NormalWeb"/>
      </w:pPr>
      <w:r>
        <w:t>Muy Alta</w:t>
      </w:r>
    </w:p>
    <w:p w14:paraId="242FB911" w14:textId="77777777" w:rsidR="00F252F2" w:rsidRDefault="009F7454" w:rsidP="00F252F2">
      <w:pPr>
        <w:jc w:val="left"/>
      </w:pPr>
      <w:r>
        <w:pict w14:anchorId="0152AEA3">
          <v:rect id="_x0000_i1035" style="width:0;height:1.5pt" o:hrstd="t" o:hr="t" fillcolor="#a0a0a0" stroked="f"/>
        </w:pict>
      </w:r>
    </w:p>
    <w:p w14:paraId="55DB77B9" w14:textId="77777777" w:rsidR="00F252F2" w:rsidRDefault="00F252F2" w:rsidP="00F252F2">
      <w:pPr>
        <w:pStyle w:val="Ttulo2"/>
        <w:jc w:val="left"/>
      </w:pPr>
      <w:r>
        <w:t>HU-011 – Mostrar resultados detallados</w:t>
      </w:r>
    </w:p>
    <w:p w14:paraId="5F8CD709" w14:textId="77777777" w:rsidR="00F252F2" w:rsidRDefault="00F252F2" w:rsidP="00F252F2">
      <w:pPr>
        <w:pStyle w:val="NormalWeb"/>
      </w:pPr>
      <w:r>
        <w:rPr>
          <w:rStyle w:val="Textoennegrita"/>
        </w:rPr>
        <w:t>Como</w:t>
      </w:r>
      <w:r>
        <w:t xml:space="preserve"> estudiante</w:t>
      </w:r>
      <w:r>
        <w:br/>
      </w:r>
      <w:r>
        <w:rPr>
          <w:rStyle w:val="Textoennegrita"/>
        </w:rPr>
        <w:t>Quiero</w:t>
      </w:r>
      <w:r>
        <w:t xml:space="preserve"> revisar mis respuestas y las respuestas correctas</w:t>
      </w:r>
      <w:r>
        <w:br/>
      </w:r>
      <w:r>
        <w:rPr>
          <w:rStyle w:val="Textoennegrita"/>
        </w:rPr>
        <w:t>Para</w:t>
      </w:r>
      <w:r>
        <w:t xml:space="preserve"> aprender de mis errores.</w:t>
      </w:r>
    </w:p>
    <w:p w14:paraId="39226483" w14:textId="77777777" w:rsidR="00F252F2" w:rsidRDefault="00F252F2" w:rsidP="00F252F2">
      <w:pPr>
        <w:pStyle w:val="Ttulo3"/>
        <w:jc w:val="left"/>
      </w:pPr>
      <w:r>
        <w:t>Criterios de aceptación</w:t>
      </w:r>
    </w:p>
    <w:p w14:paraId="7776D32C" w14:textId="77777777" w:rsidR="00F252F2" w:rsidRDefault="00F252F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t xml:space="preserve">Debe mostrarse cada pregunta. </w:t>
      </w:r>
    </w:p>
    <w:p w14:paraId="24903A2B" w14:textId="77777777" w:rsidR="00F252F2" w:rsidRDefault="00F252F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t xml:space="preserve">Debe mostrarse la respuesta seleccionada. </w:t>
      </w:r>
    </w:p>
    <w:p w14:paraId="4C144EC6" w14:textId="77777777" w:rsidR="00F252F2" w:rsidRDefault="00F252F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t xml:space="preserve">Debe mostrarse la respuesta correcta. </w:t>
      </w:r>
    </w:p>
    <w:p w14:paraId="421EE2E3" w14:textId="77777777" w:rsidR="00F252F2" w:rsidRDefault="00F252F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t xml:space="preserve">Debe indicarse si la respuesta fue correcta o incorrecta. </w:t>
      </w:r>
    </w:p>
    <w:p w14:paraId="35F2F9F4" w14:textId="77777777" w:rsidR="00F252F2" w:rsidRDefault="00F252F2" w:rsidP="00F252F2">
      <w:pPr>
        <w:pStyle w:val="Ttulo3"/>
        <w:jc w:val="left"/>
      </w:pPr>
      <w:r>
        <w:t>Prioridad</w:t>
      </w:r>
    </w:p>
    <w:p w14:paraId="456BD72A" w14:textId="77777777" w:rsidR="00F252F2" w:rsidRDefault="00F252F2" w:rsidP="00F252F2">
      <w:pPr>
        <w:pStyle w:val="NormalWeb"/>
      </w:pPr>
      <w:r>
        <w:t>Alta</w:t>
      </w:r>
    </w:p>
    <w:p w14:paraId="552A31B6" w14:textId="77777777" w:rsidR="00F252F2" w:rsidRDefault="009F7454" w:rsidP="00F252F2">
      <w:pPr>
        <w:jc w:val="left"/>
      </w:pPr>
      <w:r>
        <w:pict w14:anchorId="5C02454E">
          <v:rect id="_x0000_i1036" style="width:0;height:1.5pt" o:hrstd="t" o:hr="t" fillcolor="#a0a0a0" stroked="f"/>
        </w:pict>
      </w:r>
    </w:p>
    <w:p w14:paraId="4EC1E995" w14:textId="77777777" w:rsidR="00F252F2" w:rsidRDefault="00F252F2" w:rsidP="00F252F2">
      <w:pPr>
        <w:pStyle w:val="Ttulo1"/>
        <w:jc w:val="left"/>
      </w:pPr>
      <w:r>
        <w:lastRenderedPageBreak/>
        <w:t>Épica 5. Experiencia de Usuario</w:t>
      </w:r>
    </w:p>
    <w:p w14:paraId="002AEA80" w14:textId="77777777" w:rsidR="00F252F2" w:rsidRDefault="00F252F2" w:rsidP="00F252F2">
      <w:pPr>
        <w:pStyle w:val="Ttulo2"/>
        <w:jc w:val="left"/>
      </w:pPr>
      <w:r>
        <w:t>HU-012 – Visualizar progreso del examen</w:t>
      </w:r>
    </w:p>
    <w:p w14:paraId="0972DD29" w14:textId="77777777" w:rsidR="00F252F2" w:rsidRDefault="00F252F2" w:rsidP="00F252F2">
      <w:pPr>
        <w:pStyle w:val="NormalWeb"/>
      </w:pPr>
      <w:r>
        <w:rPr>
          <w:rStyle w:val="Textoennegrita"/>
        </w:rPr>
        <w:t>Como</w:t>
      </w:r>
      <w:r>
        <w:t xml:space="preserve"> estudiante</w:t>
      </w:r>
      <w:r>
        <w:br/>
      </w:r>
      <w:r>
        <w:rPr>
          <w:rStyle w:val="Textoennegrita"/>
        </w:rPr>
        <w:t>Quiero</w:t>
      </w:r>
      <w:r>
        <w:t xml:space="preserve"> conocer cuánto examen he completado</w:t>
      </w:r>
      <w:r>
        <w:br/>
      </w:r>
      <w:r>
        <w:rPr>
          <w:rStyle w:val="Textoennegrita"/>
        </w:rPr>
        <w:t>Para</w:t>
      </w:r>
      <w:r>
        <w:t xml:space="preserve"> gestionar mi avance.</w:t>
      </w:r>
    </w:p>
    <w:p w14:paraId="169B2B44" w14:textId="77777777" w:rsidR="00F252F2" w:rsidRDefault="00F252F2" w:rsidP="00F252F2">
      <w:pPr>
        <w:pStyle w:val="Ttulo3"/>
        <w:jc w:val="left"/>
      </w:pPr>
      <w:r>
        <w:t>Criterios de aceptación</w:t>
      </w:r>
    </w:p>
    <w:p w14:paraId="59D7887D" w14:textId="77777777" w:rsidR="00F252F2" w:rsidRDefault="00F252F2">
      <w:pPr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r>
        <w:t xml:space="preserve">Debe mostrarse el número de pregunta actual. </w:t>
      </w:r>
    </w:p>
    <w:p w14:paraId="3C9C083A" w14:textId="77777777" w:rsidR="00F252F2" w:rsidRDefault="00F252F2">
      <w:pPr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r>
        <w:t xml:space="preserve">Debe mostrarse el porcentaje completado. </w:t>
      </w:r>
    </w:p>
    <w:p w14:paraId="48F46EF0" w14:textId="77777777" w:rsidR="00F252F2" w:rsidRDefault="00F252F2">
      <w:pPr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r>
        <w:t xml:space="preserve">Debe actualizarse automáticamente. </w:t>
      </w:r>
    </w:p>
    <w:p w14:paraId="6450CD2B" w14:textId="77777777" w:rsidR="00F252F2" w:rsidRDefault="00F252F2" w:rsidP="00F252F2">
      <w:pPr>
        <w:pStyle w:val="Ttulo3"/>
        <w:jc w:val="left"/>
      </w:pPr>
      <w:r>
        <w:t>Prioridad</w:t>
      </w:r>
    </w:p>
    <w:p w14:paraId="0ADBDE9D" w14:textId="77777777" w:rsidR="00F252F2" w:rsidRDefault="00F252F2" w:rsidP="00F252F2">
      <w:pPr>
        <w:pStyle w:val="NormalWeb"/>
      </w:pPr>
      <w:r>
        <w:t>Media</w:t>
      </w:r>
    </w:p>
    <w:p w14:paraId="2FF7E768" w14:textId="77777777" w:rsidR="00F252F2" w:rsidRDefault="009F7454" w:rsidP="00F252F2">
      <w:pPr>
        <w:jc w:val="left"/>
      </w:pPr>
      <w:r>
        <w:pict w14:anchorId="5E29B3FA">
          <v:rect id="_x0000_i1037" style="width:0;height:1.5pt" o:hrstd="t" o:hr="t" fillcolor="#a0a0a0" stroked="f"/>
        </w:pict>
      </w:r>
    </w:p>
    <w:p w14:paraId="5475475D" w14:textId="77777777" w:rsidR="00F252F2" w:rsidRDefault="00F252F2" w:rsidP="00F252F2">
      <w:pPr>
        <w:pStyle w:val="Ttulo2"/>
        <w:jc w:val="left"/>
      </w:pPr>
      <w:r>
        <w:t>HU-013 – Confirmar salida accidental</w:t>
      </w:r>
    </w:p>
    <w:p w14:paraId="323F98AC" w14:textId="77777777" w:rsidR="00F252F2" w:rsidRDefault="00F252F2" w:rsidP="00F252F2">
      <w:pPr>
        <w:pStyle w:val="NormalWeb"/>
      </w:pPr>
      <w:r>
        <w:rPr>
          <w:rStyle w:val="Textoennegrita"/>
        </w:rPr>
        <w:t>Como</w:t>
      </w:r>
      <w:r>
        <w:t xml:space="preserve"> estudiante</w:t>
      </w:r>
      <w:r>
        <w:br/>
      </w:r>
      <w:r>
        <w:rPr>
          <w:rStyle w:val="Textoennegrita"/>
        </w:rPr>
        <w:t>Quiero</w:t>
      </w:r>
      <w:r>
        <w:t xml:space="preserve"> recibir una advertencia si intento abandonar el examen</w:t>
      </w:r>
      <w:r>
        <w:br/>
      </w:r>
      <w:r>
        <w:rPr>
          <w:rStyle w:val="Textoennegrita"/>
        </w:rPr>
        <w:t>Para</w:t>
      </w:r>
      <w:r>
        <w:t xml:space="preserve"> evitar perder mi progreso.</w:t>
      </w:r>
    </w:p>
    <w:p w14:paraId="4CD0C8D0" w14:textId="77777777" w:rsidR="00F252F2" w:rsidRDefault="00F252F2" w:rsidP="00F252F2">
      <w:pPr>
        <w:pStyle w:val="Ttulo3"/>
        <w:jc w:val="left"/>
      </w:pPr>
      <w:r>
        <w:t>Criterios de aceptación</w:t>
      </w:r>
    </w:p>
    <w:p w14:paraId="00B4B499" w14:textId="77777777" w:rsidR="00F252F2" w:rsidRDefault="00F252F2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>
        <w:t xml:space="preserve">Debe mostrarse un mensaje de confirmación. </w:t>
      </w:r>
    </w:p>
    <w:p w14:paraId="2F810DAD" w14:textId="77777777" w:rsidR="00F252F2" w:rsidRDefault="00F252F2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>
        <w:t xml:space="preserve">El usuario puede cancelar la salida. </w:t>
      </w:r>
    </w:p>
    <w:p w14:paraId="04F67341" w14:textId="77777777" w:rsidR="00F252F2" w:rsidRDefault="00F252F2" w:rsidP="00F252F2">
      <w:pPr>
        <w:pStyle w:val="Ttulo3"/>
        <w:jc w:val="left"/>
      </w:pPr>
      <w:r>
        <w:t>Prioridad</w:t>
      </w:r>
    </w:p>
    <w:p w14:paraId="7DB03593" w14:textId="77777777" w:rsidR="00F252F2" w:rsidRDefault="00F252F2" w:rsidP="00F252F2">
      <w:pPr>
        <w:pStyle w:val="NormalWeb"/>
      </w:pPr>
      <w:r>
        <w:t>Media</w:t>
      </w:r>
    </w:p>
    <w:p w14:paraId="6C04505B" w14:textId="77777777" w:rsidR="00F252F2" w:rsidRDefault="009F7454" w:rsidP="00F252F2">
      <w:pPr>
        <w:jc w:val="left"/>
      </w:pPr>
      <w:r>
        <w:pict w14:anchorId="00EA5FAE">
          <v:rect id="_x0000_i1038" style="width:0;height:1.5pt" o:hrstd="t" o:hr="t" fillcolor="#a0a0a0" stroked="f"/>
        </w:pict>
      </w:r>
    </w:p>
    <w:p w14:paraId="7C8BB6B4" w14:textId="77777777" w:rsidR="00F252F2" w:rsidRDefault="00F252F2" w:rsidP="00F252F2">
      <w:pPr>
        <w:pStyle w:val="Ttulo1"/>
        <w:jc w:val="left"/>
      </w:pPr>
      <w:r>
        <w:t>Épica 6. Persistencia y Recuperación</w:t>
      </w:r>
    </w:p>
    <w:p w14:paraId="16ED1D24" w14:textId="77777777" w:rsidR="00F252F2" w:rsidRDefault="00F252F2" w:rsidP="00F252F2">
      <w:pPr>
        <w:pStyle w:val="Ttulo2"/>
        <w:jc w:val="left"/>
      </w:pPr>
      <w:r>
        <w:t>HU-014 – Guardar progreso automáticamente</w:t>
      </w:r>
    </w:p>
    <w:p w14:paraId="2183AA66" w14:textId="77777777" w:rsidR="00F252F2" w:rsidRDefault="00F252F2" w:rsidP="00F252F2">
      <w:pPr>
        <w:pStyle w:val="NormalWeb"/>
      </w:pPr>
      <w:r>
        <w:rPr>
          <w:rStyle w:val="Textoennegrita"/>
        </w:rPr>
        <w:t>Como</w:t>
      </w:r>
      <w:r>
        <w:t xml:space="preserve"> estudiante</w:t>
      </w:r>
      <w:r>
        <w:br/>
      </w:r>
      <w:r>
        <w:rPr>
          <w:rStyle w:val="Textoennegrita"/>
        </w:rPr>
        <w:t>Quiero</w:t>
      </w:r>
      <w:r>
        <w:t xml:space="preserve"> que mis respuestas se guarden automáticamente</w:t>
      </w:r>
      <w:r>
        <w:br/>
      </w:r>
      <w:r>
        <w:rPr>
          <w:rStyle w:val="Textoennegrita"/>
        </w:rPr>
        <w:t>Para</w:t>
      </w:r>
      <w:r>
        <w:t xml:space="preserve"> no perder información.</w:t>
      </w:r>
    </w:p>
    <w:p w14:paraId="532CC6FF" w14:textId="77777777" w:rsidR="00F252F2" w:rsidRDefault="00F252F2" w:rsidP="00F252F2">
      <w:pPr>
        <w:pStyle w:val="Ttulo3"/>
        <w:jc w:val="left"/>
      </w:pPr>
      <w:r>
        <w:lastRenderedPageBreak/>
        <w:t>Criterios de aceptación</w:t>
      </w:r>
    </w:p>
    <w:p w14:paraId="77DB0A76" w14:textId="77777777" w:rsidR="00F252F2" w:rsidRDefault="00F252F2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r>
        <w:t xml:space="preserve">Cada respuesta debe persistirse al seleccionarla. </w:t>
      </w:r>
    </w:p>
    <w:p w14:paraId="292D4B4D" w14:textId="77777777" w:rsidR="00F252F2" w:rsidRDefault="00F252F2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r>
        <w:t xml:space="preserve">El sistema debe soportar interrupciones inesperadas. </w:t>
      </w:r>
    </w:p>
    <w:p w14:paraId="49AE9B52" w14:textId="77777777" w:rsidR="00F252F2" w:rsidRDefault="00F252F2" w:rsidP="00F252F2">
      <w:pPr>
        <w:pStyle w:val="Ttulo3"/>
        <w:jc w:val="left"/>
      </w:pPr>
      <w:r>
        <w:t>Prioridad</w:t>
      </w:r>
    </w:p>
    <w:p w14:paraId="4A89642B" w14:textId="77777777" w:rsidR="00F252F2" w:rsidRDefault="00F252F2" w:rsidP="00F252F2">
      <w:pPr>
        <w:pStyle w:val="NormalWeb"/>
      </w:pPr>
      <w:r>
        <w:t>Alta</w:t>
      </w:r>
    </w:p>
    <w:p w14:paraId="13D4951F" w14:textId="77777777" w:rsidR="00F252F2" w:rsidRDefault="009F7454" w:rsidP="00F252F2">
      <w:pPr>
        <w:jc w:val="left"/>
      </w:pPr>
      <w:r>
        <w:pict w14:anchorId="3A65523B">
          <v:rect id="_x0000_i1039" style="width:0;height:1.5pt" o:hrstd="t" o:hr="t" fillcolor="#a0a0a0" stroked="f"/>
        </w:pict>
      </w:r>
    </w:p>
    <w:p w14:paraId="5D699562" w14:textId="77777777" w:rsidR="00F252F2" w:rsidRDefault="00F252F2" w:rsidP="00F252F2">
      <w:pPr>
        <w:pStyle w:val="Ttulo2"/>
        <w:jc w:val="left"/>
      </w:pPr>
      <w:r>
        <w:t>HU-015 – Recuperar examen en curso</w:t>
      </w:r>
    </w:p>
    <w:p w14:paraId="3694C99D" w14:textId="77777777" w:rsidR="00F252F2" w:rsidRDefault="00F252F2" w:rsidP="00F252F2">
      <w:pPr>
        <w:pStyle w:val="NormalWeb"/>
      </w:pPr>
      <w:r>
        <w:rPr>
          <w:rStyle w:val="Textoennegrita"/>
        </w:rPr>
        <w:t>Como</w:t>
      </w:r>
      <w:r>
        <w:t xml:space="preserve"> estudiante</w:t>
      </w:r>
      <w:r>
        <w:br/>
      </w:r>
      <w:r>
        <w:rPr>
          <w:rStyle w:val="Textoennegrita"/>
        </w:rPr>
        <w:t>Quiero</w:t>
      </w:r>
      <w:r>
        <w:t xml:space="preserve"> continuar un examen previamente iniciado</w:t>
      </w:r>
      <w:r>
        <w:br/>
      </w:r>
      <w:r>
        <w:rPr>
          <w:rStyle w:val="Textoennegrita"/>
        </w:rPr>
        <w:t>Para</w:t>
      </w:r>
      <w:r>
        <w:t xml:space="preserve"> no tener que empezar nuevamente.</w:t>
      </w:r>
    </w:p>
    <w:p w14:paraId="05074CED" w14:textId="77777777" w:rsidR="00F252F2" w:rsidRDefault="00F252F2" w:rsidP="00F252F2">
      <w:pPr>
        <w:pStyle w:val="Ttulo3"/>
        <w:jc w:val="left"/>
      </w:pPr>
      <w:r>
        <w:t>Criterios de aceptación</w:t>
      </w:r>
    </w:p>
    <w:p w14:paraId="041EDF1E" w14:textId="77777777" w:rsidR="00F252F2" w:rsidRDefault="00F252F2">
      <w:pPr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r>
        <w:t xml:space="preserve">Deben recuperarse preguntas y respuestas. </w:t>
      </w:r>
    </w:p>
    <w:p w14:paraId="2F622C29" w14:textId="77777777" w:rsidR="00F252F2" w:rsidRDefault="00F252F2">
      <w:pPr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r>
        <w:t xml:space="preserve">Debe restaurarse el progreso exacto. </w:t>
      </w:r>
    </w:p>
    <w:p w14:paraId="6444E574" w14:textId="77777777" w:rsidR="00F252F2" w:rsidRDefault="00F252F2">
      <w:pPr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r>
        <w:t xml:space="preserve">Debe abrirse la última pregunta visitada. </w:t>
      </w:r>
    </w:p>
    <w:p w14:paraId="422374B3" w14:textId="77777777" w:rsidR="00F252F2" w:rsidRDefault="00F252F2" w:rsidP="00F252F2">
      <w:pPr>
        <w:pStyle w:val="Ttulo3"/>
        <w:jc w:val="left"/>
      </w:pPr>
      <w:r>
        <w:t>Prioridad</w:t>
      </w:r>
    </w:p>
    <w:p w14:paraId="6540BD88" w14:textId="77777777" w:rsidR="00F252F2" w:rsidRDefault="00F252F2" w:rsidP="00F252F2">
      <w:pPr>
        <w:pStyle w:val="NormalWeb"/>
      </w:pPr>
      <w:r>
        <w:t>Media</w:t>
      </w:r>
    </w:p>
    <w:p w14:paraId="7FB407AF" w14:textId="77777777" w:rsidR="00F252F2" w:rsidRDefault="009F7454" w:rsidP="00F252F2">
      <w:pPr>
        <w:jc w:val="left"/>
      </w:pPr>
      <w:r>
        <w:pict w14:anchorId="5C1067DE">
          <v:rect id="_x0000_i1040" style="width:0;height:1.5pt" o:hrstd="t" o:hr="t" fillcolor="#a0a0a0" stroked="f"/>
        </w:pict>
      </w:r>
    </w:p>
    <w:p w14:paraId="3897B963" w14:textId="77777777" w:rsidR="00F252F2" w:rsidRDefault="00F252F2" w:rsidP="00F252F2">
      <w:pPr>
        <w:pStyle w:val="Ttulo1"/>
        <w:jc w:val="left"/>
      </w:pPr>
      <w:r>
        <w:t>Épica 7. Administración (Versión Posterior)</w:t>
      </w:r>
    </w:p>
    <w:p w14:paraId="2FAFEBB3" w14:textId="77777777" w:rsidR="00F252F2" w:rsidRDefault="00F252F2" w:rsidP="00F252F2">
      <w:pPr>
        <w:pStyle w:val="Ttulo2"/>
        <w:jc w:val="left"/>
      </w:pPr>
      <w:r>
        <w:t>HU-016 – Gestionar preguntas</w:t>
      </w:r>
    </w:p>
    <w:p w14:paraId="0AF1F89D" w14:textId="77777777" w:rsidR="00F252F2" w:rsidRDefault="00F252F2" w:rsidP="00F252F2">
      <w:pPr>
        <w:pStyle w:val="NormalWeb"/>
      </w:pPr>
      <w:r>
        <w:rPr>
          <w:rStyle w:val="Textoennegrita"/>
        </w:rPr>
        <w:t>Como</w:t>
      </w:r>
      <w:r>
        <w:t xml:space="preserve"> administrador</w:t>
      </w:r>
      <w:r>
        <w:br/>
      </w:r>
      <w:r>
        <w:rPr>
          <w:rStyle w:val="Textoennegrita"/>
        </w:rPr>
        <w:t>Quiero</w:t>
      </w:r>
      <w:r>
        <w:t xml:space="preserve"> crear, modificar y eliminar preguntas</w:t>
      </w:r>
      <w:r>
        <w:br/>
      </w:r>
      <w:r>
        <w:rPr>
          <w:rStyle w:val="Textoennegrita"/>
        </w:rPr>
        <w:t>Para</w:t>
      </w:r>
      <w:r>
        <w:t xml:space="preserve"> mantener actualizado el banco de preguntas.</w:t>
      </w:r>
    </w:p>
    <w:p w14:paraId="7FDB568E" w14:textId="77777777" w:rsidR="00F252F2" w:rsidRDefault="00F252F2" w:rsidP="00F252F2">
      <w:pPr>
        <w:pStyle w:val="Ttulo3"/>
        <w:jc w:val="left"/>
      </w:pPr>
      <w:r>
        <w:t>Prioridad</w:t>
      </w:r>
    </w:p>
    <w:p w14:paraId="1C947648" w14:textId="77777777" w:rsidR="00F252F2" w:rsidRDefault="00F252F2" w:rsidP="00F252F2">
      <w:pPr>
        <w:pStyle w:val="NormalWeb"/>
      </w:pPr>
      <w:r>
        <w:t>Baja</w:t>
      </w:r>
    </w:p>
    <w:p w14:paraId="068A62D4" w14:textId="77777777" w:rsidR="00F252F2" w:rsidRDefault="009F7454" w:rsidP="00F252F2">
      <w:pPr>
        <w:jc w:val="left"/>
      </w:pPr>
      <w:r>
        <w:pict w14:anchorId="7C6D8B0F">
          <v:rect id="_x0000_i1041" style="width:0;height:1.5pt" o:hrstd="t" o:hr="t" fillcolor="#a0a0a0" stroked="f"/>
        </w:pict>
      </w:r>
    </w:p>
    <w:p w14:paraId="05FE1B1D" w14:textId="77777777" w:rsidR="00F252F2" w:rsidRDefault="00F252F2" w:rsidP="00F252F2">
      <w:pPr>
        <w:pStyle w:val="Ttulo2"/>
        <w:jc w:val="left"/>
      </w:pPr>
      <w:r>
        <w:t>HU-017 – Clasificar preguntas por categoría</w:t>
      </w:r>
    </w:p>
    <w:p w14:paraId="0062CE94" w14:textId="77777777" w:rsidR="00F252F2" w:rsidRDefault="00F252F2" w:rsidP="00F252F2">
      <w:pPr>
        <w:pStyle w:val="NormalWeb"/>
      </w:pPr>
      <w:r>
        <w:rPr>
          <w:rStyle w:val="Textoennegrita"/>
        </w:rPr>
        <w:lastRenderedPageBreak/>
        <w:t>Como</w:t>
      </w:r>
      <w:r>
        <w:t xml:space="preserve"> administrador</w:t>
      </w:r>
      <w:r>
        <w:br/>
      </w:r>
      <w:r>
        <w:rPr>
          <w:rStyle w:val="Textoennegrita"/>
        </w:rPr>
        <w:t>Quiero</w:t>
      </w:r>
      <w:r>
        <w:t xml:space="preserve"> asignar categorías a las preguntas</w:t>
      </w:r>
      <w:r>
        <w:br/>
      </w:r>
      <w:r>
        <w:rPr>
          <w:rStyle w:val="Textoennegrita"/>
        </w:rPr>
        <w:t>Para</w:t>
      </w:r>
      <w:r>
        <w:t xml:space="preserve"> generar exámenes balanceados.</w:t>
      </w:r>
    </w:p>
    <w:p w14:paraId="699BA93A" w14:textId="77777777" w:rsidR="00F252F2" w:rsidRDefault="00F252F2" w:rsidP="00F252F2">
      <w:pPr>
        <w:pStyle w:val="Ttulo3"/>
        <w:jc w:val="left"/>
      </w:pPr>
      <w:r>
        <w:t>Criterios de aceptación</w:t>
      </w:r>
    </w:p>
    <w:p w14:paraId="13B80F62" w14:textId="77777777" w:rsidR="00F252F2" w:rsidRDefault="00F252F2" w:rsidP="00F252F2">
      <w:pPr>
        <w:pStyle w:val="NormalWeb"/>
      </w:pPr>
      <w:r>
        <w:t>Categorías iniciales:</w:t>
      </w:r>
    </w:p>
    <w:p w14:paraId="1732E763" w14:textId="77777777" w:rsidR="00F252F2" w:rsidRDefault="00F252F2">
      <w:pPr>
        <w:numPr>
          <w:ilvl w:val="0"/>
          <w:numId w:val="16"/>
        </w:numPr>
        <w:spacing w:before="100" w:beforeAutospacing="1" w:after="100" w:afterAutospacing="1" w:line="240" w:lineRule="auto"/>
        <w:jc w:val="left"/>
      </w:pPr>
      <w:r>
        <w:t xml:space="preserve">Reglamentación </w:t>
      </w:r>
    </w:p>
    <w:p w14:paraId="16E39111" w14:textId="77777777" w:rsidR="00F252F2" w:rsidRDefault="00F252F2">
      <w:pPr>
        <w:numPr>
          <w:ilvl w:val="0"/>
          <w:numId w:val="16"/>
        </w:numPr>
        <w:spacing w:before="100" w:beforeAutospacing="1" w:after="100" w:afterAutospacing="1" w:line="240" w:lineRule="auto"/>
        <w:jc w:val="left"/>
      </w:pPr>
      <w:r>
        <w:t xml:space="preserve">Operación </w:t>
      </w:r>
    </w:p>
    <w:p w14:paraId="3340F352" w14:textId="77777777" w:rsidR="00F252F2" w:rsidRDefault="00F252F2">
      <w:pPr>
        <w:numPr>
          <w:ilvl w:val="0"/>
          <w:numId w:val="16"/>
        </w:numPr>
        <w:spacing w:before="100" w:beforeAutospacing="1" w:after="100" w:afterAutospacing="1" w:line="240" w:lineRule="auto"/>
        <w:jc w:val="left"/>
      </w:pPr>
      <w:r>
        <w:t xml:space="preserve">Electrónica </w:t>
      </w:r>
    </w:p>
    <w:p w14:paraId="5DC368D4" w14:textId="77777777" w:rsidR="00F252F2" w:rsidRDefault="00F252F2">
      <w:pPr>
        <w:numPr>
          <w:ilvl w:val="0"/>
          <w:numId w:val="16"/>
        </w:numPr>
        <w:spacing w:before="100" w:beforeAutospacing="1" w:after="100" w:afterAutospacing="1" w:line="240" w:lineRule="auto"/>
        <w:jc w:val="left"/>
      </w:pPr>
      <w:r>
        <w:t xml:space="preserve">Seguridad </w:t>
      </w:r>
    </w:p>
    <w:p w14:paraId="2C997744" w14:textId="77777777" w:rsidR="00F252F2" w:rsidRDefault="00F252F2" w:rsidP="00F252F2">
      <w:pPr>
        <w:pStyle w:val="Ttulo3"/>
        <w:jc w:val="left"/>
      </w:pPr>
      <w:r>
        <w:t>Prioridad</w:t>
      </w:r>
    </w:p>
    <w:p w14:paraId="168134E9" w14:textId="77777777" w:rsidR="00F252F2" w:rsidRDefault="00F252F2" w:rsidP="00F252F2">
      <w:pPr>
        <w:pStyle w:val="NormalWeb"/>
      </w:pPr>
      <w:r>
        <w:t>Media</w:t>
      </w:r>
    </w:p>
    <w:p w14:paraId="75D793E0" w14:textId="77777777" w:rsidR="00F252F2" w:rsidRDefault="009F7454" w:rsidP="00F252F2">
      <w:pPr>
        <w:jc w:val="left"/>
      </w:pPr>
      <w:r>
        <w:pict w14:anchorId="117CAF5F">
          <v:rect id="_x0000_i1042" style="width:0;height:1.5pt" o:hrstd="t" o:hr="t" fillcolor="#a0a0a0" stroked="f"/>
        </w:pict>
      </w:r>
    </w:p>
    <w:p w14:paraId="6A50F248" w14:textId="77777777" w:rsidR="00F252F2" w:rsidRDefault="00F252F2" w:rsidP="00F252F2">
      <w:pPr>
        <w:pStyle w:val="Ttulo1"/>
        <w:jc w:val="left"/>
      </w:pPr>
      <w:r>
        <w:t>Épica 8. Estadísticas (Versión Posterior)</w:t>
      </w:r>
    </w:p>
    <w:p w14:paraId="3E6BA260" w14:textId="77777777" w:rsidR="00F252F2" w:rsidRDefault="00F252F2" w:rsidP="00F252F2">
      <w:pPr>
        <w:pStyle w:val="Ttulo2"/>
        <w:jc w:val="left"/>
      </w:pPr>
      <w:r>
        <w:t>HU-018 – Consultar historial de exámenes</w:t>
      </w:r>
    </w:p>
    <w:p w14:paraId="42411E22" w14:textId="77777777" w:rsidR="00F252F2" w:rsidRDefault="00F252F2" w:rsidP="00F252F2">
      <w:pPr>
        <w:pStyle w:val="NormalWeb"/>
      </w:pPr>
      <w:r>
        <w:rPr>
          <w:rStyle w:val="Textoennegrita"/>
        </w:rPr>
        <w:t>Como</w:t>
      </w:r>
      <w:r>
        <w:t xml:space="preserve"> usuario registrado</w:t>
      </w:r>
      <w:r>
        <w:br/>
      </w:r>
      <w:r>
        <w:rPr>
          <w:rStyle w:val="Textoennegrita"/>
        </w:rPr>
        <w:t>Quiero</w:t>
      </w:r>
      <w:r>
        <w:t xml:space="preserve"> visualizar mis resultados anteriores</w:t>
      </w:r>
      <w:r>
        <w:br/>
      </w:r>
      <w:r>
        <w:rPr>
          <w:rStyle w:val="Textoennegrita"/>
        </w:rPr>
        <w:t>Para</w:t>
      </w:r>
      <w:r>
        <w:t xml:space="preserve"> medir mi evolución.</w:t>
      </w:r>
    </w:p>
    <w:p w14:paraId="572DCF59" w14:textId="77777777" w:rsidR="00F252F2" w:rsidRDefault="00F252F2" w:rsidP="00F252F2">
      <w:pPr>
        <w:pStyle w:val="Ttulo3"/>
        <w:jc w:val="left"/>
      </w:pPr>
      <w:r>
        <w:t>Prioridad</w:t>
      </w:r>
    </w:p>
    <w:p w14:paraId="137870BC" w14:textId="77777777" w:rsidR="00F252F2" w:rsidRDefault="00F252F2" w:rsidP="00F252F2">
      <w:pPr>
        <w:pStyle w:val="NormalWeb"/>
      </w:pPr>
      <w:r>
        <w:t>Baja</w:t>
      </w:r>
    </w:p>
    <w:p w14:paraId="0E89A940" w14:textId="77777777" w:rsidR="00F252F2" w:rsidRDefault="009F7454" w:rsidP="00F252F2">
      <w:pPr>
        <w:jc w:val="left"/>
      </w:pPr>
      <w:r>
        <w:pict w14:anchorId="776078CB">
          <v:rect id="_x0000_i1043" style="width:0;height:1.5pt" o:hrstd="t" o:hr="t" fillcolor="#a0a0a0" stroked="f"/>
        </w:pict>
      </w:r>
    </w:p>
    <w:p w14:paraId="522EC4A1" w14:textId="77777777" w:rsidR="00F252F2" w:rsidRDefault="00F252F2" w:rsidP="00F252F2">
      <w:pPr>
        <w:pStyle w:val="Ttulo2"/>
        <w:jc w:val="left"/>
      </w:pPr>
      <w:r>
        <w:t>HU-019 – Analizar fortalezas y debilidades</w:t>
      </w:r>
    </w:p>
    <w:p w14:paraId="673A4028" w14:textId="77777777" w:rsidR="00F252F2" w:rsidRDefault="00F252F2" w:rsidP="00F252F2">
      <w:pPr>
        <w:pStyle w:val="NormalWeb"/>
      </w:pPr>
      <w:r>
        <w:rPr>
          <w:rStyle w:val="Textoennegrita"/>
        </w:rPr>
        <w:t>Como</w:t>
      </w:r>
      <w:r>
        <w:t xml:space="preserve"> estudiante</w:t>
      </w:r>
      <w:r>
        <w:br/>
      </w:r>
      <w:r>
        <w:rPr>
          <w:rStyle w:val="Textoennegrita"/>
        </w:rPr>
        <w:t>Quiero</w:t>
      </w:r>
      <w:r>
        <w:t xml:space="preserve"> obtener estadísticas por categoría</w:t>
      </w:r>
      <w:r>
        <w:br/>
      </w:r>
      <w:r>
        <w:rPr>
          <w:rStyle w:val="Textoennegrita"/>
        </w:rPr>
        <w:t>Para</w:t>
      </w:r>
      <w:r>
        <w:t xml:space="preserve"> enfocar mi estudio en las áreas más débiles.</w:t>
      </w:r>
    </w:p>
    <w:p w14:paraId="40BC3F68" w14:textId="77777777" w:rsidR="00F252F2" w:rsidRDefault="00F252F2" w:rsidP="00F252F2">
      <w:pPr>
        <w:pStyle w:val="Ttulo3"/>
        <w:jc w:val="left"/>
      </w:pPr>
      <w:r>
        <w:t>Criterios de aceptación</w:t>
      </w:r>
    </w:p>
    <w:p w14:paraId="10D962CF" w14:textId="77777777" w:rsidR="00F252F2" w:rsidRDefault="00F252F2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r>
        <w:t xml:space="preserve">Mostrar porcentaje por categoría. </w:t>
      </w:r>
    </w:p>
    <w:p w14:paraId="7EB0537F" w14:textId="77777777" w:rsidR="00F252F2" w:rsidRDefault="00F252F2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r>
        <w:t xml:space="preserve">Mostrar preguntas falladas con mayor frecuencia. </w:t>
      </w:r>
    </w:p>
    <w:p w14:paraId="4D802719" w14:textId="77777777" w:rsidR="00F252F2" w:rsidRDefault="00F252F2">
      <w:pPr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r>
        <w:t xml:space="preserve">Mostrar evolución temporal. </w:t>
      </w:r>
    </w:p>
    <w:p w14:paraId="4868BC94" w14:textId="77777777" w:rsidR="00F252F2" w:rsidRDefault="00F252F2" w:rsidP="00F252F2">
      <w:pPr>
        <w:pStyle w:val="Ttulo3"/>
        <w:jc w:val="left"/>
      </w:pPr>
      <w:r>
        <w:lastRenderedPageBreak/>
        <w:t>Prioridad</w:t>
      </w:r>
    </w:p>
    <w:p w14:paraId="75175314" w14:textId="77777777" w:rsidR="00F252F2" w:rsidRDefault="00F252F2" w:rsidP="00F252F2">
      <w:pPr>
        <w:pStyle w:val="NormalWeb"/>
      </w:pPr>
      <w:r>
        <w:t>Baja</w:t>
      </w:r>
    </w:p>
    <w:p w14:paraId="1ADB13E3" w14:textId="77777777" w:rsidR="00F252F2" w:rsidRDefault="009F7454" w:rsidP="00F252F2">
      <w:pPr>
        <w:jc w:val="left"/>
      </w:pPr>
      <w:r>
        <w:pict w14:anchorId="4B07072C">
          <v:rect id="_x0000_i1044" style="width:0;height:1.5pt" o:hrstd="t" o:hr="t" fillcolor="#a0a0a0" stroked="f"/>
        </w:pict>
      </w:r>
    </w:p>
    <w:p w14:paraId="6196BB69" w14:textId="77777777" w:rsidR="00F252F2" w:rsidRDefault="00F252F2" w:rsidP="00F252F2">
      <w:pPr>
        <w:pStyle w:val="Ttulo1"/>
        <w:jc w:val="left"/>
      </w:pPr>
      <w:r>
        <w:t>MVP Recomendado (Versión 1.0)</w:t>
      </w:r>
    </w:p>
    <w:p w14:paraId="6EA0A414" w14:textId="77777777" w:rsidR="00F252F2" w:rsidRDefault="00F252F2" w:rsidP="00F252F2">
      <w:pPr>
        <w:pStyle w:val="NormalWeb"/>
      </w:pPr>
      <w:r>
        <w:t>Las historias mínimas para entregar una primera versión funcional serían: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3446"/>
        <w:gridCol w:w="1075"/>
      </w:tblGrid>
      <w:tr w:rsidR="00F252F2" w:rsidRPr="00F252F2" w14:paraId="2D830C03" w14:textId="77777777" w:rsidTr="00F252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27EB5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183DD1D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Historia</w:t>
            </w:r>
          </w:p>
        </w:tc>
        <w:tc>
          <w:tcPr>
            <w:tcW w:w="0" w:type="auto"/>
            <w:vAlign w:val="center"/>
            <w:hideMark/>
          </w:tcPr>
          <w:p w14:paraId="7AC68902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Prioridad</w:t>
            </w:r>
          </w:p>
        </w:tc>
      </w:tr>
      <w:tr w:rsidR="00F252F2" w:rsidRPr="00F252F2" w14:paraId="7DAA3DD9" w14:textId="77777777" w:rsidTr="00F25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935A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HU-001</w:t>
            </w:r>
          </w:p>
        </w:tc>
        <w:tc>
          <w:tcPr>
            <w:tcW w:w="0" w:type="auto"/>
            <w:vAlign w:val="center"/>
            <w:hideMark/>
          </w:tcPr>
          <w:p w14:paraId="54D1A961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Cargar banco de preguntas</w:t>
            </w:r>
          </w:p>
        </w:tc>
        <w:tc>
          <w:tcPr>
            <w:tcW w:w="0" w:type="auto"/>
            <w:vAlign w:val="center"/>
            <w:hideMark/>
          </w:tcPr>
          <w:p w14:paraId="0A5BC53C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Alta</w:t>
            </w:r>
          </w:p>
        </w:tc>
      </w:tr>
      <w:tr w:rsidR="00F252F2" w:rsidRPr="00F252F2" w14:paraId="1BF35AF8" w14:textId="77777777" w:rsidTr="00F25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B0BC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HU-002</w:t>
            </w:r>
          </w:p>
        </w:tc>
        <w:tc>
          <w:tcPr>
            <w:tcW w:w="0" w:type="auto"/>
            <w:vAlign w:val="center"/>
            <w:hideMark/>
          </w:tcPr>
          <w:p w14:paraId="196FDC5D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Validar preguntas importadas</w:t>
            </w:r>
          </w:p>
        </w:tc>
        <w:tc>
          <w:tcPr>
            <w:tcW w:w="0" w:type="auto"/>
            <w:vAlign w:val="center"/>
            <w:hideMark/>
          </w:tcPr>
          <w:p w14:paraId="73659ADF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Alta</w:t>
            </w:r>
          </w:p>
        </w:tc>
      </w:tr>
      <w:tr w:rsidR="00F252F2" w:rsidRPr="00F252F2" w14:paraId="03579CBD" w14:textId="77777777" w:rsidTr="00F25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9C9B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HU-003</w:t>
            </w:r>
          </w:p>
        </w:tc>
        <w:tc>
          <w:tcPr>
            <w:tcW w:w="0" w:type="auto"/>
            <w:vAlign w:val="center"/>
            <w:hideMark/>
          </w:tcPr>
          <w:p w14:paraId="2685CF36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Crear examen de práctica</w:t>
            </w:r>
          </w:p>
        </w:tc>
        <w:tc>
          <w:tcPr>
            <w:tcW w:w="0" w:type="auto"/>
            <w:vAlign w:val="center"/>
            <w:hideMark/>
          </w:tcPr>
          <w:p w14:paraId="766B097B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Muy Alta</w:t>
            </w:r>
          </w:p>
        </w:tc>
      </w:tr>
      <w:tr w:rsidR="00F252F2" w:rsidRPr="00F252F2" w14:paraId="60A32B68" w14:textId="77777777" w:rsidTr="00F25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4A53F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HU-005</w:t>
            </w:r>
          </w:p>
        </w:tc>
        <w:tc>
          <w:tcPr>
            <w:tcW w:w="0" w:type="auto"/>
            <w:vAlign w:val="center"/>
            <w:hideMark/>
          </w:tcPr>
          <w:p w14:paraId="3FE450A2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Visualizar una pregunta</w:t>
            </w:r>
          </w:p>
        </w:tc>
        <w:tc>
          <w:tcPr>
            <w:tcW w:w="0" w:type="auto"/>
            <w:vAlign w:val="center"/>
            <w:hideMark/>
          </w:tcPr>
          <w:p w14:paraId="34F61C29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Muy Alta</w:t>
            </w:r>
          </w:p>
        </w:tc>
      </w:tr>
      <w:tr w:rsidR="00F252F2" w:rsidRPr="00F252F2" w14:paraId="3CE9283F" w14:textId="77777777" w:rsidTr="00F25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51ECD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HU-006</w:t>
            </w:r>
          </w:p>
        </w:tc>
        <w:tc>
          <w:tcPr>
            <w:tcW w:w="0" w:type="auto"/>
            <w:vAlign w:val="center"/>
            <w:hideMark/>
          </w:tcPr>
          <w:p w14:paraId="1B3B9F80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Seleccionar una respuesta</w:t>
            </w:r>
          </w:p>
        </w:tc>
        <w:tc>
          <w:tcPr>
            <w:tcW w:w="0" w:type="auto"/>
            <w:vAlign w:val="center"/>
            <w:hideMark/>
          </w:tcPr>
          <w:p w14:paraId="5962C33F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Muy Alta</w:t>
            </w:r>
          </w:p>
        </w:tc>
      </w:tr>
      <w:tr w:rsidR="00F252F2" w:rsidRPr="00F252F2" w14:paraId="6C23DEA6" w14:textId="77777777" w:rsidTr="00F25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C2FD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HU-007</w:t>
            </w:r>
          </w:p>
        </w:tc>
        <w:tc>
          <w:tcPr>
            <w:tcW w:w="0" w:type="auto"/>
            <w:vAlign w:val="center"/>
            <w:hideMark/>
          </w:tcPr>
          <w:p w14:paraId="0C7A5667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Navegar entre preguntas</w:t>
            </w:r>
          </w:p>
        </w:tc>
        <w:tc>
          <w:tcPr>
            <w:tcW w:w="0" w:type="auto"/>
            <w:vAlign w:val="center"/>
            <w:hideMark/>
          </w:tcPr>
          <w:p w14:paraId="4C5175E0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Alta</w:t>
            </w:r>
          </w:p>
        </w:tc>
      </w:tr>
      <w:tr w:rsidR="00F252F2" w:rsidRPr="00F252F2" w14:paraId="66A06CB3" w14:textId="77777777" w:rsidTr="00F25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18310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HU-009</w:t>
            </w:r>
          </w:p>
        </w:tc>
        <w:tc>
          <w:tcPr>
            <w:tcW w:w="0" w:type="auto"/>
            <w:vAlign w:val="center"/>
            <w:hideMark/>
          </w:tcPr>
          <w:p w14:paraId="1BADC0ED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Finalizar examen</w:t>
            </w:r>
          </w:p>
        </w:tc>
        <w:tc>
          <w:tcPr>
            <w:tcW w:w="0" w:type="auto"/>
            <w:vAlign w:val="center"/>
            <w:hideMark/>
          </w:tcPr>
          <w:p w14:paraId="73CEFBD7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Muy Alta</w:t>
            </w:r>
          </w:p>
        </w:tc>
      </w:tr>
      <w:tr w:rsidR="00F252F2" w:rsidRPr="00F252F2" w14:paraId="4CC2520A" w14:textId="77777777" w:rsidTr="00F25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0A23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HU-010</w:t>
            </w:r>
          </w:p>
        </w:tc>
        <w:tc>
          <w:tcPr>
            <w:tcW w:w="0" w:type="auto"/>
            <w:vAlign w:val="center"/>
            <w:hideMark/>
          </w:tcPr>
          <w:p w14:paraId="78CCA4E5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Calcular resultado</w:t>
            </w:r>
          </w:p>
        </w:tc>
        <w:tc>
          <w:tcPr>
            <w:tcW w:w="0" w:type="auto"/>
            <w:vAlign w:val="center"/>
            <w:hideMark/>
          </w:tcPr>
          <w:p w14:paraId="5DDEF0A2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Muy Alta</w:t>
            </w:r>
          </w:p>
        </w:tc>
      </w:tr>
      <w:tr w:rsidR="00F252F2" w:rsidRPr="00F252F2" w14:paraId="775E8AFE" w14:textId="77777777" w:rsidTr="00F25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25A5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HU-011</w:t>
            </w:r>
          </w:p>
        </w:tc>
        <w:tc>
          <w:tcPr>
            <w:tcW w:w="0" w:type="auto"/>
            <w:vAlign w:val="center"/>
            <w:hideMark/>
          </w:tcPr>
          <w:p w14:paraId="79FB06E0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Mostrar resultados detallados</w:t>
            </w:r>
          </w:p>
        </w:tc>
        <w:tc>
          <w:tcPr>
            <w:tcW w:w="0" w:type="auto"/>
            <w:vAlign w:val="center"/>
            <w:hideMark/>
          </w:tcPr>
          <w:p w14:paraId="2E43BAB5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Alta</w:t>
            </w:r>
          </w:p>
        </w:tc>
      </w:tr>
      <w:tr w:rsidR="00F252F2" w:rsidRPr="00F252F2" w14:paraId="4534921F" w14:textId="77777777" w:rsidTr="00F25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18EE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HU-014</w:t>
            </w:r>
          </w:p>
        </w:tc>
        <w:tc>
          <w:tcPr>
            <w:tcW w:w="0" w:type="auto"/>
            <w:vAlign w:val="center"/>
            <w:hideMark/>
          </w:tcPr>
          <w:p w14:paraId="0854103F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Guardar progreso automáticamente</w:t>
            </w:r>
          </w:p>
        </w:tc>
        <w:tc>
          <w:tcPr>
            <w:tcW w:w="0" w:type="auto"/>
            <w:vAlign w:val="center"/>
            <w:hideMark/>
          </w:tcPr>
          <w:p w14:paraId="1BFFF3B1" w14:textId="77777777" w:rsidR="00F252F2" w:rsidRPr="00F252F2" w:rsidRDefault="00F252F2" w:rsidP="00F252F2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252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Alta</w:t>
            </w:r>
          </w:p>
        </w:tc>
      </w:tr>
    </w:tbl>
    <w:p w14:paraId="6E181AEF" w14:textId="77777777" w:rsidR="00F252F2" w:rsidRPr="005E0BC9" w:rsidRDefault="00F252F2" w:rsidP="00F252F2">
      <w:pPr>
        <w:jc w:val="left"/>
      </w:pPr>
    </w:p>
    <w:sectPr w:rsidR="00F252F2" w:rsidRPr="005E0BC9" w:rsidSect="00FE04D5">
      <w:headerReference w:type="default" r:id="rId11"/>
      <w:footerReference w:type="even" r:id="rId12"/>
      <w:footerReference w:type="default" r:id="rId13"/>
      <w:pgSz w:w="11906" w:h="16838" w:code="9"/>
      <w:pgMar w:top="1210" w:right="1267" w:bottom="1210" w:left="1267" w:header="1181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BEC3D" w14:textId="77777777" w:rsidR="00A60F91" w:rsidRDefault="00A60F91" w:rsidP="009B2968">
      <w:r>
        <w:separator/>
      </w:r>
    </w:p>
  </w:endnote>
  <w:endnote w:type="continuationSeparator" w:id="0">
    <w:p w14:paraId="3469FBFC" w14:textId="77777777" w:rsidR="00A60F91" w:rsidRDefault="00A60F91" w:rsidP="009B2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41321887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8330B41" w14:textId="77777777" w:rsidR="009B2968" w:rsidRDefault="009B2968" w:rsidP="00E832AC">
        <w:pPr>
          <w:pStyle w:val="Piedepgina"/>
          <w:rPr>
            <w:rStyle w:val="Nmerodepgina"/>
          </w:rPr>
        </w:pPr>
        <w:r>
          <w:rPr>
            <w:rStyle w:val="Nmerodepgina"/>
            <w:lang w:bidi="es-ES"/>
          </w:rPr>
          <w:fldChar w:fldCharType="begin"/>
        </w:r>
        <w:r>
          <w:rPr>
            <w:rStyle w:val="Nmerodepgina"/>
            <w:lang w:bidi="es-ES"/>
          </w:rPr>
          <w:instrText xml:space="preserve"> PAGE </w:instrText>
        </w:r>
        <w:r>
          <w:rPr>
            <w:rStyle w:val="Nmerodepgina"/>
            <w:lang w:bidi="es-ES"/>
          </w:rPr>
          <w:fldChar w:fldCharType="end"/>
        </w:r>
      </w:p>
    </w:sdtContent>
  </w:sdt>
  <w:p w14:paraId="1943836C" w14:textId="77777777" w:rsidR="009B2968" w:rsidRDefault="009B2968" w:rsidP="00E832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841BA" w14:textId="77777777" w:rsidR="009B2968" w:rsidRDefault="00E832AC" w:rsidP="00E832AC">
    <w:pPr>
      <w:pStyle w:val="Piedepgina"/>
      <w:rPr>
        <w:rStyle w:val="Nmerodepgina"/>
        <w:noProof/>
      </w:rPr>
    </w:pPr>
    <w:r w:rsidRPr="00E832AC">
      <w:rPr>
        <w:noProof/>
        <w:lang w:bidi="es-ES"/>
      </w:rPr>
      <w:t xml:space="preserve">PÁGINA </w:t>
    </w:r>
    <w:sdt>
      <w:sdtPr>
        <w:rPr>
          <w:rStyle w:val="Nmerodepgina"/>
          <w:noProof/>
        </w:rPr>
        <w:id w:val="-601500411"/>
        <w:docPartObj>
          <w:docPartGallery w:val="Page Numbers (Bottom of Page)"/>
          <w:docPartUnique/>
        </w:docPartObj>
      </w:sdtPr>
      <w:sdtEndPr>
        <w:rPr>
          <w:rStyle w:val="Nmerodepgina"/>
        </w:rPr>
      </w:sdtEndPr>
      <w:sdtContent>
        <w:r w:rsidR="009B2968">
          <w:rPr>
            <w:rStyle w:val="Nmerodepgina"/>
            <w:noProof/>
            <w:lang w:bidi="es-ES"/>
          </w:rPr>
          <w:fldChar w:fldCharType="begin"/>
        </w:r>
        <w:r w:rsidR="009B2968">
          <w:rPr>
            <w:rStyle w:val="Nmerodepgina"/>
            <w:noProof/>
            <w:lang w:bidi="es-ES"/>
          </w:rPr>
          <w:instrText xml:space="preserve"> PAGE </w:instrText>
        </w:r>
        <w:r w:rsidR="009B2968">
          <w:rPr>
            <w:rStyle w:val="Nmerodepgina"/>
            <w:noProof/>
            <w:lang w:bidi="es-ES"/>
          </w:rPr>
          <w:fldChar w:fldCharType="separate"/>
        </w:r>
        <w:r w:rsidR="00A123DD">
          <w:rPr>
            <w:rStyle w:val="Nmerodepgina"/>
            <w:noProof/>
            <w:lang w:bidi="es-ES"/>
          </w:rPr>
          <w:t>2</w:t>
        </w:r>
        <w:r w:rsidR="009B2968">
          <w:rPr>
            <w:rStyle w:val="Nmerodepgina"/>
            <w:noProof/>
            <w:lang w:bidi="es-ES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A4C70" w14:textId="77777777" w:rsidR="00A60F91" w:rsidRDefault="00A60F91" w:rsidP="009B2968">
      <w:r>
        <w:separator/>
      </w:r>
    </w:p>
  </w:footnote>
  <w:footnote w:type="continuationSeparator" w:id="0">
    <w:p w14:paraId="44E292B7" w14:textId="77777777" w:rsidR="00A60F91" w:rsidRDefault="00A60F91" w:rsidP="009B2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5731F" w14:textId="7DBF0A20" w:rsidR="009B2968" w:rsidRPr="009B2968" w:rsidRDefault="009B2968" w:rsidP="00E832AC">
    <w:pPr>
      <w:pStyle w:val="Encabezado"/>
    </w:pPr>
    <w:r w:rsidRPr="00E44B70">
      <w:rPr>
        <w:noProof/>
        <w:lang w:bidi="es-ES"/>
      </w:rPr>
      <mc:AlternateContent>
        <mc:Choice Requires="wps">
          <w:drawing>
            <wp:inline distT="0" distB="0" distL="0" distR="0" wp14:anchorId="44CD0C29" wp14:editId="433F5749">
              <wp:extent cx="6076171" cy="45719"/>
              <wp:effectExtent l="0" t="0" r="1270" b="0"/>
              <wp:docPr id="5" name="Rectángulo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076171" cy="45719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25400" cap="flat">
                        <a:noFill/>
                        <a:prstDash val="solid"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765C6E3" id="Rectángulo 5" o:spid="_x0000_s1026" alt="&quot;&quot;" style="width:478.4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" fillcolor="#e2b80f [3204]" stroked="f" strokeweight="2pt">
              <v:stroke miterlimit="4"/>
              <v:textbox inset="3pt,3pt,3pt,3pt"/>
              <w10:anchorlock/>
            </v:rect>
          </w:pict>
        </mc:Fallback>
      </mc:AlternateContent>
    </w:r>
    <w:r>
      <w:rPr>
        <w:lang w:bidi="es-ES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A0E17"/>
    <w:multiLevelType w:val="multilevel"/>
    <w:tmpl w:val="55EA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70A84"/>
    <w:multiLevelType w:val="multilevel"/>
    <w:tmpl w:val="109E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937A6"/>
    <w:multiLevelType w:val="multilevel"/>
    <w:tmpl w:val="5A4C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04E43"/>
    <w:multiLevelType w:val="multilevel"/>
    <w:tmpl w:val="2EC0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93497"/>
    <w:multiLevelType w:val="multilevel"/>
    <w:tmpl w:val="9FA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E0CA7"/>
    <w:multiLevelType w:val="multilevel"/>
    <w:tmpl w:val="4C30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20D59"/>
    <w:multiLevelType w:val="multilevel"/>
    <w:tmpl w:val="95F0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23F9C"/>
    <w:multiLevelType w:val="multilevel"/>
    <w:tmpl w:val="277A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12CBB"/>
    <w:multiLevelType w:val="multilevel"/>
    <w:tmpl w:val="823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B2EF5"/>
    <w:multiLevelType w:val="multilevel"/>
    <w:tmpl w:val="3012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64AA3"/>
    <w:multiLevelType w:val="multilevel"/>
    <w:tmpl w:val="1C06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02439"/>
    <w:multiLevelType w:val="multilevel"/>
    <w:tmpl w:val="D10C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63999"/>
    <w:multiLevelType w:val="multilevel"/>
    <w:tmpl w:val="9ED0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118EA"/>
    <w:multiLevelType w:val="multilevel"/>
    <w:tmpl w:val="EC10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01353"/>
    <w:multiLevelType w:val="multilevel"/>
    <w:tmpl w:val="F7A6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422EF"/>
    <w:multiLevelType w:val="multilevel"/>
    <w:tmpl w:val="BC62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6D3918"/>
    <w:multiLevelType w:val="multilevel"/>
    <w:tmpl w:val="0F22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096679">
    <w:abstractNumId w:val="15"/>
  </w:num>
  <w:num w:numId="2" w16cid:durableId="1009405813">
    <w:abstractNumId w:val="10"/>
  </w:num>
  <w:num w:numId="3" w16cid:durableId="116148899">
    <w:abstractNumId w:val="0"/>
  </w:num>
  <w:num w:numId="4" w16cid:durableId="102462349">
    <w:abstractNumId w:val="14"/>
  </w:num>
  <w:num w:numId="5" w16cid:durableId="1221862253">
    <w:abstractNumId w:val="12"/>
  </w:num>
  <w:num w:numId="6" w16cid:durableId="1186140071">
    <w:abstractNumId w:val="9"/>
  </w:num>
  <w:num w:numId="7" w16cid:durableId="978656737">
    <w:abstractNumId w:val="5"/>
  </w:num>
  <w:num w:numId="8" w16cid:durableId="62872851">
    <w:abstractNumId w:val="1"/>
  </w:num>
  <w:num w:numId="9" w16cid:durableId="1671371485">
    <w:abstractNumId w:val="3"/>
  </w:num>
  <w:num w:numId="10" w16cid:durableId="1031687740">
    <w:abstractNumId w:val="13"/>
  </w:num>
  <w:num w:numId="11" w16cid:durableId="351608512">
    <w:abstractNumId w:val="16"/>
  </w:num>
  <w:num w:numId="12" w16cid:durableId="1693804261">
    <w:abstractNumId w:val="11"/>
  </w:num>
  <w:num w:numId="13" w16cid:durableId="634918118">
    <w:abstractNumId w:val="4"/>
  </w:num>
  <w:num w:numId="14" w16cid:durableId="2110273352">
    <w:abstractNumId w:val="6"/>
  </w:num>
  <w:num w:numId="15" w16cid:durableId="1997294115">
    <w:abstractNumId w:val="8"/>
  </w:num>
  <w:num w:numId="16" w16cid:durableId="1762601174">
    <w:abstractNumId w:val="2"/>
  </w:num>
  <w:num w:numId="17" w16cid:durableId="1424571381">
    <w:abstractNumId w:val="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7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C9"/>
    <w:rsid w:val="000114EB"/>
    <w:rsid w:val="000359D1"/>
    <w:rsid w:val="00061FA0"/>
    <w:rsid w:val="00075273"/>
    <w:rsid w:val="000807FE"/>
    <w:rsid w:val="00086AFE"/>
    <w:rsid w:val="00187632"/>
    <w:rsid w:val="00191A35"/>
    <w:rsid w:val="001C6FE6"/>
    <w:rsid w:val="001D390E"/>
    <w:rsid w:val="00211CE6"/>
    <w:rsid w:val="002366C9"/>
    <w:rsid w:val="00261953"/>
    <w:rsid w:val="00363EF9"/>
    <w:rsid w:val="003A7DA5"/>
    <w:rsid w:val="003E6AB7"/>
    <w:rsid w:val="005526B1"/>
    <w:rsid w:val="005E0BC9"/>
    <w:rsid w:val="006C60E6"/>
    <w:rsid w:val="006E4BD3"/>
    <w:rsid w:val="007A1543"/>
    <w:rsid w:val="007F4C6C"/>
    <w:rsid w:val="00952F7D"/>
    <w:rsid w:val="009A380C"/>
    <w:rsid w:val="009B2968"/>
    <w:rsid w:val="009B72D4"/>
    <w:rsid w:val="009D4923"/>
    <w:rsid w:val="009F7454"/>
    <w:rsid w:val="00A07DCE"/>
    <w:rsid w:val="00A123DD"/>
    <w:rsid w:val="00A226F8"/>
    <w:rsid w:val="00A602AF"/>
    <w:rsid w:val="00A60F91"/>
    <w:rsid w:val="00A64F96"/>
    <w:rsid w:val="00AD6080"/>
    <w:rsid w:val="00AE2317"/>
    <w:rsid w:val="00BF5EE2"/>
    <w:rsid w:val="00C3007A"/>
    <w:rsid w:val="00C95220"/>
    <w:rsid w:val="00CE7F24"/>
    <w:rsid w:val="00D6792E"/>
    <w:rsid w:val="00E44B70"/>
    <w:rsid w:val="00E832AC"/>
    <w:rsid w:val="00EA4A50"/>
    <w:rsid w:val="00F252F2"/>
    <w:rsid w:val="00F4393B"/>
    <w:rsid w:val="00FE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2"/>
    </o:shapelayout>
  </w:shapeDefaults>
  <w:decimalSymbol w:val=","/>
  <w:listSeparator w:val=";"/>
  <w14:docId w14:val="06A642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6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543"/>
    <w:pPr>
      <w:spacing w:after="160" w:line="264" w:lineRule="auto"/>
      <w:jc w:val="both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qFormat/>
    <w:rsid w:val="00FE04D5"/>
    <w:pPr>
      <w:outlineLvl w:val="0"/>
    </w:pPr>
    <w:rPr>
      <w:rFonts w:asciiTheme="majorHAnsi" w:hAnsiTheme="majorHAnsi"/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1"/>
    <w:qFormat/>
    <w:rsid w:val="009B72D4"/>
    <w:pPr>
      <w:outlineLvl w:val="1"/>
    </w:pPr>
    <w:rPr>
      <w:rFonts w:asciiTheme="majorHAnsi" w:hAnsiTheme="majorHAns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rsid w:val="009B72D4"/>
    <w:pPr>
      <w:jc w:val="center"/>
      <w:outlineLvl w:val="2"/>
    </w:pPr>
    <w:rPr>
      <w:rFonts w:asciiTheme="majorHAnsi" w:hAnsiTheme="majorHAnsi"/>
      <w:b/>
      <w:color w:val="000000" w:themeColor="text1"/>
      <w:sz w:val="44"/>
      <w:szCs w:val="36"/>
    </w:rPr>
  </w:style>
  <w:style w:type="paragraph" w:styleId="Ttulo4">
    <w:name w:val="heading 4"/>
    <w:basedOn w:val="Normal"/>
    <w:next w:val="Normal"/>
    <w:link w:val="Ttulo4Car"/>
    <w:uiPriority w:val="9"/>
    <w:qFormat/>
    <w:rsid w:val="005E0BC9"/>
    <w:pPr>
      <w:ind w:right="567"/>
      <w:jc w:val="left"/>
      <w:outlineLvl w:val="3"/>
    </w:pPr>
    <w:rPr>
      <w:b/>
      <w:sz w:val="32"/>
      <w:szCs w:val="32"/>
    </w:rPr>
  </w:style>
  <w:style w:type="paragraph" w:styleId="Ttulo5">
    <w:name w:val="heading 5"/>
    <w:basedOn w:val="Texto"/>
    <w:next w:val="Normal"/>
    <w:link w:val="Ttulo5Car"/>
    <w:uiPriority w:val="9"/>
    <w:qFormat/>
    <w:rsid w:val="00E832AC"/>
    <w:pPr>
      <w:outlineLvl w:val="4"/>
    </w:pPr>
    <w:rPr>
      <w:b/>
      <w:color w:val="E2B80F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limitadorgrfico">
    <w:name w:val="Delimitador gráfico"/>
    <w:basedOn w:val="Normal"/>
    <w:uiPriority w:val="8"/>
    <w:qFormat/>
    <w:rsid w:val="00A602AF"/>
    <w:rPr>
      <w:sz w:val="10"/>
    </w:rPr>
  </w:style>
  <w:style w:type="table" w:styleId="Tablaconcuadrcula">
    <w:name w:val="Table Grid"/>
    <w:basedOn w:val="Tablanormal"/>
    <w:uiPriority w:val="39"/>
    <w:rsid w:val="00A60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rsid w:val="00A602AF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72D4"/>
    <w:rPr>
      <w:rFonts w:ascii="Times New Roman" w:hAnsi="Times New Roman" w:cs="Times New Roman"/>
      <w:sz w:val="18"/>
      <w:szCs w:val="18"/>
    </w:rPr>
  </w:style>
  <w:style w:type="character" w:customStyle="1" w:styleId="Ttulo1Car">
    <w:name w:val="Título 1 Car"/>
    <w:basedOn w:val="Fuentedeprrafopredeter"/>
    <w:link w:val="Ttulo1"/>
    <w:rsid w:val="00FE04D5"/>
    <w:rPr>
      <w:rFonts w:asciiTheme="majorHAnsi" w:hAnsiTheme="majorHAnsi"/>
      <w:b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1"/>
    <w:rsid w:val="009B72D4"/>
    <w:rPr>
      <w:rFonts w:asciiTheme="majorHAnsi" w:hAnsiTheme="majorHAnsi"/>
      <w:sz w:val="36"/>
      <w:szCs w:val="36"/>
    </w:rPr>
  </w:style>
  <w:style w:type="paragraph" w:styleId="Encabezado">
    <w:name w:val="header"/>
    <w:basedOn w:val="Normal"/>
    <w:link w:val="EncabezadoCar"/>
    <w:uiPriority w:val="99"/>
    <w:rsid w:val="00E832AC"/>
    <w:pPr>
      <w:tabs>
        <w:tab w:val="center" w:pos="4680"/>
        <w:tab w:val="right" w:pos="9360"/>
      </w:tabs>
      <w:jc w:val="right"/>
    </w:pPr>
    <w:rPr>
      <w:rFonts w:asciiTheme="majorHAnsi" w:hAnsiTheme="majorHAnsi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E832AC"/>
    <w:rPr>
      <w:rFonts w:asciiTheme="majorHAnsi" w:hAnsiTheme="majorHAnsi"/>
      <w:sz w:val="20"/>
    </w:rPr>
  </w:style>
  <w:style w:type="paragraph" w:styleId="Piedepgina">
    <w:name w:val="footer"/>
    <w:basedOn w:val="Normal"/>
    <w:link w:val="PiedepginaCar"/>
    <w:uiPriority w:val="99"/>
    <w:rsid w:val="00E832AC"/>
    <w:pPr>
      <w:tabs>
        <w:tab w:val="center" w:pos="4680"/>
        <w:tab w:val="right" w:pos="9360"/>
      </w:tabs>
      <w:ind w:right="360"/>
      <w:jc w:val="right"/>
    </w:pPr>
    <w:rPr>
      <w:rFonts w:asciiTheme="majorHAnsi" w:hAnsiTheme="majorHAnsi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832AC"/>
    <w:rPr>
      <w:rFonts w:asciiTheme="majorHAnsi" w:hAnsiTheme="majorHAnsi"/>
      <w:sz w:val="20"/>
    </w:rPr>
  </w:style>
  <w:style w:type="character" w:styleId="Nmerodepgina">
    <w:name w:val="page number"/>
    <w:basedOn w:val="Fuentedeprrafopredeter"/>
    <w:uiPriority w:val="99"/>
    <w:semiHidden/>
    <w:rsid w:val="009B2968"/>
  </w:style>
  <w:style w:type="character" w:customStyle="1" w:styleId="Ttulo3Car">
    <w:name w:val="Título 3 Car"/>
    <w:basedOn w:val="Fuentedeprrafopredeter"/>
    <w:link w:val="Ttulo3"/>
    <w:uiPriority w:val="9"/>
    <w:rsid w:val="009B72D4"/>
    <w:rPr>
      <w:rFonts w:asciiTheme="majorHAnsi" w:hAnsiTheme="majorHAnsi"/>
      <w:b/>
      <w:color w:val="000000" w:themeColor="text1"/>
      <w:sz w:val="44"/>
      <w:szCs w:val="36"/>
    </w:rPr>
  </w:style>
  <w:style w:type="character" w:customStyle="1" w:styleId="Ttulo4Car">
    <w:name w:val="Título 4 Car"/>
    <w:basedOn w:val="Fuentedeprrafopredeter"/>
    <w:link w:val="Ttulo4"/>
    <w:uiPriority w:val="9"/>
    <w:rsid w:val="005E0BC9"/>
    <w:rPr>
      <w:b/>
      <w:sz w:val="32"/>
      <w:szCs w:val="32"/>
    </w:rPr>
  </w:style>
  <w:style w:type="paragraph" w:customStyle="1" w:styleId="Texto">
    <w:name w:val="Texto"/>
    <w:basedOn w:val="Normal"/>
    <w:uiPriority w:val="5"/>
    <w:qFormat/>
    <w:rsid w:val="00D6792E"/>
    <w:rPr>
      <w:sz w:val="26"/>
      <w:szCs w:val="28"/>
    </w:rPr>
  </w:style>
  <w:style w:type="paragraph" w:customStyle="1" w:styleId="Leyendadelaimagen">
    <w:name w:val="Leyenda de la imagen"/>
    <w:basedOn w:val="Normal"/>
    <w:uiPriority w:val="6"/>
    <w:qFormat/>
    <w:rsid w:val="009B72D4"/>
    <w:pPr>
      <w:ind w:left="113"/>
    </w:pPr>
    <w:rPr>
      <w:i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rsid w:val="00E832AC"/>
    <w:rPr>
      <w:b/>
      <w:color w:val="E2B80F" w:themeColor="accent1"/>
      <w:sz w:val="28"/>
      <w:szCs w:val="28"/>
    </w:rPr>
  </w:style>
  <w:style w:type="character" w:styleId="Textodelmarcadordeposicin">
    <w:name w:val="Placeholder Text"/>
    <w:basedOn w:val="Fuentedeprrafopredeter"/>
    <w:uiPriority w:val="99"/>
    <w:semiHidden/>
    <w:rsid w:val="00A123DD"/>
    <w:rPr>
      <w:color w:val="808080"/>
    </w:rPr>
  </w:style>
  <w:style w:type="character" w:styleId="Textoennegrita">
    <w:name w:val="Strong"/>
    <w:basedOn w:val="Fuentedeprrafopredeter"/>
    <w:uiPriority w:val="22"/>
    <w:qFormat/>
    <w:rsid w:val="005E0B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0BC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E0B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E0BC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E0B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0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cipreste\AppData\Roaming\Microsoft\Templates\Informe%20moderno.dotx" TargetMode="External"/></Relationships>
</file>

<file path=word/theme/theme1.xml><?xml version="1.0" encoding="utf-8"?>
<a:theme xmlns:a="http://schemas.openxmlformats.org/drawingml/2006/main" name="MR">
  <a:themeElements>
    <a:clrScheme name="Modern Report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E2B80F"/>
      </a:accent1>
      <a:accent2>
        <a:srgbClr val="FF7900"/>
      </a:accent2>
      <a:accent3>
        <a:srgbClr val="007093"/>
      </a:accent3>
      <a:accent4>
        <a:srgbClr val="005C7C"/>
      </a:accent4>
      <a:accent5>
        <a:srgbClr val="004B67"/>
      </a:accent5>
      <a:accent6>
        <a:srgbClr val="002E44"/>
      </a:accent6>
      <a:hlink>
        <a:srgbClr val="0000FF"/>
      </a:hlink>
      <a:folHlink>
        <a:srgbClr val="FF00FF"/>
      </a:folHlink>
    </a:clrScheme>
    <a:fontScheme name="Custom 12">
      <a:majorFont>
        <a:latin typeface="Franklin Gothic Medium"/>
        <a:ea typeface=""/>
        <a:cs typeface=""/>
      </a:majorFont>
      <a:minorFont>
        <a:latin typeface="Book Antiqu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R" id="{576F8857-8344-CC40-AE0E-EF60A6767544}" vid="{BDC92DF4-E7E1-0844-A1CD-530A464FD27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058DEA-A24B-4A4E-9EA4-6D86FDA62B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1A162C-F85E-4089-B3A7-8C73458EA79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E1983F-6286-415F-8BD0-D2570EFEFB2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D209B3CA-0C8C-48D4-A94D-FB24C1AB2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moderno.dotx</Template>
  <TotalTime>0</TotalTime>
  <Pages>9</Pages>
  <Words>1078</Words>
  <Characters>5929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2026-06-06T09:41:00Z</dcterms:created>
  <dcterms:modified xsi:type="dcterms:W3CDTF">2026-06-08T06:45:00Z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