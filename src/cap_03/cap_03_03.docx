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3223C" w14:textId="7CFC2EFA" w:rsidR="00261953" w:rsidRPr="00261953" w:rsidRDefault="00261953" w:rsidP="007A1543">
      <w:pPr>
        <w:spacing w:after="0" w:line="240" w:lineRule="auto"/>
        <w:jc w:val="left"/>
        <w:rPr>
          <w:rFonts w:asciiTheme="majorHAnsi" w:hAnsiTheme="majorHAnsi"/>
          <w:b/>
          <w:bCs/>
          <w:sz w:val="96"/>
          <w:szCs w:val="96"/>
        </w:rPr>
      </w:pPr>
      <w:proofErr w:type="spellStart"/>
      <w:r w:rsidRPr="00261953">
        <w:rPr>
          <w:b/>
          <w:bCs/>
          <w:sz w:val="96"/>
          <w:szCs w:val="96"/>
        </w:rPr>
        <w:t>Prompt</w:t>
      </w:r>
      <w:proofErr w:type="spellEnd"/>
      <w:r w:rsidRPr="00261953">
        <w:rPr>
          <w:b/>
          <w:bCs/>
          <w:sz w:val="96"/>
          <w:szCs w:val="96"/>
        </w:rPr>
        <w:t xml:space="preserve"> </w:t>
      </w:r>
      <w:r>
        <w:rPr>
          <w:b/>
          <w:bCs/>
          <w:sz w:val="96"/>
          <w:szCs w:val="96"/>
        </w:rPr>
        <w:t>1</w:t>
      </w:r>
    </w:p>
    <w:p w14:paraId="0E7B154B" w14:textId="77777777" w:rsidR="00FE04D5" w:rsidRPr="00FE04D5" w:rsidRDefault="00FE04D5" w:rsidP="007A1543">
      <w:pPr>
        <w:pStyle w:val="Ttulo1"/>
        <w:jc w:val="left"/>
      </w:pPr>
      <w:r w:rsidRPr="00FE04D5">
        <w:t>4. Arquitectura General</w:t>
      </w:r>
    </w:p>
    <w:p w14:paraId="22ECA86D" w14:textId="77777777" w:rsidR="00FE04D5" w:rsidRDefault="00FE04D5" w:rsidP="007A1543">
      <w:pPr>
        <w:pStyle w:val="Ttulo2"/>
        <w:jc w:val="left"/>
      </w:pPr>
      <w:r>
        <w:t>4.1 Visión General</w:t>
      </w:r>
    </w:p>
    <w:p w14:paraId="6C0630B1" w14:textId="77777777" w:rsidR="00FE04D5" w:rsidRDefault="00FE04D5" w:rsidP="007A1543">
      <w:pPr>
        <w:pStyle w:val="NormalWeb"/>
      </w:pPr>
      <w:r>
        <w:t xml:space="preserve">La aplicación se implementará como una aplicación web utilizando </w:t>
      </w:r>
      <w:r>
        <w:rPr>
          <w:rStyle w:val="Textoennegrita"/>
        </w:rPr>
        <w:t xml:space="preserve">Python </w:t>
      </w:r>
      <w:proofErr w:type="spellStart"/>
      <w:r>
        <w:rPr>
          <w:rStyle w:val="Textoennegrita"/>
        </w:rPr>
        <w:t>Flask</w:t>
      </w:r>
      <w:proofErr w:type="spellEnd"/>
      <w:r>
        <w:t xml:space="preserve"> siguiendo el patrón arquitectónico </w:t>
      </w:r>
      <w:proofErr w:type="spellStart"/>
      <w:r>
        <w:rPr>
          <w:rStyle w:val="Textoennegrita"/>
        </w:rPr>
        <w:t>MVC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Model</w:t>
      </w:r>
      <w:proofErr w:type="spellEnd"/>
      <w:r>
        <w:rPr>
          <w:rStyle w:val="Textoennegrita"/>
        </w:rPr>
        <w:t>-View-</w:t>
      </w:r>
      <w:proofErr w:type="spellStart"/>
      <w:r>
        <w:rPr>
          <w:rStyle w:val="Textoennegrita"/>
        </w:rPr>
        <w:t>Controller</w:t>
      </w:r>
      <w:proofErr w:type="spellEnd"/>
      <w:r>
        <w:rPr>
          <w:rStyle w:val="Textoennegrita"/>
        </w:rPr>
        <w:t>)</w:t>
      </w:r>
      <w:r>
        <w:t>.</w:t>
      </w:r>
    </w:p>
    <w:p w14:paraId="4486E100" w14:textId="77777777" w:rsidR="00FE04D5" w:rsidRDefault="00FE04D5" w:rsidP="007A1543">
      <w:pPr>
        <w:pStyle w:val="NormalWeb"/>
      </w:pPr>
      <w:r>
        <w:t>El objetivo de esta arquitectura es separar claramente la lógica de negocio, la presentación y el acceso a los datos, facilitando el mantenimiento, las pruebas y la evolución futura del sistema.</w:t>
      </w:r>
    </w:p>
    <w:p w14:paraId="057289A8" w14:textId="77777777" w:rsidR="00FE04D5" w:rsidRDefault="00FE04D5" w:rsidP="007A1543">
      <w:pPr>
        <w:pStyle w:val="NormalWeb"/>
      </w:pPr>
      <w:r>
        <w:t>La arquitectura estará compuesta por las siguientes capas:</w:t>
      </w:r>
    </w:p>
    <w:p w14:paraId="16179E8B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+--------------------------------------------------+</w:t>
      </w:r>
    </w:p>
    <w:p w14:paraId="2329E9EE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|                    Cliente Web                   |</w:t>
      </w:r>
    </w:p>
    <w:p w14:paraId="1A00021D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|             </w:t>
      </w:r>
      <w:proofErr w:type="gramStart"/>
      <w:r>
        <w:rPr>
          <w:rStyle w:val="CdigoHTML"/>
        </w:rPr>
        <w:t xml:space="preserve">   (</w:t>
      </w:r>
      <w:proofErr w:type="gramEnd"/>
      <w:r>
        <w:rPr>
          <w:rStyle w:val="CdigoHTML"/>
        </w:rPr>
        <w:t>Navegador Web)                   |</w:t>
      </w:r>
    </w:p>
    <w:p w14:paraId="0D5DE449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+-------------------------+------------------------+</w:t>
      </w:r>
    </w:p>
    <w:p w14:paraId="660B7E83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|</w:t>
      </w:r>
    </w:p>
    <w:p w14:paraId="6201580E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v</w:t>
      </w:r>
    </w:p>
    <w:p w14:paraId="689C0393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+--------------------------------------------------+</w:t>
      </w:r>
    </w:p>
    <w:p w14:paraId="44420D39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|                </w:t>
      </w:r>
      <w:proofErr w:type="spellStart"/>
      <w:r>
        <w:rPr>
          <w:rStyle w:val="CdigoHTML"/>
        </w:rPr>
        <w:t>Flask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Controllers</w:t>
      </w:r>
      <w:proofErr w:type="spellEnd"/>
      <w:r>
        <w:rPr>
          <w:rStyle w:val="CdigoHTML"/>
        </w:rPr>
        <w:t xml:space="preserve">                 |</w:t>
      </w:r>
    </w:p>
    <w:p w14:paraId="35020FFC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|         </w:t>
      </w:r>
      <w:proofErr w:type="gramStart"/>
      <w:r>
        <w:rPr>
          <w:rStyle w:val="CdigoHTML"/>
        </w:rPr>
        <w:t xml:space="preserve">   (</w:t>
      </w:r>
      <w:proofErr w:type="gramEnd"/>
      <w:r>
        <w:rPr>
          <w:rStyle w:val="CdigoHTML"/>
        </w:rPr>
        <w:t xml:space="preserve">Lógica de Aplicación </w:t>
      </w:r>
      <w:proofErr w:type="spellStart"/>
      <w:r>
        <w:rPr>
          <w:rStyle w:val="CdigoHTML"/>
        </w:rPr>
        <w:t>MVC</w:t>
      </w:r>
      <w:proofErr w:type="spellEnd"/>
      <w:r>
        <w:rPr>
          <w:rStyle w:val="CdigoHTML"/>
        </w:rPr>
        <w:t>)            |</w:t>
      </w:r>
    </w:p>
    <w:p w14:paraId="2B2C0CF1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+-------------------------+------------------------+</w:t>
      </w:r>
    </w:p>
    <w:p w14:paraId="53F93D96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|</w:t>
      </w:r>
    </w:p>
    <w:p w14:paraId="1BBC7AA3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v</w:t>
      </w:r>
    </w:p>
    <w:p w14:paraId="28B97C35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+--------------------------------------------------+</w:t>
      </w:r>
    </w:p>
    <w:p w14:paraId="6EDED18C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|                     </w:t>
      </w:r>
      <w:proofErr w:type="spellStart"/>
      <w:r>
        <w:rPr>
          <w:rStyle w:val="CdigoHTML"/>
        </w:rPr>
        <w:t>Models</w:t>
      </w:r>
      <w:proofErr w:type="spellEnd"/>
      <w:r>
        <w:rPr>
          <w:rStyle w:val="CdigoHTML"/>
        </w:rPr>
        <w:t xml:space="preserve">                       |</w:t>
      </w:r>
    </w:p>
    <w:p w14:paraId="7519CEF5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|           </w:t>
      </w:r>
      <w:proofErr w:type="gramStart"/>
      <w:r>
        <w:rPr>
          <w:rStyle w:val="CdigoHTML"/>
        </w:rPr>
        <w:t xml:space="preserve">   (</w:t>
      </w:r>
      <w:proofErr w:type="gramEnd"/>
      <w:r>
        <w:rPr>
          <w:rStyle w:val="CdigoHTML"/>
        </w:rPr>
        <w:t>Lógica de Negocio)                 |</w:t>
      </w:r>
    </w:p>
    <w:p w14:paraId="7A258ACE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+-------------------------+------------------------+</w:t>
      </w:r>
    </w:p>
    <w:p w14:paraId="0D4B0024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|</w:t>
      </w:r>
    </w:p>
    <w:p w14:paraId="11512FEF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v</w:t>
      </w:r>
    </w:p>
    <w:p w14:paraId="72A8A8E8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+--------------------------------------------------+</w:t>
      </w:r>
    </w:p>
    <w:p w14:paraId="4B64B841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|                   Persistencia                   |</w:t>
      </w:r>
    </w:p>
    <w:p w14:paraId="71FD65B5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|          SQLite / PostgreSQL / JSON              |</w:t>
      </w:r>
    </w:p>
    <w:p w14:paraId="2133D7A1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+--------------------------------------------------+</w:t>
      </w:r>
    </w:p>
    <w:p w14:paraId="5CE3ED2A" w14:textId="77777777" w:rsidR="00FE04D5" w:rsidRDefault="00000000" w:rsidP="007A1543">
      <w:pPr>
        <w:jc w:val="left"/>
      </w:pPr>
      <w:r>
        <w:pict w14:anchorId="52BA2C70">
          <v:rect id="_x0000_i1025" style="width:0;height:1.5pt" o:hrstd="t" o:hr="t" fillcolor="#a0a0a0" stroked="f"/>
        </w:pict>
      </w:r>
    </w:p>
    <w:p w14:paraId="2F0E4E82" w14:textId="77777777" w:rsidR="00FE04D5" w:rsidRDefault="00FE04D5" w:rsidP="007A1543">
      <w:pPr>
        <w:pStyle w:val="Ttulo1"/>
        <w:jc w:val="left"/>
      </w:pPr>
      <w:r>
        <w:t xml:space="preserve">4.2 Patrón </w:t>
      </w:r>
      <w:proofErr w:type="spellStart"/>
      <w:r>
        <w:t>MVC</w:t>
      </w:r>
      <w:proofErr w:type="spellEnd"/>
    </w:p>
    <w:p w14:paraId="52E69A6E" w14:textId="77777777" w:rsidR="00FE04D5" w:rsidRDefault="00FE04D5" w:rsidP="007A1543">
      <w:pPr>
        <w:pStyle w:val="Ttulo2"/>
        <w:jc w:val="left"/>
      </w:pPr>
      <w:r>
        <w:t>Modelo (</w:t>
      </w:r>
      <w:proofErr w:type="spellStart"/>
      <w:r>
        <w:t>Model</w:t>
      </w:r>
      <w:proofErr w:type="spellEnd"/>
      <w:r>
        <w:t>)</w:t>
      </w:r>
    </w:p>
    <w:p w14:paraId="73BF598E" w14:textId="77777777" w:rsidR="00FE04D5" w:rsidRDefault="00FE04D5" w:rsidP="007A1543">
      <w:pPr>
        <w:pStyle w:val="NormalWeb"/>
      </w:pPr>
      <w:r>
        <w:t>Responsable de representar y gestionar los datos del sistema.</w:t>
      </w:r>
    </w:p>
    <w:p w14:paraId="0EDB967F" w14:textId="77777777" w:rsidR="00FE04D5" w:rsidRDefault="00FE04D5" w:rsidP="007A1543">
      <w:pPr>
        <w:pStyle w:val="Ttulo3"/>
        <w:jc w:val="left"/>
      </w:pPr>
      <w:r>
        <w:t>Responsabilidades</w:t>
      </w:r>
    </w:p>
    <w:p w14:paraId="19294DFF" w14:textId="77777777" w:rsidR="00FE04D5" w:rsidRDefault="00FE04D5" w:rsidP="007A1543">
      <w:pPr>
        <w:pStyle w:val="NormalWeb"/>
        <w:numPr>
          <w:ilvl w:val="0"/>
          <w:numId w:val="1"/>
        </w:numPr>
      </w:pPr>
      <w:r>
        <w:t>Acceso a la base de datos.</w:t>
      </w:r>
    </w:p>
    <w:p w14:paraId="60A1EA87" w14:textId="77777777" w:rsidR="00FE04D5" w:rsidRDefault="00FE04D5" w:rsidP="007A1543">
      <w:pPr>
        <w:pStyle w:val="NormalWeb"/>
        <w:numPr>
          <w:ilvl w:val="0"/>
          <w:numId w:val="1"/>
        </w:numPr>
      </w:pPr>
      <w:r>
        <w:t>Gestión del banco de preguntas.</w:t>
      </w:r>
    </w:p>
    <w:p w14:paraId="3EAF3467" w14:textId="77777777" w:rsidR="00FE04D5" w:rsidRDefault="00FE04D5" w:rsidP="007A1543">
      <w:pPr>
        <w:pStyle w:val="NormalWeb"/>
        <w:numPr>
          <w:ilvl w:val="0"/>
          <w:numId w:val="1"/>
        </w:numPr>
      </w:pPr>
      <w:r>
        <w:t>Gestión de exámenes.</w:t>
      </w:r>
    </w:p>
    <w:p w14:paraId="627A3AD1" w14:textId="77777777" w:rsidR="00FE04D5" w:rsidRDefault="00FE04D5" w:rsidP="007A1543">
      <w:pPr>
        <w:pStyle w:val="NormalWeb"/>
        <w:numPr>
          <w:ilvl w:val="0"/>
          <w:numId w:val="1"/>
        </w:numPr>
      </w:pPr>
      <w:r>
        <w:lastRenderedPageBreak/>
        <w:t>Gestión de respuestas.</w:t>
      </w:r>
    </w:p>
    <w:p w14:paraId="062F573F" w14:textId="77777777" w:rsidR="00FE04D5" w:rsidRDefault="00FE04D5" w:rsidP="007A1543">
      <w:pPr>
        <w:pStyle w:val="NormalWeb"/>
        <w:numPr>
          <w:ilvl w:val="0"/>
          <w:numId w:val="1"/>
        </w:numPr>
      </w:pPr>
      <w:r>
        <w:t>Cálculo de resultados.</w:t>
      </w:r>
    </w:p>
    <w:p w14:paraId="6132ADE7" w14:textId="77777777" w:rsidR="00FE04D5" w:rsidRDefault="00FE04D5" w:rsidP="007A1543">
      <w:pPr>
        <w:pStyle w:val="NormalWeb"/>
        <w:numPr>
          <w:ilvl w:val="0"/>
          <w:numId w:val="1"/>
        </w:numPr>
      </w:pPr>
      <w:r>
        <w:t>Validación de datos.</w:t>
      </w:r>
    </w:p>
    <w:p w14:paraId="70466296" w14:textId="77777777" w:rsidR="00FE04D5" w:rsidRDefault="00FE04D5" w:rsidP="007A1543">
      <w:pPr>
        <w:pStyle w:val="Ttulo3"/>
        <w:jc w:val="left"/>
      </w:pPr>
      <w:r>
        <w:t>Entidades Principales</w:t>
      </w:r>
    </w:p>
    <w:p w14:paraId="5741155E" w14:textId="77777777" w:rsidR="00FE04D5" w:rsidRDefault="00FE04D5" w:rsidP="007A1543">
      <w:pPr>
        <w:pStyle w:val="Ttulo4"/>
      </w:pPr>
      <w:proofErr w:type="spellStart"/>
      <w:r>
        <w:t>Question</w:t>
      </w:r>
      <w:proofErr w:type="spellEnd"/>
    </w:p>
    <w:p w14:paraId="76DDA12B" w14:textId="77777777" w:rsidR="00FE04D5" w:rsidRDefault="00FE04D5" w:rsidP="007A1543">
      <w:pPr>
        <w:pStyle w:val="NormalWeb"/>
      </w:pPr>
      <w:r>
        <w:t>Representa una pregunta del banco de preguntas.</w:t>
      </w:r>
    </w:p>
    <w:p w14:paraId="2F7CEFA6" w14:textId="77777777" w:rsidR="00FE04D5" w:rsidRDefault="00FE04D5" w:rsidP="007A1543">
      <w:pPr>
        <w:pStyle w:val="NormalWeb"/>
      </w:pPr>
      <w:r>
        <w:t>Atributos:</w:t>
      </w:r>
    </w:p>
    <w:p w14:paraId="6702850D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id</w:t>
      </w:r>
    </w:p>
    <w:p w14:paraId="66B72414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question_text</w:t>
      </w:r>
      <w:proofErr w:type="spellEnd"/>
    </w:p>
    <w:p w14:paraId="1AF003BC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option_a</w:t>
      </w:r>
      <w:proofErr w:type="spellEnd"/>
    </w:p>
    <w:p w14:paraId="04CC0F6E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option_b</w:t>
      </w:r>
      <w:proofErr w:type="spellEnd"/>
    </w:p>
    <w:p w14:paraId="2378910E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option_c</w:t>
      </w:r>
      <w:proofErr w:type="spellEnd"/>
    </w:p>
    <w:p w14:paraId="6361925C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option_d</w:t>
      </w:r>
      <w:proofErr w:type="spellEnd"/>
    </w:p>
    <w:p w14:paraId="3138D02E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correct_answer</w:t>
      </w:r>
      <w:proofErr w:type="spellEnd"/>
    </w:p>
    <w:p w14:paraId="6B9738BE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category</w:t>
      </w:r>
      <w:proofErr w:type="spellEnd"/>
    </w:p>
    <w:p w14:paraId="2368CE88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difficulty</w:t>
      </w:r>
      <w:proofErr w:type="spellEnd"/>
    </w:p>
    <w:p w14:paraId="06C7F47A" w14:textId="77777777" w:rsidR="00FE04D5" w:rsidRDefault="00000000" w:rsidP="007A1543">
      <w:pPr>
        <w:jc w:val="left"/>
      </w:pPr>
      <w:r>
        <w:pict w14:anchorId="4B479B01">
          <v:rect id="_x0000_i1026" style="width:0;height:1.5pt" o:hrstd="t" o:hr="t" fillcolor="#a0a0a0" stroked="f"/>
        </w:pict>
      </w:r>
    </w:p>
    <w:p w14:paraId="3FFAA138" w14:textId="77777777" w:rsidR="00FE04D5" w:rsidRDefault="00FE04D5" w:rsidP="007A1543">
      <w:pPr>
        <w:pStyle w:val="Ttulo4"/>
      </w:pPr>
      <w:proofErr w:type="spellStart"/>
      <w:r>
        <w:t>Exam</w:t>
      </w:r>
      <w:proofErr w:type="spellEnd"/>
    </w:p>
    <w:p w14:paraId="0D07C454" w14:textId="77777777" w:rsidR="00FE04D5" w:rsidRDefault="00FE04D5" w:rsidP="007A1543">
      <w:pPr>
        <w:pStyle w:val="NormalWeb"/>
      </w:pPr>
      <w:r>
        <w:t>Representa una sesión de examen.</w:t>
      </w:r>
    </w:p>
    <w:p w14:paraId="7E037BF7" w14:textId="77777777" w:rsidR="00FE04D5" w:rsidRDefault="00FE04D5" w:rsidP="007A1543">
      <w:pPr>
        <w:pStyle w:val="NormalWeb"/>
      </w:pPr>
      <w:r>
        <w:t>Atributos:</w:t>
      </w:r>
    </w:p>
    <w:p w14:paraId="66B7AE6F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id</w:t>
      </w:r>
    </w:p>
    <w:p w14:paraId="2FABD455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creation_date</w:t>
      </w:r>
      <w:proofErr w:type="spellEnd"/>
    </w:p>
    <w:p w14:paraId="6DFD8BF4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status</w:t>
      </w:r>
    </w:p>
    <w:p w14:paraId="32EF0FFE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score</w:t>
      </w:r>
    </w:p>
    <w:p w14:paraId="184562F6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percentage</w:t>
      </w:r>
      <w:proofErr w:type="spellEnd"/>
    </w:p>
    <w:p w14:paraId="38F2291F" w14:textId="77777777" w:rsidR="00FE04D5" w:rsidRDefault="00FE04D5" w:rsidP="007A1543">
      <w:pPr>
        <w:pStyle w:val="NormalWeb"/>
      </w:pPr>
      <w:r>
        <w:t>Estados posibles:</w:t>
      </w:r>
    </w:p>
    <w:p w14:paraId="3D20551E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CREATED</w:t>
      </w:r>
      <w:proofErr w:type="spellEnd"/>
    </w:p>
    <w:p w14:paraId="1C6E24FC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IN_PROGRESS</w:t>
      </w:r>
      <w:proofErr w:type="spellEnd"/>
    </w:p>
    <w:p w14:paraId="488D9D28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COMPLETED</w:t>
      </w:r>
      <w:proofErr w:type="spellEnd"/>
    </w:p>
    <w:p w14:paraId="7BD2D78D" w14:textId="77777777" w:rsidR="00FE04D5" w:rsidRDefault="00000000" w:rsidP="007A1543">
      <w:pPr>
        <w:jc w:val="left"/>
      </w:pPr>
      <w:r>
        <w:pict w14:anchorId="151258CC">
          <v:rect id="_x0000_i1027" style="width:0;height:1.5pt" o:hrstd="t" o:hr="t" fillcolor="#a0a0a0" stroked="f"/>
        </w:pict>
      </w:r>
    </w:p>
    <w:p w14:paraId="62A43C20" w14:textId="77777777" w:rsidR="00FE04D5" w:rsidRDefault="00FE04D5" w:rsidP="007A1543">
      <w:pPr>
        <w:pStyle w:val="Ttulo4"/>
      </w:pPr>
      <w:proofErr w:type="spellStart"/>
      <w:r>
        <w:t>ExamQuestion</w:t>
      </w:r>
      <w:proofErr w:type="spellEnd"/>
    </w:p>
    <w:p w14:paraId="51A373DC" w14:textId="77777777" w:rsidR="00FE04D5" w:rsidRDefault="00FE04D5" w:rsidP="007A1543">
      <w:pPr>
        <w:pStyle w:val="NormalWeb"/>
      </w:pPr>
      <w:r>
        <w:t>Relaciona un examen con las preguntas seleccionadas.</w:t>
      </w:r>
    </w:p>
    <w:p w14:paraId="06A0AFC5" w14:textId="77777777" w:rsidR="00FE04D5" w:rsidRDefault="00FE04D5" w:rsidP="007A1543">
      <w:pPr>
        <w:pStyle w:val="NormalWeb"/>
      </w:pPr>
      <w:r>
        <w:t>Atributos:</w:t>
      </w:r>
    </w:p>
    <w:p w14:paraId="5D83BACF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id</w:t>
      </w:r>
    </w:p>
    <w:p w14:paraId="21A2716A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exam_id</w:t>
      </w:r>
      <w:proofErr w:type="spellEnd"/>
    </w:p>
    <w:p w14:paraId="6FE5BDA8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question_id</w:t>
      </w:r>
      <w:proofErr w:type="spellEnd"/>
    </w:p>
    <w:p w14:paraId="5BA9C12D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display_order</w:t>
      </w:r>
      <w:proofErr w:type="spellEnd"/>
    </w:p>
    <w:p w14:paraId="1A64D1F6" w14:textId="77777777" w:rsidR="00FE04D5" w:rsidRDefault="00000000" w:rsidP="007A1543">
      <w:pPr>
        <w:jc w:val="left"/>
      </w:pPr>
      <w:r>
        <w:lastRenderedPageBreak/>
        <w:pict w14:anchorId="7BE53F01">
          <v:rect id="_x0000_i1028" style="width:0;height:1.5pt" o:hrstd="t" o:hr="t" fillcolor="#a0a0a0" stroked="f"/>
        </w:pict>
      </w:r>
    </w:p>
    <w:p w14:paraId="28D79273" w14:textId="77777777" w:rsidR="00FE04D5" w:rsidRDefault="00FE04D5" w:rsidP="007A1543">
      <w:pPr>
        <w:pStyle w:val="Ttulo4"/>
      </w:pPr>
      <w:proofErr w:type="spellStart"/>
      <w:r>
        <w:t>UserAnswer</w:t>
      </w:r>
      <w:proofErr w:type="spellEnd"/>
    </w:p>
    <w:p w14:paraId="711A1593" w14:textId="77777777" w:rsidR="00FE04D5" w:rsidRDefault="00FE04D5" w:rsidP="007A1543">
      <w:pPr>
        <w:pStyle w:val="NormalWeb"/>
      </w:pPr>
      <w:r>
        <w:t>Almacena las respuestas proporcionadas por el usuario.</w:t>
      </w:r>
    </w:p>
    <w:p w14:paraId="10BA9367" w14:textId="77777777" w:rsidR="00FE04D5" w:rsidRDefault="00FE04D5" w:rsidP="007A1543">
      <w:pPr>
        <w:pStyle w:val="NormalWeb"/>
      </w:pPr>
      <w:r>
        <w:t>Atributos:</w:t>
      </w:r>
    </w:p>
    <w:p w14:paraId="60B59894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id</w:t>
      </w:r>
    </w:p>
    <w:p w14:paraId="31AB4E84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exam_id</w:t>
      </w:r>
      <w:proofErr w:type="spellEnd"/>
    </w:p>
    <w:p w14:paraId="13EFF53F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question_id</w:t>
      </w:r>
      <w:proofErr w:type="spellEnd"/>
    </w:p>
    <w:p w14:paraId="77A03CD0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selected_answer</w:t>
      </w:r>
      <w:proofErr w:type="spellEnd"/>
    </w:p>
    <w:p w14:paraId="5949E9FA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answered_at</w:t>
      </w:r>
      <w:proofErr w:type="spellEnd"/>
    </w:p>
    <w:p w14:paraId="03A203C0" w14:textId="77777777" w:rsidR="00FE04D5" w:rsidRDefault="00000000" w:rsidP="007A1543">
      <w:pPr>
        <w:jc w:val="left"/>
      </w:pPr>
      <w:r>
        <w:pict w14:anchorId="24AF12B5">
          <v:rect id="_x0000_i1029" style="width:0;height:1.5pt" o:hrstd="t" o:hr="t" fillcolor="#a0a0a0" stroked="f"/>
        </w:pict>
      </w:r>
    </w:p>
    <w:p w14:paraId="79768DC0" w14:textId="77777777" w:rsidR="00FE04D5" w:rsidRDefault="00FE04D5" w:rsidP="007A1543">
      <w:pPr>
        <w:pStyle w:val="Ttulo2"/>
        <w:jc w:val="left"/>
      </w:pPr>
      <w:r>
        <w:t>Vista (View)</w:t>
      </w:r>
    </w:p>
    <w:p w14:paraId="5428F702" w14:textId="77777777" w:rsidR="00FE04D5" w:rsidRDefault="00FE04D5" w:rsidP="007A1543">
      <w:pPr>
        <w:pStyle w:val="NormalWeb"/>
      </w:pPr>
      <w:r>
        <w:t>Responsable de presentar la información al usuario.</w:t>
      </w:r>
    </w:p>
    <w:p w14:paraId="4298F619" w14:textId="77777777" w:rsidR="00FE04D5" w:rsidRDefault="00FE04D5" w:rsidP="007A1543">
      <w:pPr>
        <w:pStyle w:val="Ttulo3"/>
        <w:jc w:val="left"/>
      </w:pPr>
      <w:r>
        <w:t>Tecnología</w:t>
      </w:r>
    </w:p>
    <w:p w14:paraId="0125E5EB" w14:textId="77777777" w:rsidR="00FE04D5" w:rsidRDefault="00FE04D5" w:rsidP="007A1543">
      <w:pPr>
        <w:pStyle w:val="NormalWeb"/>
        <w:numPr>
          <w:ilvl w:val="0"/>
          <w:numId w:val="2"/>
        </w:numPr>
      </w:pPr>
      <w:r>
        <w:t>HTML5</w:t>
      </w:r>
    </w:p>
    <w:p w14:paraId="25F20AC4" w14:textId="77777777" w:rsidR="00FE04D5" w:rsidRDefault="00FE04D5" w:rsidP="007A1543">
      <w:pPr>
        <w:pStyle w:val="NormalWeb"/>
        <w:numPr>
          <w:ilvl w:val="0"/>
          <w:numId w:val="2"/>
        </w:numPr>
      </w:pPr>
      <w:r>
        <w:t>CSS3</w:t>
      </w:r>
    </w:p>
    <w:p w14:paraId="5193C2FE" w14:textId="77777777" w:rsidR="00FE04D5" w:rsidRDefault="00FE04D5" w:rsidP="007A1543">
      <w:pPr>
        <w:pStyle w:val="NormalWeb"/>
        <w:numPr>
          <w:ilvl w:val="0"/>
          <w:numId w:val="2"/>
        </w:numPr>
      </w:pPr>
      <w:r>
        <w:t>Bootstrap</w:t>
      </w:r>
    </w:p>
    <w:p w14:paraId="2CAC5BAF" w14:textId="77777777" w:rsidR="00FE04D5" w:rsidRDefault="00FE04D5" w:rsidP="007A1543">
      <w:pPr>
        <w:pStyle w:val="NormalWeb"/>
        <w:numPr>
          <w:ilvl w:val="0"/>
          <w:numId w:val="2"/>
        </w:numPr>
      </w:pPr>
      <w:r>
        <w:t xml:space="preserve">Jinja2 </w:t>
      </w:r>
      <w:proofErr w:type="spellStart"/>
      <w:r>
        <w:t>Templates</w:t>
      </w:r>
      <w:proofErr w:type="spellEnd"/>
    </w:p>
    <w:p w14:paraId="6B461CCB" w14:textId="77777777" w:rsidR="00FE04D5" w:rsidRDefault="00FE04D5" w:rsidP="007A1543">
      <w:pPr>
        <w:pStyle w:val="Ttulo3"/>
        <w:jc w:val="left"/>
      </w:pPr>
      <w:r>
        <w:t>Pantallas Principales</w:t>
      </w:r>
    </w:p>
    <w:p w14:paraId="7BCB77E0" w14:textId="77777777" w:rsidR="00FE04D5" w:rsidRDefault="00FE04D5" w:rsidP="007A1543">
      <w:pPr>
        <w:pStyle w:val="Ttulo4"/>
      </w:pPr>
      <w:r>
        <w:t>Página de Inicio</w:t>
      </w:r>
    </w:p>
    <w:p w14:paraId="47C2CE60" w14:textId="77777777" w:rsidR="00FE04D5" w:rsidRDefault="00FE04D5" w:rsidP="007A1543">
      <w:pPr>
        <w:pStyle w:val="NormalWeb"/>
      </w:pPr>
      <w:r>
        <w:t>Funciones:</w:t>
      </w:r>
    </w:p>
    <w:p w14:paraId="17741869" w14:textId="77777777" w:rsidR="00FE04D5" w:rsidRDefault="00FE04D5" w:rsidP="007A1543">
      <w:pPr>
        <w:pStyle w:val="NormalWeb"/>
        <w:numPr>
          <w:ilvl w:val="0"/>
          <w:numId w:val="3"/>
        </w:numPr>
      </w:pPr>
      <w:r>
        <w:t>Iniciar examen.</w:t>
      </w:r>
    </w:p>
    <w:p w14:paraId="5BD93E52" w14:textId="77777777" w:rsidR="00FE04D5" w:rsidRDefault="00FE04D5" w:rsidP="007A1543">
      <w:pPr>
        <w:pStyle w:val="NormalWeb"/>
        <w:numPr>
          <w:ilvl w:val="0"/>
          <w:numId w:val="3"/>
        </w:numPr>
      </w:pPr>
      <w:r>
        <w:t>Acceder a información general.</w:t>
      </w:r>
    </w:p>
    <w:p w14:paraId="3838C940" w14:textId="77777777" w:rsidR="00FE04D5" w:rsidRDefault="00000000" w:rsidP="007A1543">
      <w:pPr>
        <w:jc w:val="left"/>
      </w:pPr>
      <w:r>
        <w:pict w14:anchorId="6B6D81A4">
          <v:rect id="_x0000_i1030" style="width:0;height:1.5pt" o:hrstd="t" o:hr="t" fillcolor="#a0a0a0" stroked="f"/>
        </w:pict>
      </w:r>
    </w:p>
    <w:p w14:paraId="758D6095" w14:textId="77777777" w:rsidR="00FE04D5" w:rsidRDefault="00FE04D5" w:rsidP="007A1543">
      <w:pPr>
        <w:pStyle w:val="Ttulo4"/>
      </w:pPr>
      <w:r>
        <w:t>Pantalla de Examen</w:t>
      </w:r>
    </w:p>
    <w:p w14:paraId="4BBF2725" w14:textId="77777777" w:rsidR="00FE04D5" w:rsidRDefault="00FE04D5" w:rsidP="007A1543">
      <w:pPr>
        <w:pStyle w:val="NormalWeb"/>
      </w:pPr>
      <w:r>
        <w:t>Funciones:</w:t>
      </w:r>
    </w:p>
    <w:p w14:paraId="7F4D8962" w14:textId="77777777" w:rsidR="00FE04D5" w:rsidRDefault="00FE04D5" w:rsidP="007A1543">
      <w:pPr>
        <w:pStyle w:val="NormalWeb"/>
        <w:numPr>
          <w:ilvl w:val="0"/>
          <w:numId w:val="4"/>
        </w:numPr>
      </w:pPr>
      <w:r>
        <w:t>Mostrar pregunta actual.</w:t>
      </w:r>
    </w:p>
    <w:p w14:paraId="5C9C77BA" w14:textId="77777777" w:rsidR="00FE04D5" w:rsidRDefault="00FE04D5" w:rsidP="007A1543">
      <w:pPr>
        <w:pStyle w:val="NormalWeb"/>
        <w:numPr>
          <w:ilvl w:val="0"/>
          <w:numId w:val="4"/>
        </w:numPr>
      </w:pPr>
      <w:r>
        <w:t>Mostrar opciones de respuesta.</w:t>
      </w:r>
    </w:p>
    <w:p w14:paraId="79A9EF9C" w14:textId="77777777" w:rsidR="00FE04D5" w:rsidRDefault="00FE04D5" w:rsidP="007A1543">
      <w:pPr>
        <w:pStyle w:val="NormalWeb"/>
        <w:numPr>
          <w:ilvl w:val="0"/>
          <w:numId w:val="4"/>
        </w:numPr>
      </w:pPr>
      <w:r>
        <w:t>Registrar selección.</w:t>
      </w:r>
    </w:p>
    <w:p w14:paraId="075A3A19" w14:textId="77777777" w:rsidR="00FE04D5" w:rsidRDefault="00FE04D5" w:rsidP="007A1543">
      <w:pPr>
        <w:pStyle w:val="NormalWeb"/>
        <w:numPr>
          <w:ilvl w:val="0"/>
          <w:numId w:val="4"/>
        </w:numPr>
      </w:pPr>
      <w:r>
        <w:t>Navegar entre preguntas.</w:t>
      </w:r>
    </w:p>
    <w:p w14:paraId="2B737F77" w14:textId="77777777" w:rsidR="00FE04D5" w:rsidRDefault="00FE04D5" w:rsidP="007A1543">
      <w:pPr>
        <w:pStyle w:val="NormalWeb"/>
      </w:pPr>
      <w:r>
        <w:t>Ejemplo:</w:t>
      </w:r>
    </w:p>
    <w:p w14:paraId="08EDBC6B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Pregunta 14 de 35</w:t>
      </w:r>
    </w:p>
    <w:p w14:paraId="23621397" w14:textId="77777777" w:rsidR="00FE04D5" w:rsidRDefault="00FE04D5" w:rsidP="007A1543">
      <w:pPr>
        <w:pStyle w:val="HTMLconformatoprevio"/>
        <w:rPr>
          <w:rStyle w:val="CdigoHTML"/>
        </w:rPr>
      </w:pPr>
    </w:p>
    <w:p w14:paraId="04963C9C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¿Cuál es el propósito de una estación repetidora?</w:t>
      </w:r>
    </w:p>
    <w:p w14:paraId="129FDB5B" w14:textId="77777777" w:rsidR="00FE04D5" w:rsidRDefault="00FE04D5" w:rsidP="007A1543">
      <w:pPr>
        <w:pStyle w:val="HTMLconformatoprevio"/>
        <w:rPr>
          <w:rStyle w:val="CdigoHTML"/>
        </w:rPr>
      </w:pPr>
    </w:p>
    <w:p w14:paraId="19AEEBC2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(O) A</w:t>
      </w:r>
    </w:p>
    <w:p w14:paraId="66971FB5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(O) B</w:t>
      </w:r>
    </w:p>
    <w:p w14:paraId="4EA83F5D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(O) C</w:t>
      </w:r>
    </w:p>
    <w:p w14:paraId="2793C01B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(O) D</w:t>
      </w:r>
    </w:p>
    <w:p w14:paraId="6A3DA62B" w14:textId="77777777" w:rsidR="00FE04D5" w:rsidRDefault="00FE04D5" w:rsidP="007A1543">
      <w:pPr>
        <w:pStyle w:val="HTMLconformatoprevio"/>
        <w:rPr>
          <w:rStyle w:val="CdigoHTML"/>
        </w:rPr>
      </w:pPr>
    </w:p>
    <w:p w14:paraId="5A1CC212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[Anterior] [Siguiente]</w:t>
      </w:r>
    </w:p>
    <w:p w14:paraId="1C4E0F72" w14:textId="77777777" w:rsidR="00FE04D5" w:rsidRDefault="00000000" w:rsidP="007A1543">
      <w:pPr>
        <w:jc w:val="left"/>
      </w:pPr>
      <w:r>
        <w:pict w14:anchorId="63137340">
          <v:rect id="_x0000_i1031" style="width:0;height:1.5pt" o:hrstd="t" o:hr="t" fillcolor="#a0a0a0" stroked="f"/>
        </w:pict>
      </w:r>
    </w:p>
    <w:p w14:paraId="79B35942" w14:textId="77777777" w:rsidR="00FE04D5" w:rsidRDefault="00FE04D5" w:rsidP="007A1543">
      <w:pPr>
        <w:pStyle w:val="Ttulo4"/>
      </w:pPr>
      <w:r>
        <w:t>Pantalla de Resumen</w:t>
      </w:r>
    </w:p>
    <w:p w14:paraId="707438CD" w14:textId="77777777" w:rsidR="00FE04D5" w:rsidRDefault="00FE04D5" w:rsidP="007A1543">
      <w:pPr>
        <w:pStyle w:val="NormalWeb"/>
      </w:pPr>
      <w:r>
        <w:t>Funciones:</w:t>
      </w:r>
    </w:p>
    <w:p w14:paraId="35B40C2E" w14:textId="77777777" w:rsidR="00FE04D5" w:rsidRDefault="00FE04D5" w:rsidP="007A1543">
      <w:pPr>
        <w:pStyle w:val="NormalWeb"/>
        <w:numPr>
          <w:ilvl w:val="0"/>
          <w:numId w:val="5"/>
        </w:numPr>
      </w:pPr>
      <w:r>
        <w:t>Mostrar preguntas respondidas.</w:t>
      </w:r>
    </w:p>
    <w:p w14:paraId="5744165A" w14:textId="77777777" w:rsidR="00FE04D5" w:rsidRDefault="00FE04D5" w:rsidP="007A1543">
      <w:pPr>
        <w:pStyle w:val="NormalWeb"/>
        <w:numPr>
          <w:ilvl w:val="0"/>
          <w:numId w:val="5"/>
        </w:numPr>
      </w:pPr>
      <w:r>
        <w:t>Mostrar preguntas pendientes.</w:t>
      </w:r>
    </w:p>
    <w:p w14:paraId="6A1A6C22" w14:textId="77777777" w:rsidR="00FE04D5" w:rsidRDefault="00FE04D5" w:rsidP="007A1543">
      <w:pPr>
        <w:pStyle w:val="NormalWeb"/>
        <w:numPr>
          <w:ilvl w:val="0"/>
          <w:numId w:val="5"/>
        </w:numPr>
      </w:pPr>
      <w:r>
        <w:t>Permitir revisión final.</w:t>
      </w:r>
    </w:p>
    <w:p w14:paraId="12B354B5" w14:textId="77777777" w:rsidR="00FE04D5" w:rsidRDefault="00000000" w:rsidP="007A1543">
      <w:pPr>
        <w:jc w:val="left"/>
      </w:pPr>
      <w:r>
        <w:pict w14:anchorId="7C39560F">
          <v:rect id="_x0000_i1032" style="width:0;height:1.5pt" o:hrstd="t" o:hr="t" fillcolor="#a0a0a0" stroked="f"/>
        </w:pict>
      </w:r>
    </w:p>
    <w:p w14:paraId="04C55D01" w14:textId="77777777" w:rsidR="00FE04D5" w:rsidRDefault="00FE04D5" w:rsidP="007A1543">
      <w:pPr>
        <w:pStyle w:val="Ttulo4"/>
      </w:pPr>
      <w:r>
        <w:t>Pantalla de Resultados</w:t>
      </w:r>
    </w:p>
    <w:p w14:paraId="228D9A26" w14:textId="77777777" w:rsidR="00FE04D5" w:rsidRDefault="00FE04D5" w:rsidP="007A1543">
      <w:pPr>
        <w:pStyle w:val="NormalWeb"/>
      </w:pPr>
      <w:r>
        <w:t>Funciones:</w:t>
      </w:r>
    </w:p>
    <w:p w14:paraId="2D5F72C8" w14:textId="77777777" w:rsidR="00FE04D5" w:rsidRDefault="00FE04D5" w:rsidP="007A1543">
      <w:pPr>
        <w:pStyle w:val="NormalWeb"/>
        <w:numPr>
          <w:ilvl w:val="0"/>
          <w:numId w:val="6"/>
        </w:numPr>
      </w:pPr>
      <w:r>
        <w:t>Mostrar porcentaje obtenido.</w:t>
      </w:r>
    </w:p>
    <w:p w14:paraId="41C3275E" w14:textId="77777777" w:rsidR="00FE04D5" w:rsidRDefault="00FE04D5" w:rsidP="007A1543">
      <w:pPr>
        <w:pStyle w:val="NormalWeb"/>
        <w:numPr>
          <w:ilvl w:val="0"/>
          <w:numId w:val="6"/>
        </w:numPr>
      </w:pPr>
      <w:r>
        <w:t>Mostrar aciertos y errores.</w:t>
      </w:r>
    </w:p>
    <w:p w14:paraId="76CA0A47" w14:textId="77777777" w:rsidR="00FE04D5" w:rsidRDefault="00FE04D5" w:rsidP="007A1543">
      <w:pPr>
        <w:pStyle w:val="NormalWeb"/>
        <w:numPr>
          <w:ilvl w:val="0"/>
          <w:numId w:val="6"/>
        </w:numPr>
      </w:pPr>
      <w:r>
        <w:t>Mostrar respuestas correctas.</w:t>
      </w:r>
    </w:p>
    <w:p w14:paraId="3FF92A6C" w14:textId="77777777" w:rsidR="00FE04D5" w:rsidRDefault="00000000" w:rsidP="007A1543">
      <w:pPr>
        <w:jc w:val="left"/>
      </w:pPr>
      <w:r>
        <w:pict w14:anchorId="3EA7684C">
          <v:rect id="_x0000_i1033" style="width:0;height:1.5pt" o:hrstd="t" o:hr="t" fillcolor="#a0a0a0" stroked="f"/>
        </w:pict>
      </w:r>
    </w:p>
    <w:p w14:paraId="54DD48F9" w14:textId="77777777" w:rsidR="00FE04D5" w:rsidRDefault="00FE04D5" w:rsidP="007A1543">
      <w:pPr>
        <w:pStyle w:val="Ttulo2"/>
        <w:jc w:val="left"/>
      </w:pPr>
      <w:r>
        <w:t>Controlador (</w:t>
      </w:r>
      <w:proofErr w:type="spellStart"/>
      <w:r>
        <w:t>Controller</w:t>
      </w:r>
      <w:proofErr w:type="spellEnd"/>
      <w:r>
        <w:t>)</w:t>
      </w:r>
    </w:p>
    <w:p w14:paraId="48456D32" w14:textId="77777777" w:rsidR="00FE04D5" w:rsidRDefault="00FE04D5" w:rsidP="007A1543">
      <w:pPr>
        <w:pStyle w:val="NormalWeb"/>
      </w:pPr>
      <w:r>
        <w:t>Responsable de coordinar las interacciones entre usuario, modelo y vista.</w:t>
      </w:r>
    </w:p>
    <w:p w14:paraId="2A7AF0DB" w14:textId="77777777" w:rsidR="00FE04D5" w:rsidRDefault="00FE04D5" w:rsidP="007A1543">
      <w:pPr>
        <w:pStyle w:val="Ttulo3"/>
        <w:jc w:val="left"/>
      </w:pPr>
      <w:r>
        <w:t>Responsabilidades</w:t>
      </w:r>
    </w:p>
    <w:p w14:paraId="4976C54B" w14:textId="77777777" w:rsidR="00FE04D5" w:rsidRDefault="00FE04D5" w:rsidP="007A1543">
      <w:pPr>
        <w:pStyle w:val="NormalWeb"/>
        <w:numPr>
          <w:ilvl w:val="0"/>
          <w:numId w:val="7"/>
        </w:numPr>
      </w:pPr>
      <w:r>
        <w:t>Procesar solicitudes HTTP.</w:t>
      </w:r>
    </w:p>
    <w:p w14:paraId="6C7BAFE0" w14:textId="77777777" w:rsidR="00FE04D5" w:rsidRDefault="00FE04D5" w:rsidP="007A1543">
      <w:pPr>
        <w:pStyle w:val="NormalWeb"/>
        <w:numPr>
          <w:ilvl w:val="0"/>
          <w:numId w:val="7"/>
        </w:numPr>
      </w:pPr>
      <w:r>
        <w:t>Invocar servicios de negocio.</w:t>
      </w:r>
    </w:p>
    <w:p w14:paraId="60171836" w14:textId="77777777" w:rsidR="00FE04D5" w:rsidRDefault="00FE04D5" w:rsidP="007A1543">
      <w:pPr>
        <w:pStyle w:val="NormalWeb"/>
        <w:numPr>
          <w:ilvl w:val="0"/>
          <w:numId w:val="7"/>
        </w:numPr>
      </w:pPr>
      <w:r>
        <w:t>Recuperar datos desde modelos.</w:t>
      </w:r>
    </w:p>
    <w:p w14:paraId="7108C8EC" w14:textId="77777777" w:rsidR="00FE04D5" w:rsidRDefault="00FE04D5" w:rsidP="007A1543">
      <w:pPr>
        <w:pStyle w:val="NormalWeb"/>
        <w:numPr>
          <w:ilvl w:val="0"/>
          <w:numId w:val="7"/>
        </w:numPr>
      </w:pPr>
      <w:r>
        <w:t>Enviar datos a las vistas.</w:t>
      </w:r>
    </w:p>
    <w:p w14:paraId="791108DB" w14:textId="77777777" w:rsidR="00FE04D5" w:rsidRDefault="00FE04D5" w:rsidP="007A1543">
      <w:pPr>
        <w:pStyle w:val="Ttulo3"/>
        <w:jc w:val="left"/>
      </w:pPr>
      <w:proofErr w:type="spellStart"/>
      <w:r>
        <w:t>Endpoints</w:t>
      </w:r>
      <w:proofErr w:type="spellEnd"/>
      <w:r>
        <w:t xml:space="preserve"> Principales</w:t>
      </w:r>
    </w:p>
    <w:p w14:paraId="1D8DB4F8" w14:textId="77777777" w:rsidR="00FE04D5" w:rsidRDefault="00FE04D5" w:rsidP="007A1543">
      <w:pPr>
        <w:pStyle w:val="Ttulo4"/>
      </w:pPr>
      <w:r>
        <w:t>Inicio</w:t>
      </w:r>
    </w:p>
    <w:p w14:paraId="606447DD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GET</w:t>
      </w:r>
      <w:proofErr w:type="spellEnd"/>
      <w:r>
        <w:rPr>
          <w:rStyle w:val="CdigoHTML"/>
        </w:rPr>
        <w:t xml:space="preserve"> /</w:t>
      </w:r>
    </w:p>
    <w:p w14:paraId="0225C4DA" w14:textId="77777777" w:rsidR="00FE04D5" w:rsidRDefault="00FE04D5" w:rsidP="007A1543">
      <w:pPr>
        <w:pStyle w:val="NormalWeb"/>
      </w:pPr>
      <w:r>
        <w:t>Muestra la página principal.</w:t>
      </w:r>
    </w:p>
    <w:p w14:paraId="7DFD9152" w14:textId="77777777" w:rsidR="00FE04D5" w:rsidRDefault="00000000" w:rsidP="007A1543">
      <w:pPr>
        <w:jc w:val="left"/>
      </w:pPr>
      <w:r>
        <w:lastRenderedPageBreak/>
        <w:pict w14:anchorId="37590659">
          <v:rect id="_x0000_i1034" style="width:0;height:1.5pt" o:hrstd="t" o:hr="t" fillcolor="#a0a0a0" stroked="f"/>
        </w:pict>
      </w:r>
    </w:p>
    <w:p w14:paraId="03BCE47E" w14:textId="77777777" w:rsidR="00FE04D5" w:rsidRDefault="00FE04D5" w:rsidP="007A1543">
      <w:pPr>
        <w:pStyle w:val="Ttulo4"/>
      </w:pPr>
      <w:r>
        <w:t>Crear Examen</w:t>
      </w:r>
    </w:p>
    <w:p w14:paraId="009656F9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POST /</w:t>
      </w:r>
      <w:proofErr w:type="spellStart"/>
      <w:r>
        <w:rPr>
          <w:rStyle w:val="CdigoHTML"/>
        </w:rPr>
        <w:t>exam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start</w:t>
      </w:r>
      <w:proofErr w:type="spellEnd"/>
    </w:p>
    <w:p w14:paraId="22932D7B" w14:textId="77777777" w:rsidR="00FE04D5" w:rsidRDefault="00FE04D5" w:rsidP="007A1543">
      <w:pPr>
        <w:pStyle w:val="NormalWeb"/>
      </w:pPr>
      <w:r>
        <w:t>Responsabilidades:</w:t>
      </w:r>
    </w:p>
    <w:p w14:paraId="034482CF" w14:textId="77777777" w:rsidR="00FE04D5" w:rsidRDefault="00FE04D5" w:rsidP="007A1543">
      <w:pPr>
        <w:pStyle w:val="NormalWeb"/>
        <w:numPr>
          <w:ilvl w:val="0"/>
          <w:numId w:val="8"/>
        </w:numPr>
      </w:pPr>
      <w:r>
        <w:t>Crear una sesión de examen.</w:t>
      </w:r>
    </w:p>
    <w:p w14:paraId="765AE3E0" w14:textId="77777777" w:rsidR="00FE04D5" w:rsidRDefault="00FE04D5" w:rsidP="007A1543">
      <w:pPr>
        <w:pStyle w:val="NormalWeb"/>
        <w:numPr>
          <w:ilvl w:val="0"/>
          <w:numId w:val="8"/>
        </w:numPr>
      </w:pPr>
      <w:r>
        <w:t>Seleccionar 35 preguntas aleatorias.</w:t>
      </w:r>
    </w:p>
    <w:p w14:paraId="17E4F211" w14:textId="77777777" w:rsidR="00FE04D5" w:rsidRDefault="00FE04D5" w:rsidP="007A1543">
      <w:pPr>
        <w:pStyle w:val="NormalWeb"/>
        <w:numPr>
          <w:ilvl w:val="0"/>
          <w:numId w:val="8"/>
        </w:numPr>
      </w:pPr>
      <w:r>
        <w:t>Redireccionar a la primera pregunta.</w:t>
      </w:r>
    </w:p>
    <w:p w14:paraId="45273557" w14:textId="77777777" w:rsidR="00FE04D5" w:rsidRDefault="00000000" w:rsidP="007A1543">
      <w:pPr>
        <w:jc w:val="left"/>
      </w:pPr>
      <w:r>
        <w:pict w14:anchorId="6D555CE5">
          <v:rect id="_x0000_i1035" style="width:0;height:1.5pt" o:hrstd="t" o:hr="t" fillcolor="#a0a0a0" stroked="f"/>
        </w:pict>
      </w:r>
    </w:p>
    <w:p w14:paraId="0C36292B" w14:textId="77777777" w:rsidR="00FE04D5" w:rsidRDefault="00FE04D5" w:rsidP="007A1543">
      <w:pPr>
        <w:pStyle w:val="Ttulo4"/>
      </w:pPr>
      <w:r>
        <w:t>Mostrar Pregunta</w:t>
      </w:r>
    </w:p>
    <w:p w14:paraId="14D612F1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GET</w:t>
      </w:r>
      <w:proofErr w:type="spellEnd"/>
      <w:r>
        <w:rPr>
          <w:rStyle w:val="CdigoHTML"/>
        </w:rPr>
        <w:t xml:space="preserve"> /</w:t>
      </w:r>
      <w:proofErr w:type="spellStart"/>
      <w:r>
        <w:rPr>
          <w:rStyle w:val="CdigoHTML"/>
        </w:rPr>
        <w:t>exam</w:t>
      </w:r>
      <w:proofErr w:type="spellEnd"/>
      <w:r>
        <w:rPr>
          <w:rStyle w:val="CdigoHTML"/>
        </w:rPr>
        <w:t>/&lt;</w:t>
      </w:r>
      <w:proofErr w:type="spellStart"/>
      <w:r>
        <w:rPr>
          <w:rStyle w:val="CdigoHTML"/>
        </w:rPr>
        <w:t>exam_id</w:t>
      </w:r>
      <w:proofErr w:type="spellEnd"/>
      <w:r>
        <w:rPr>
          <w:rStyle w:val="CdigoHTML"/>
        </w:rPr>
        <w:t>&gt;/</w:t>
      </w:r>
      <w:proofErr w:type="spellStart"/>
      <w:r>
        <w:rPr>
          <w:rStyle w:val="CdigoHTML"/>
        </w:rPr>
        <w:t>question</w:t>
      </w:r>
      <w:proofErr w:type="spellEnd"/>
      <w:r>
        <w:rPr>
          <w:rStyle w:val="CdigoHTML"/>
        </w:rPr>
        <w:t>/&lt;</w:t>
      </w:r>
      <w:proofErr w:type="spellStart"/>
      <w:r>
        <w:rPr>
          <w:rStyle w:val="CdigoHTML"/>
        </w:rPr>
        <w:t>number</w:t>
      </w:r>
      <w:proofErr w:type="spellEnd"/>
      <w:r>
        <w:rPr>
          <w:rStyle w:val="CdigoHTML"/>
        </w:rPr>
        <w:t>&gt;</w:t>
      </w:r>
    </w:p>
    <w:p w14:paraId="73A1637E" w14:textId="77777777" w:rsidR="00FE04D5" w:rsidRDefault="00FE04D5" w:rsidP="007A1543">
      <w:pPr>
        <w:pStyle w:val="NormalWeb"/>
      </w:pPr>
      <w:r>
        <w:t>Responsabilidades:</w:t>
      </w:r>
    </w:p>
    <w:p w14:paraId="1172BE9B" w14:textId="77777777" w:rsidR="00FE04D5" w:rsidRDefault="00FE04D5" w:rsidP="007A1543">
      <w:pPr>
        <w:pStyle w:val="NormalWeb"/>
        <w:numPr>
          <w:ilvl w:val="0"/>
          <w:numId w:val="9"/>
        </w:numPr>
      </w:pPr>
      <w:r>
        <w:t>Recuperar pregunta.</w:t>
      </w:r>
    </w:p>
    <w:p w14:paraId="7A06EE16" w14:textId="77777777" w:rsidR="00FE04D5" w:rsidRDefault="00FE04D5" w:rsidP="007A1543">
      <w:pPr>
        <w:pStyle w:val="NormalWeb"/>
        <w:numPr>
          <w:ilvl w:val="0"/>
          <w:numId w:val="9"/>
        </w:numPr>
      </w:pPr>
      <w:r>
        <w:t>Recuperar respuesta existente.</w:t>
      </w:r>
    </w:p>
    <w:p w14:paraId="76E8C184" w14:textId="77777777" w:rsidR="00FE04D5" w:rsidRDefault="00FE04D5" w:rsidP="007A1543">
      <w:pPr>
        <w:pStyle w:val="NormalWeb"/>
        <w:numPr>
          <w:ilvl w:val="0"/>
          <w:numId w:val="9"/>
        </w:numPr>
      </w:pPr>
      <w:r>
        <w:t>Renderizar la vista.</w:t>
      </w:r>
    </w:p>
    <w:p w14:paraId="5A54EB26" w14:textId="77777777" w:rsidR="00FE04D5" w:rsidRDefault="00000000" w:rsidP="007A1543">
      <w:pPr>
        <w:jc w:val="left"/>
      </w:pPr>
      <w:r>
        <w:pict w14:anchorId="7ED9B1DA">
          <v:rect id="_x0000_i1036" style="width:0;height:1.5pt" o:hrstd="t" o:hr="t" fillcolor="#a0a0a0" stroked="f"/>
        </w:pict>
      </w:r>
    </w:p>
    <w:p w14:paraId="06CDF6F0" w14:textId="77777777" w:rsidR="00FE04D5" w:rsidRDefault="00FE04D5" w:rsidP="007A1543">
      <w:pPr>
        <w:pStyle w:val="Ttulo4"/>
      </w:pPr>
      <w:r>
        <w:t>Guardar Respuesta</w:t>
      </w:r>
    </w:p>
    <w:p w14:paraId="2686F868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POST /</w:t>
      </w:r>
      <w:proofErr w:type="spellStart"/>
      <w:r>
        <w:rPr>
          <w:rStyle w:val="CdigoHTML"/>
        </w:rPr>
        <w:t>exam</w:t>
      </w:r>
      <w:proofErr w:type="spellEnd"/>
      <w:r>
        <w:rPr>
          <w:rStyle w:val="CdigoHTML"/>
        </w:rPr>
        <w:t>/&lt;</w:t>
      </w:r>
      <w:proofErr w:type="spellStart"/>
      <w:r>
        <w:rPr>
          <w:rStyle w:val="CdigoHTML"/>
        </w:rPr>
        <w:t>exam_id</w:t>
      </w:r>
      <w:proofErr w:type="spellEnd"/>
      <w:r>
        <w:rPr>
          <w:rStyle w:val="CdigoHTML"/>
        </w:rPr>
        <w:t>&gt;/</w:t>
      </w:r>
      <w:proofErr w:type="spellStart"/>
      <w:r>
        <w:rPr>
          <w:rStyle w:val="CdigoHTML"/>
        </w:rPr>
        <w:t>answer</w:t>
      </w:r>
      <w:proofErr w:type="spellEnd"/>
    </w:p>
    <w:p w14:paraId="22F46F7F" w14:textId="77777777" w:rsidR="00FE04D5" w:rsidRDefault="00FE04D5" w:rsidP="007A1543">
      <w:pPr>
        <w:pStyle w:val="NormalWeb"/>
      </w:pPr>
      <w:r>
        <w:t>Responsabilidades:</w:t>
      </w:r>
    </w:p>
    <w:p w14:paraId="16661A14" w14:textId="77777777" w:rsidR="00FE04D5" w:rsidRDefault="00FE04D5" w:rsidP="007A1543">
      <w:pPr>
        <w:pStyle w:val="NormalWeb"/>
        <w:numPr>
          <w:ilvl w:val="0"/>
          <w:numId w:val="10"/>
        </w:numPr>
      </w:pPr>
      <w:r>
        <w:t>Validar respuesta.</w:t>
      </w:r>
    </w:p>
    <w:p w14:paraId="66033AEB" w14:textId="77777777" w:rsidR="00FE04D5" w:rsidRDefault="00FE04D5" w:rsidP="007A1543">
      <w:pPr>
        <w:pStyle w:val="NormalWeb"/>
        <w:numPr>
          <w:ilvl w:val="0"/>
          <w:numId w:val="10"/>
        </w:numPr>
      </w:pPr>
      <w:r>
        <w:t>Guardar selección.</w:t>
      </w:r>
    </w:p>
    <w:p w14:paraId="24F8386B" w14:textId="77777777" w:rsidR="00FE04D5" w:rsidRDefault="00FE04D5" w:rsidP="007A1543">
      <w:pPr>
        <w:pStyle w:val="NormalWeb"/>
        <w:numPr>
          <w:ilvl w:val="0"/>
          <w:numId w:val="10"/>
        </w:numPr>
      </w:pPr>
      <w:r>
        <w:t>Actualizar estado del examen.</w:t>
      </w:r>
    </w:p>
    <w:p w14:paraId="61991BB0" w14:textId="77777777" w:rsidR="00FE04D5" w:rsidRDefault="00000000" w:rsidP="007A1543">
      <w:pPr>
        <w:jc w:val="left"/>
      </w:pPr>
      <w:r>
        <w:pict w14:anchorId="0088F15C">
          <v:rect id="_x0000_i1037" style="width:0;height:1.5pt" o:hrstd="t" o:hr="t" fillcolor="#a0a0a0" stroked="f"/>
        </w:pict>
      </w:r>
    </w:p>
    <w:p w14:paraId="49C81F54" w14:textId="77777777" w:rsidR="00FE04D5" w:rsidRDefault="00FE04D5" w:rsidP="007A1543">
      <w:pPr>
        <w:pStyle w:val="Ttulo4"/>
      </w:pPr>
      <w:r>
        <w:t>Resumen</w:t>
      </w:r>
    </w:p>
    <w:p w14:paraId="1D66C50A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GET</w:t>
      </w:r>
      <w:proofErr w:type="spellEnd"/>
      <w:r>
        <w:rPr>
          <w:rStyle w:val="CdigoHTML"/>
        </w:rPr>
        <w:t xml:space="preserve"> /</w:t>
      </w:r>
      <w:proofErr w:type="spellStart"/>
      <w:r>
        <w:rPr>
          <w:rStyle w:val="CdigoHTML"/>
        </w:rPr>
        <w:t>exam</w:t>
      </w:r>
      <w:proofErr w:type="spellEnd"/>
      <w:r>
        <w:rPr>
          <w:rStyle w:val="CdigoHTML"/>
        </w:rPr>
        <w:t>/&lt;</w:t>
      </w:r>
      <w:proofErr w:type="spellStart"/>
      <w:r>
        <w:rPr>
          <w:rStyle w:val="CdigoHTML"/>
        </w:rPr>
        <w:t>exam_id</w:t>
      </w:r>
      <w:proofErr w:type="spellEnd"/>
      <w:r>
        <w:rPr>
          <w:rStyle w:val="CdigoHTML"/>
        </w:rPr>
        <w:t>&gt;/</w:t>
      </w:r>
      <w:proofErr w:type="spellStart"/>
      <w:r>
        <w:rPr>
          <w:rStyle w:val="CdigoHTML"/>
        </w:rPr>
        <w:t>review</w:t>
      </w:r>
      <w:proofErr w:type="spellEnd"/>
    </w:p>
    <w:p w14:paraId="0AA1DD37" w14:textId="77777777" w:rsidR="00FE04D5" w:rsidRDefault="00FE04D5" w:rsidP="007A1543">
      <w:pPr>
        <w:pStyle w:val="NormalWeb"/>
      </w:pPr>
      <w:r>
        <w:t>Responsabilidades:</w:t>
      </w:r>
    </w:p>
    <w:p w14:paraId="7EB02C84" w14:textId="77777777" w:rsidR="00FE04D5" w:rsidRDefault="00FE04D5" w:rsidP="007A1543">
      <w:pPr>
        <w:pStyle w:val="NormalWeb"/>
        <w:numPr>
          <w:ilvl w:val="0"/>
          <w:numId w:val="11"/>
        </w:numPr>
      </w:pPr>
      <w:r>
        <w:t>Mostrar progreso.</w:t>
      </w:r>
    </w:p>
    <w:p w14:paraId="47A8C43B" w14:textId="77777777" w:rsidR="00FE04D5" w:rsidRDefault="00FE04D5" w:rsidP="007A1543">
      <w:pPr>
        <w:pStyle w:val="NormalWeb"/>
        <w:numPr>
          <w:ilvl w:val="0"/>
          <w:numId w:val="11"/>
        </w:numPr>
      </w:pPr>
      <w:r>
        <w:t>Mostrar preguntas pendientes.</w:t>
      </w:r>
    </w:p>
    <w:p w14:paraId="307CE413" w14:textId="77777777" w:rsidR="00FE04D5" w:rsidRDefault="00000000" w:rsidP="007A1543">
      <w:pPr>
        <w:jc w:val="left"/>
      </w:pPr>
      <w:r>
        <w:pict w14:anchorId="209FFEF6">
          <v:rect id="_x0000_i1038" style="width:0;height:1.5pt" o:hrstd="t" o:hr="t" fillcolor="#a0a0a0" stroked="f"/>
        </w:pict>
      </w:r>
    </w:p>
    <w:p w14:paraId="4246822C" w14:textId="77777777" w:rsidR="00FE04D5" w:rsidRDefault="00FE04D5" w:rsidP="007A1543">
      <w:pPr>
        <w:pStyle w:val="Ttulo4"/>
      </w:pPr>
      <w:r>
        <w:t>Finalizar Examen</w:t>
      </w:r>
    </w:p>
    <w:p w14:paraId="25FCA096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POST /</w:t>
      </w:r>
      <w:proofErr w:type="spellStart"/>
      <w:r>
        <w:rPr>
          <w:rStyle w:val="CdigoHTML"/>
        </w:rPr>
        <w:t>exam</w:t>
      </w:r>
      <w:proofErr w:type="spellEnd"/>
      <w:r>
        <w:rPr>
          <w:rStyle w:val="CdigoHTML"/>
        </w:rPr>
        <w:t>/&lt;</w:t>
      </w:r>
      <w:proofErr w:type="spellStart"/>
      <w:r>
        <w:rPr>
          <w:rStyle w:val="CdigoHTML"/>
        </w:rPr>
        <w:t>exam_id</w:t>
      </w:r>
      <w:proofErr w:type="spellEnd"/>
      <w:r>
        <w:rPr>
          <w:rStyle w:val="CdigoHTML"/>
        </w:rPr>
        <w:t>&gt;/</w:t>
      </w:r>
      <w:proofErr w:type="spellStart"/>
      <w:r>
        <w:rPr>
          <w:rStyle w:val="CdigoHTML"/>
        </w:rPr>
        <w:t>submit</w:t>
      </w:r>
      <w:proofErr w:type="spellEnd"/>
    </w:p>
    <w:p w14:paraId="67A962B9" w14:textId="77777777" w:rsidR="00FE04D5" w:rsidRDefault="00FE04D5" w:rsidP="007A1543">
      <w:pPr>
        <w:pStyle w:val="NormalWeb"/>
      </w:pPr>
      <w:r>
        <w:lastRenderedPageBreak/>
        <w:t>Responsabilidades:</w:t>
      </w:r>
    </w:p>
    <w:p w14:paraId="683D30F1" w14:textId="77777777" w:rsidR="00FE04D5" w:rsidRDefault="00FE04D5" w:rsidP="007A1543">
      <w:pPr>
        <w:pStyle w:val="NormalWeb"/>
        <w:numPr>
          <w:ilvl w:val="0"/>
          <w:numId w:val="12"/>
        </w:numPr>
      </w:pPr>
      <w:r>
        <w:t>Ejecutar proceso de calificación.</w:t>
      </w:r>
    </w:p>
    <w:p w14:paraId="0E8B704F" w14:textId="77777777" w:rsidR="00FE04D5" w:rsidRDefault="00FE04D5" w:rsidP="007A1543">
      <w:pPr>
        <w:pStyle w:val="NormalWeb"/>
        <w:numPr>
          <w:ilvl w:val="0"/>
          <w:numId w:val="12"/>
        </w:numPr>
      </w:pPr>
      <w:r>
        <w:t>Generar resultado final.</w:t>
      </w:r>
    </w:p>
    <w:p w14:paraId="1660499D" w14:textId="77777777" w:rsidR="00FE04D5" w:rsidRDefault="00FE04D5" w:rsidP="007A1543">
      <w:pPr>
        <w:pStyle w:val="NormalWeb"/>
        <w:numPr>
          <w:ilvl w:val="0"/>
          <w:numId w:val="12"/>
        </w:numPr>
      </w:pPr>
      <w:r>
        <w:t>Bloquear modificaciones posteriores.</w:t>
      </w:r>
    </w:p>
    <w:p w14:paraId="06F4C762" w14:textId="77777777" w:rsidR="00FE04D5" w:rsidRDefault="00000000" w:rsidP="007A1543">
      <w:pPr>
        <w:jc w:val="left"/>
      </w:pPr>
      <w:r>
        <w:pict w14:anchorId="3504E11C">
          <v:rect id="_x0000_i1039" style="width:0;height:1.5pt" o:hrstd="t" o:hr="t" fillcolor="#a0a0a0" stroked="f"/>
        </w:pict>
      </w:r>
    </w:p>
    <w:p w14:paraId="7791A8AE" w14:textId="77777777" w:rsidR="00FE04D5" w:rsidRDefault="00FE04D5" w:rsidP="007A1543">
      <w:pPr>
        <w:pStyle w:val="Ttulo4"/>
      </w:pPr>
      <w:r>
        <w:t>Mostrar Resultado</w:t>
      </w:r>
    </w:p>
    <w:p w14:paraId="2A011040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GET</w:t>
      </w:r>
      <w:proofErr w:type="spellEnd"/>
      <w:r>
        <w:rPr>
          <w:rStyle w:val="CdigoHTML"/>
        </w:rPr>
        <w:t xml:space="preserve"> /</w:t>
      </w:r>
      <w:proofErr w:type="spellStart"/>
      <w:r>
        <w:rPr>
          <w:rStyle w:val="CdigoHTML"/>
        </w:rPr>
        <w:t>exam</w:t>
      </w:r>
      <w:proofErr w:type="spellEnd"/>
      <w:r>
        <w:rPr>
          <w:rStyle w:val="CdigoHTML"/>
        </w:rPr>
        <w:t>/&lt;</w:t>
      </w:r>
      <w:proofErr w:type="spellStart"/>
      <w:r>
        <w:rPr>
          <w:rStyle w:val="CdigoHTML"/>
        </w:rPr>
        <w:t>exam_id</w:t>
      </w:r>
      <w:proofErr w:type="spellEnd"/>
      <w:r>
        <w:rPr>
          <w:rStyle w:val="CdigoHTML"/>
        </w:rPr>
        <w:t>&gt;/</w:t>
      </w:r>
      <w:proofErr w:type="spellStart"/>
      <w:r>
        <w:rPr>
          <w:rStyle w:val="CdigoHTML"/>
        </w:rPr>
        <w:t>result</w:t>
      </w:r>
      <w:proofErr w:type="spellEnd"/>
    </w:p>
    <w:p w14:paraId="05D9369A" w14:textId="77777777" w:rsidR="00FE04D5" w:rsidRDefault="00FE04D5" w:rsidP="007A1543">
      <w:pPr>
        <w:pStyle w:val="NormalWeb"/>
      </w:pPr>
      <w:r>
        <w:t>Responsabilidades:</w:t>
      </w:r>
    </w:p>
    <w:p w14:paraId="79107321" w14:textId="77777777" w:rsidR="00FE04D5" w:rsidRDefault="00FE04D5" w:rsidP="007A1543">
      <w:pPr>
        <w:pStyle w:val="NormalWeb"/>
        <w:numPr>
          <w:ilvl w:val="0"/>
          <w:numId w:val="13"/>
        </w:numPr>
      </w:pPr>
      <w:r>
        <w:t>Recuperar puntuación.</w:t>
      </w:r>
    </w:p>
    <w:p w14:paraId="071DBA3E" w14:textId="77777777" w:rsidR="00FE04D5" w:rsidRDefault="00FE04D5" w:rsidP="007A1543">
      <w:pPr>
        <w:pStyle w:val="NormalWeb"/>
        <w:numPr>
          <w:ilvl w:val="0"/>
          <w:numId w:val="13"/>
        </w:numPr>
      </w:pPr>
      <w:r>
        <w:t>Mostrar estadísticas finales.</w:t>
      </w:r>
    </w:p>
    <w:p w14:paraId="1A7E9CBD" w14:textId="77777777" w:rsidR="00FE04D5" w:rsidRDefault="00000000" w:rsidP="007A1543">
      <w:pPr>
        <w:jc w:val="left"/>
      </w:pPr>
      <w:r>
        <w:pict w14:anchorId="173CC7ED">
          <v:rect id="_x0000_i1040" style="width:0;height:1.5pt" o:hrstd="t" o:hr="t" fillcolor="#a0a0a0" stroked="f"/>
        </w:pict>
      </w:r>
    </w:p>
    <w:p w14:paraId="064FCBB1" w14:textId="77777777" w:rsidR="00FE04D5" w:rsidRDefault="00FE04D5" w:rsidP="007A1543">
      <w:pPr>
        <w:pStyle w:val="Ttulo1"/>
        <w:jc w:val="left"/>
      </w:pPr>
      <w:r>
        <w:t xml:space="preserve">4.3 Estructura del Proyecto </w:t>
      </w:r>
      <w:proofErr w:type="spellStart"/>
      <w:r>
        <w:t>Flask</w:t>
      </w:r>
      <w:proofErr w:type="spellEnd"/>
    </w:p>
    <w:p w14:paraId="3E45EE49" w14:textId="77777777" w:rsidR="00FE04D5" w:rsidRDefault="00FE04D5" w:rsidP="007A1543">
      <w:pPr>
        <w:pStyle w:val="NormalWeb"/>
      </w:pPr>
      <w:r>
        <w:t>Se propone una estructura modular para facilitar el mantenimiento.</w:t>
      </w:r>
    </w:p>
    <w:p w14:paraId="1BD34E13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project</w:t>
      </w:r>
      <w:proofErr w:type="spellEnd"/>
      <w:r>
        <w:rPr>
          <w:rStyle w:val="CdigoHTML"/>
        </w:rPr>
        <w:t>/</w:t>
      </w:r>
    </w:p>
    <w:p w14:paraId="1466E36E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14:paraId="4A2FB319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app/</w:t>
      </w:r>
    </w:p>
    <w:p w14:paraId="22F6B281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</w:t>
      </w:r>
    </w:p>
    <w:p w14:paraId="6D2AD255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controllers</w:t>
      </w:r>
      <w:proofErr w:type="spellEnd"/>
      <w:r>
        <w:rPr>
          <w:rStyle w:val="CdigoHTML"/>
        </w:rPr>
        <w:t>/</w:t>
      </w:r>
    </w:p>
    <w:p w14:paraId="1ED3EE0F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   ├── home_controller.py</w:t>
      </w:r>
    </w:p>
    <w:p w14:paraId="43606D92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   ├── exam_controller.py</w:t>
      </w:r>
    </w:p>
    <w:p w14:paraId="655855C0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</w:t>
      </w:r>
    </w:p>
    <w:p w14:paraId="08DE8D2E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models</w:t>
      </w:r>
      <w:proofErr w:type="spellEnd"/>
      <w:r>
        <w:rPr>
          <w:rStyle w:val="CdigoHTML"/>
        </w:rPr>
        <w:t>/</w:t>
      </w:r>
    </w:p>
    <w:p w14:paraId="5CDADCCD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   ├── question.py</w:t>
      </w:r>
    </w:p>
    <w:p w14:paraId="53557C10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   ├── exam.py</w:t>
      </w:r>
    </w:p>
    <w:p w14:paraId="1185589E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   ├── user_answer.py</w:t>
      </w:r>
    </w:p>
    <w:p w14:paraId="43A560F7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</w:t>
      </w:r>
    </w:p>
    <w:p w14:paraId="3A85CD15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services</w:t>
      </w:r>
      <w:proofErr w:type="spellEnd"/>
      <w:r>
        <w:rPr>
          <w:rStyle w:val="CdigoHTML"/>
        </w:rPr>
        <w:t>/</w:t>
      </w:r>
    </w:p>
    <w:p w14:paraId="3A1960F1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   ├── exam_service.py</w:t>
      </w:r>
    </w:p>
    <w:p w14:paraId="7AA8CDDF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   ├── grading_service.py</w:t>
      </w:r>
    </w:p>
    <w:p w14:paraId="38EED96D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   ├── question_service.py</w:t>
      </w:r>
    </w:p>
    <w:p w14:paraId="3E17F65A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</w:t>
      </w:r>
    </w:p>
    <w:p w14:paraId="3852A6AC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repositories</w:t>
      </w:r>
      <w:proofErr w:type="spellEnd"/>
      <w:r>
        <w:rPr>
          <w:rStyle w:val="CdigoHTML"/>
        </w:rPr>
        <w:t>/</w:t>
      </w:r>
    </w:p>
    <w:p w14:paraId="55D0F55E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   ├── question_repository.py</w:t>
      </w:r>
    </w:p>
    <w:p w14:paraId="4C61EBAB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   ├── exam_repository.py</w:t>
      </w:r>
    </w:p>
    <w:p w14:paraId="639AD4C3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</w:t>
      </w:r>
    </w:p>
    <w:p w14:paraId="45E12E48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templates</w:t>
      </w:r>
      <w:proofErr w:type="spellEnd"/>
      <w:r>
        <w:rPr>
          <w:rStyle w:val="CdigoHTML"/>
        </w:rPr>
        <w:t>/</w:t>
      </w:r>
    </w:p>
    <w:p w14:paraId="6AB95A25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   ├── index.html</w:t>
      </w:r>
    </w:p>
    <w:p w14:paraId="63C41D0C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   ├── exam.html</w:t>
      </w:r>
    </w:p>
    <w:p w14:paraId="759B4CDE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   ├── review.html</w:t>
      </w:r>
    </w:p>
    <w:p w14:paraId="61E0D5FC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   └── result.html</w:t>
      </w:r>
    </w:p>
    <w:p w14:paraId="097E0FC6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</w:t>
      </w:r>
    </w:p>
    <w:p w14:paraId="442FCFA2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static</w:t>
      </w:r>
      <w:proofErr w:type="spellEnd"/>
      <w:r>
        <w:rPr>
          <w:rStyle w:val="CdigoHTML"/>
        </w:rPr>
        <w:t>/</w:t>
      </w:r>
    </w:p>
    <w:p w14:paraId="793D563C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├── </w:t>
      </w:r>
      <w:proofErr w:type="spellStart"/>
      <w:r>
        <w:rPr>
          <w:rStyle w:val="CdigoHTML"/>
        </w:rPr>
        <w:t>css</w:t>
      </w:r>
      <w:proofErr w:type="spellEnd"/>
      <w:r>
        <w:rPr>
          <w:rStyle w:val="CdigoHTML"/>
        </w:rPr>
        <w:t>/</w:t>
      </w:r>
    </w:p>
    <w:p w14:paraId="41223A93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├── </w:t>
      </w:r>
      <w:proofErr w:type="spellStart"/>
      <w:r>
        <w:rPr>
          <w:rStyle w:val="CdigoHTML"/>
        </w:rPr>
        <w:t>js</w:t>
      </w:r>
      <w:proofErr w:type="spellEnd"/>
      <w:r>
        <w:rPr>
          <w:rStyle w:val="CdigoHTML"/>
        </w:rPr>
        <w:t>/</w:t>
      </w:r>
    </w:p>
    <w:p w14:paraId="592E0021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r>
        <w:rPr>
          <w:rStyle w:val="CdigoHTML"/>
        </w:rPr>
        <w:t>images</w:t>
      </w:r>
      <w:proofErr w:type="spellEnd"/>
      <w:r>
        <w:rPr>
          <w:rStyle w:val="CdigoHTML"/>
        </w:rPr>
        <w:t>/</w:t>
      </w:r>
    </w:p>
    <w:p w14:paraId="54C7CCF3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   │</w:t>
      </w:r>
    </w:p>
    <w:p w14:paraId="100E73C0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│   └── __init__.py</w:t>
      </w:r>
    </w:p>
    <w:p w14:paraId="157B4EB1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14:paraId="368689C8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config.py</w:t>
      </w:r>
    </w:p>
    <w:p w14:paraId="6260A14F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requirements.txt</w:t>
      </w:r>
    </w:p>
    <w:p w14:paraId="301943DE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└── run.py</w:t>
      </w:r>
    </w:p>
    <w:p w14:paraId="544D7244" w14:textId="77777777" w:rsidR="00FE04D5" w:rsidRDefault="00000000" w:rsidP="007A1543">
      <w:pPr>
        <w:jc w:val="left"/>
      </w:pPr>
      <w:r>
        <w:pict w14:anchorId="11CE9BA4">
          <v:rect id="_x0000_i1041" style="width:0;height:1.5pt" o:hrstd="t" o:hr="t" fillcolor="#a0a0a0" stroked="f"/>
        </w:pict>
      </w:r>
    </w:p>
    <w:p w14:paraId="3A2573A5" w14:textId="77777777" w:rsidR="00FE04D5" w:rsidRDefault="00FE04D5" w:rsidP="007A1543">
      <w:pPr>
        <w:pStyle w:val="Ttulo1"/>
        <w:jc w:val="left"/>
      </w:pPr>
      <w:r>
        <w:t>4.4 Capa de Servicios</w:t>
      </w:r>
    </w:p>
    <w:p w14:paraId="49D24BB8" w14:textId="77777777" w:rsidR="00FE04D5" w:rsidRDefault="00FE04D5" w:rsidP="007A1543">
      <w:pPr>
        <w:pStyle w:val="NormalWeb"/>
      </w:pPr>
      <w:r>
        <w:t xml:space="preserve">Aunque </w:t>
      </w:r>
      <w:proofErr w:type="spellStart"/>
      <w:r>
        <w:t>MVC</w:t>
      </w:r>
      <w:proofErr w:type="spellEnd"/>
      <w:r>
        <w:t xml:space="preserve"> puro permite que los controladores interactúen directamente con los modelos, se recomienda incorporar una capa de servicios para desacoplar la lógica de negocio.</w:t>
      </w:r>
    </w:p>
    <w:p w14:paraId="23AFB653" w14:textId="77777777" w:rsidR="00FE04D5" w:rsidRDefault="00FE04D5" w:rsidP="007A1543">
      <w:pPr>
        <w:pStyle w:val="Ttulo2"/>
        <w:jc w:val="left"/>
      </w:pPr>
      <w:proofErr w:type="spellStart"/>
      <w:r>
        <w:t>QuestionService</w:t>
      </w:r>
      <w:proofErr w:type="spellEnd"/>
    </w:p>
    <w:p w14:paraId="26F257E2" w14:textId="77777777" w:rsidR="00FE04D5" w:rsidRDefault="00FE04D5" w:rsidP="007A1543">
      <w:pPr>
        <w:pStyle w:val="NormalWeb"/>
      </w:pPr>
      <w:r>
        <w:t>Responsabilidades:</w:t>
      </w:r>
    </w:p>
    <w:p w14:paraId="3A2248C0" w14:textId="77777777" w:rsidR="00FE04D5" w:rsidRDefault="00FE04D5" w:rsidP="007A1543">
      <w:pPr>
        <w:pStyle w:val="NormalWeb"/>
        <w:numPr>
          <w:ilvl w:val="0"/>
          <w:numId w:val="14"/>
        </w:numPr>
      </w:pPr>
      <w:r>
        <w:t>Obtener preguntas.</w:t>
      </w:r>
    </w:p>
    <w:p w14:paraId="504DCACF" w14:textId="77777777" w:rsidR="00FE04D5" w:rsidRDefault="00FE04D5" w:rsidP="007A1543">
      <w:pPr>
        <w:pStyle w:val="NormalWeb"/>
        <w:numPr>
          <w:ilvl w:val="0"/>
          <w:numId w:val="14"/>
        </w:numPr>
      </w:pPr>
      <w:r>
        <w:t>Filtrar preguntas.</w:t>
      </w:r>
    </w:p>
    <w:p w14:paraId="536A57F7" w14:textId="77777777" w:rsidR="00FE04D5" w:rsidRDefault="00FE04D5" w:rsidP="007A1543">
      <w:pPr>
        <w:pStyle w:val="NormalWeb"/>
        <w:numPr>
          <w:ilvl w:val="0"/>
          <w:numId w:val="14"/>
        </w:numPr>
      </w:pPr>
      <w:r>
        <w:t>Seleccionar preguntas aleatorias.</w:t>
      </w:r>
    </w:p>
    <w:p w14:paraId="31BD86BB" w14:textId="77777777" w:rsidR="00FE04D5" w:rsidRDefault="00FE04D5" w:rsidP="007A1543">
      <w:pPr>
        <w:pStyle w:val="NormalWeb"/>
      </w:pPr>
      <w:r>
        <w:t>Métodos:</w:t>
      </w:r>
    </w:p>
    <w:p w14:paraId="4EE69245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get_all_</w:t>
      </w:r>
      <w:proofErr w:type="gramStart"/>
      <w:r>
        <w:rPr>
          <w:rStyle w:val="CdigoHTML"/>
        </w:rPr>
        <w:t>questions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7E862ED7" w14:textId="77777777" w:rsidR="00FE04D5" w:rsidRDefault="00FE04D5" w:rsidP="007A1543">
      <w:pPr>
        <w:pStyle w:val="HTMLconformatoprevio"/>
        <w:rPr>
          <w:rStyle w:val="CdigoHTML"/>
        </w:rPr>
      </w:pPr>
    </w:p>
    <w:p w14:paraId="7CBFDCC5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get_random_questions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quantity</w:t>
      </w:r>
      <w:proofErr w:type="spellEnd"/>
      <w:r>
        <w:rPr>
          <w:rStyle w:val="CdigoHTML"/>
        </w:rPr>
        <w:t>)</w:t>
      </w:r>
    </w:p>
    <w:p w14:paraId="67857CB5" w14:textId="77777777" w:rsidR="00FE04D5" w:rsidRDefault="00FE04D5" w:rsidP="007A1543">
      <w:pPr>
        <w:pStyle w:val="HTMLconformatoprevio"/>
        <w:rPr>
          <w:rStyle w:val="CdigoHTML"/>
        </w:rPr>
      </w:pPr>
    </w:p>
    <w:p w14:paraId="070E116F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get_question_by_id</w:t>
      </w:r>
      <w:proofErr w:type="spellEnd"/>
      <w:r>
        <w:rPr>
          <w:rStyle w:val="CdigoHTML"/>
        </w:rPr>
        <w:t>(id)</w:t>
      </w:r>
    </w:p>
    <w:p w14:paraId="41BF9575" w14:textId="77777777" w:rsidR="00FE04D5" w:rsidRDefault="00000000" w:rsidP="007A1543">
      <w:pPr>
        <w:jc w:val="left"/>
      </w:pPr>
      <w:r>
        <w:pict w14:anchorId="3E3597D1">
          <v:rect id="_x0000_i1042" style="width:0;height:1.5pt" o:hrstd="t" o:hr="t" fillcolor="#a0a0a0" stroked="f"/>
        </w:pict>
      </w:r>
    </w:p>
    <w:p w14:paraId="6DD583F1" w14:textId="77777777" w:rsidR="00FE04D5" w:rsidRDefault="00FE04D5" w:rsidP="007A1543">
      <w:pPr>
        <w:pStyle w:val="Ttulo2"/>
        <w:jc w:val="left"/>
      </w:pPr>
      <w:proofErr w:type="spellStart"/>
      <w:r>
        <w:t>ExamService</w:t>
      </w:r>
      <w:proofErr w:type="spellEnd"/>
    </w:p>
    <w:p w14:paraId="3333979B" w14:textId="77777777" w:rsidR="00FE04D5" w:rsidRDefault="00FE04D5" w:rsidP="007A1543">
      <w:pPr>
        <w:pStyle w:val="NormalWeb"/>
      </w:pPr>
      <w:r>
        <w:t>Responsabilidades:</w:t>
      </w:r>
    </w:p>
    <w:p w14:paraId="5D4BF43E" w14:textId="77777777" w:rsidR="00FE04D5" w:rsidRDefault="00FE04D5" w:rsidP="007A1543">
      <w:pPr>
        <w:pStyle w:val="NormalWeb"/>
        <w:numPr>
          <w:ilvl w:val="0"/>
          <w:numId w:val="15"/>
        </w:numPr>
      </w:pPr>
      <w:r>
        <w:t>Crear exámenes.</w:t>
      </w:r>
    </w:p>
    <w:p w14:paraId="45E5CDAF" w14:textId="77777777" w:rsidR="00FE04D5" w:rsidRDefault="00FE04D5" w:rsidP="007A1543">
      <w:pPr>
        <w:pStyle w:val="NormalWeb"/>
        <w:numPr>
          <w:ilvl w:val="0"/>
          <w:numId w:val="15"/>
        </w:numPr>
      </w:pPr>
      <w:r>
        <w:t>Gestionar navegación.</w:t>
      </w:r>
    </w:p>
    <w:p w14:paraId="1C108047" w14:textId="77777777" w:rsidR="00FE04D5" w:rsidRDefault="00FE04D5" w:rsidP="007A1543">
      <w:pPr>
        <w:pStyle w:val="NormalWeb"/>
        <w:numPr>
          <w:ilvl w:val="0"/>
          <w:numId w:val="15"/>
        </w:numPr>
      </w:pPr>
      <w:r>
        <w:t>Registrar respuestas.</w:t>
      </w:r>
    </w:p>
    <w:p w14:paraId="4015E521" w14:textId="77777777" w:rsidR="00FE04D5" w:rsidRDefault="00FE04D5" w:rsidP="007A1543">
      <w:pPr>
        <w:pStyle w:val="NormalWeb"/>
      </w:pPr>
      <w:r>
        <w:t>Métodos:</w:t>
      </w:r>
    </w:p>
    <w:p w14:paraId="23040BD1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create_</w:t>
      </w:r>
      <w:proofErr w:type="gramStart"/>
      <w:r>
        <w:rPr>
          <w:rStyle w:val="CdigoHTML"/>
        </w:rPr>
        <w:t>exam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6D4608D2" w14:textId="77777777" w:rsidR="00FE04D5" w:rsidRDefault="00FE04D5" w:rsidP="007A1543">
      <w:pPr>
        <w:pStyle w:val="HTMLconformatoprevio"/>
        <w:rPr>
          <w:rStyle w:val="CdigoHTML"/>
        </w:rPr>
      </w:pPr>
    </w:p>
    <w:p w14:paraId="32CD4D76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save_</w:t>
      </w:r>
      <w:proofErr w:type="gramStart"/>
      <w:r>
        <w:rPr>
          <w:rStyle w:val="CdigoHTML"/>
        </w:rPr>
        <w:t>answer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0921745F" w14:textId="77777777" w:rsidR="00FE04D5" w:rsidRDefault="00FE04D5" w:rsidP="007A1543">
      <w:pPr>
        <w:pStyle w:val="HTMLconformatoprevio"/>
        <w:rPr>
          <w:rStyle w:val="CdigoHTML"/>
        </w:rPr>
      </w:pPr>
    </w:p>
    <w:p w14:paraId="637A2572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get_exam_</w:t>
      </w:r>
      <w:proofErr w:type="gramStart"/>
      <w:r>
        <w:rPr>
          <w:rStyle w:val="CdigoHTML"/>
        </w:rPr>
        <w:t>progress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5FFB6473" w14:textId="77777777" w:rsidR="00FE04D5" w:rsidRDefault="00FE04D5" w:rsidP="007A1543">
      <w:pPr>
        <w:pStyle w:val="HTMLconformatoprevio"/>
        <w:rPr>
          <w:rStyle w:val="CdigoHTML"/>
        </w:rPr>
      </w:pPr>
    </w:p>
    <w:p w14:paraId="4A49680B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finish_</w:t>
      </w:r>
      <w:proofErr w:type="gramStart"/>
      <w:r>
        <w:rPr>
          <w:rStyle w:val="CdigoHTML"/>
        </w:rPr>
        <w:t>exam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7D2946C8" w14:textId="77777777" w:rsidR="00FE04D5" w:rsidRDefault="00000000" w:rsidP="007A1543">
      <w:pPr>
        <w:jc w:val="left"/>
      </w:pPr>
      <w:r>
        <w:pict w14:anchorId="290DF5B8">
          <v:rect id="_x0000_i1043" style="width:0;height:1.5pt" o:hrstd="t" o:hr="t" fillcolor="#a0a0a0" stroked="f"/>
        </w:pict>
      </w:r>
    </w:p>
    <w:p w14:paraId="338D703A" w14:textId="77777777" w:rsidR="00FE04D5" w:rsidRDefault="00FE04D5" w:rsidP="007A1543">
      <w:pPr>
        <w:pStyle w:val="Ttulo2"/>
        <w:jc w:val="left"/>
      </w:pPr>
      <w:proofErr w:type="spellStart"/>
      <w:r>
        <w:t>GradingService</w:t>
      </w:r>
      <w:proofErr w:type="spellEnd"/>
    </w:p>
    <w:p w14:paraId="5417276D" w14:textId="77777777" w:rsidR="00FE04D5" w:rsidRDefault="00FE04D5" w:rsidP="007A1543">
      <w:pPr>
        <w:pStyle w:val="NormalWeb"/>
      </w:pPr>
      <w:r>
        <w:t>Responsabilidades:</w:t>
      </w:r>
    </w:p>
    <w:p w14:paraId="17506FF2" w14:textId="77777777" w:rsidR="00FE04D5" w:rsidRDefault="00FE04D5" w:rsidP="007A1543">
      <w:pPr>
        <w:pStyle w:val="NormalWeb"/>
        <w:numPr>
          <w:ilvl w:val="0"/>
          <w:numId w:val="16"/>
        </w:numPr>
      </w:pPr>
      <w:r>
        <w:lastRenderedPageBreak/>
        <w:t>Calcular resultados.</w:t>
      </w:r>
    </w:p>
    <w:p w14:paraId="03E3473F" w14:textId="77777777" w:rsidR="00FE04D5" w:rsidRDefault="00FE04D5" w:rsidP="007A1543">
      <w:pPr>
        <w:pStyle w:val="NormalWeb"/>
        <w:numPr>
          <w:ilvl w:val="0"/>
          <w:numId w:val="16"/>
        </w:numPr>
      </w:pPr>
      <w:r>
        <w:t>Generar estadísticas.</w:t>
      </w:r>
    </w:p>
    <w:p w14:paraId="4130F56F" w14:textId="77777777" w:rsidR="00FE04D5" w:rsidRDefault="00FE04D5" w:rsidP="007A1543">
      <w:pPr>
        <w:pStyle w:val="NormalWeb"/>
      </w:pPr>
      <w:r>
        <w:t>Métodos:</w:t>
      </w:r>
    </w:p>
    <w:p w14:paraId="0E4469FC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calculate_</w:t>
      </w:r>
      <w:proofErr w:type="gramStart"/>
      <w:r>
        <w:rPr>
          <w:rStyle w:val="CdigoHTML"/>
        </w:rPr>
        <w:t>score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71A2A709" w14:textId="77777777" w:rsidR="00FE04D5" w:rsidRDefault="00FE04D5" w:rsidP="007A1543">
      <w:pPr>
        <w:pStyle w:val="HTMLconformatoprevio"/>
        <w:rPr>
          <w:rStyle w:val="CdigoHTML"/>
        </w:rPr>
      </w:pPr>
    </w:p>
    <w:p w14:paraId="07EEF0D8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calculate_</w:t>
      </w:r>
      <w:proofErr w:type="gramStart"/>
      <w:r>
        <w:rPr>
          <w:rStyle w:val="CdigoHTML"/>
        </w:rPr>
        <w:t>percentage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749A4996" w14:textId="77777777" w:rsidR="00FE04D5" w:rsidRDefault="00FE04D5" w:rsidP="007A1543">
      <w:pPr>
        <w:pStyle w:val="HTMLconformatoprevio"/>
        <w:rPr>
          <w:rStyle w:val="CdigoHTML"/>
        </w:rPr>
      </w:pPr>
    </w:p>
    <w:p w14:paraId="5E05E565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generate_</w:t>
      </w:r>
      <w:proofErr w:type="gramStart"/>
      <w:r>
        <w:rPr>
          <w:rStyle w:val="CdigoHTML"/>
        </w:rPr>
        <w:t>summary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233E2EBB" w14:textId="77777777" w:rsidR="00FE04D5" w:rsidRDefault="00000000" w:rsidP="007A1543">
      <w:pPr>
        <w:jc w:val="left"/>
      </w:pPr>
      <w:r>
        <w:pict w14:anchorId="17986C43">
          <v:rect id="_x0000_i1044" style="width:0;height:1.5pt" o:hrstd="t" o:hr="t" fillcolor="#a0a0a0" stroked="f"/>
        </w:pict>
      </w:r>
    </w:p>
    <w:p w14:paraId="23938A03" w14:textId="77777777" w:rsidR="00FE04D5" w:rsidRDefault="00FE04D5" w:rsidP="007A1543">
      <w:pPr>
        <w:pStyle w:val="Ttulo1"/>
        <w:jc w:val="left"/>
      </w:pPr>
      <w:r>
        <w:t>4.5 Persistencia de Datos</w:t>
      </w:r>
    </w:p>
    <w:p w14:paraId="6E2252E7" w14:textId="77777777" w:rsidR="00FE04D5" w:rsidRDefault="00FE04D5" w:rsidP="007A1543">
      <w:pPr>
        <w:pStyle w:val="Ttulo2"/>
        <w:jc w:val="left"/>
      </w:pPr>
      <w:r>
        <w:t>Versión Inicial</w:t>
      </w:r>
    </w:p>
    <w:p w14:paraId="35D36280" w14:textId="77777777" w:rsidR="00FE04D5" w:rsidRDefault="00FE04D5" w:rsidP="007A1543">
      <w:pPr>
        <w:pStyle w:val="NormalWeb"/>
      </w:pPr>
      <w:r>
        <w:t>Se recomienda SQLite.</w:t>
      </w:r>
    </w:p>
    <w:p w14:paraId="0976A8A3" w14:textId="77777777" w:rsidR="00FE04D5" w:rsidRDefault="00FE04D5" w:rsidP="007A1543">
      <w:pPr>
        <w:pStyle w:val="NormalWeb"/>
      </w:pPr>
      <w:r>
        <w:t>Ventajas:</w:t>
      </w:r>
    </w:p>
    <w:p w14:paraId="28302A6A" w14:textId="77777777" w:rsidR="00FE04D5" w:rsidRDefault="00FE04D5" w:rsidP="007A1543">
      <w:pPr>
        <w:pStyle w:val="NormalWeb"/>
        <w:numPr>
          <w:ilvl w:val="0"/>
          <w:numId w:val="17"/>
        </w:numPr>
      </w:pPr>
      <w:r>
        <w:t>Sin servidor adicional.</w:t>
      </w:r>
    </w:p>
    <w:p w14:paraId="5AD7FCFF" w14:textId="77777777" w:rsidR="00FE04D5" w:rsidRDefault="00FE04D5" w:rsidP="007A1543">
      <w:pPr>
        <w:pStyle w:val="NormalWeb"/>
        <w:numPr>
          <w:ilvl w:val="0"/>
          <w:numId w:val="17"/>
        </w:numPr>
      </w:pPr>
      <w:r>
        <w:t>Configuración mínima.</w:t>
      </w:r>
    </w:p>
    <w:p w14:paraId="2B11B055" w14:textId="77777777" w:rsidR="00FE04D5" w:rsidRDefault="00FE04D5" w:rsidP="007A1543">
      <w:pPr>
        <w:pStyle w:val="NormalWeb"/>
        <w:numPr>
          <w:ilvl w:val="0"/>
          <w:numId w:val="17"/>
        </w:numPr>
      </w:pPr>
      <w:r>
        <w:t>Ideal para desarrollo y despliegue sencillo.</w:t>
      </w:r>
    </w:p>
    <w:p w14:paraId="60A683B8" w14:textId="77777777" w:rsidR="00FE04D5" w:rsidRDefault="00FE04D5" w:rsidP="007A1543">
      <w:pPr>
        <w:pStyle w:val="NormalWeb"/>
      </w:pPr>
      <w:r>
        <w:t>Tecnología recomendada:</w:t>
      </w:r>
    </w:p>
    <w:p w14:paraId="6F1817B0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SQLAlchemy</w:t>
      </w:r>
      <w:proofErr w:type="spellEnd"/>
    </w:p>
    <w:p w14:paraId="0A519FB8" w14:textId="77777777" w:rsidR="00FE04D5" w:rsidRDefault="00000000" w:rsidP="007A1543">
      <w:pPr>
        <w:jc w:val="left"/>
      </w:pPr>
      <w:r>
        <w:pict w14:anchorId="4D7E06B4">
          <v:rect id="_x0000_i1045" style="width:0;height:1.5pt" o:hrstd="t" o:hr="t" fillcolor="#a0a0a0" stroked="f"/>
        </w:pict>
      </w:r>
    </w:p>
    <w:p w14:paraId="78691528" w14:textId="77777777" w:rsidR="00FE04D5" w:rsidRDefault="00FE04D5" w:rsidP="007A1543">
      <w:pPr>
        <w:pStyle w:val="Ttulo2"/>
        <w:jc w:val="left"/>
      </w:pPr>
      <w:r>
        <w:t>Evolución Futura</w:t>
      </w:r>
    </w:p>
    <w:p w14:paraId="725D8C06" w14:textId="77777777" w:rsidR="00FE04D5" w:rsidRDefault="00FE04D5" w:rsidP="007A1543">
      <w:pPr>
        <w:pStyle w:val="NormalWeb"/>
      </w:pPr>
      <w:r>
        <w:t>Migración sencilla a:</w:t>
      </w:r>
    </w:p>
    <w:p w14:paraId="09D1C2FC" w14:textId="77777777" w:rsidR="00FE04D5" w:rsidRDefault="00FE04D5" w:rsidP="007A1543">
      <w:pPr>
        <w:pStyle w:val="NormalWeb"/>
        <w:numPr>
          <w:ilvl w:val="0"/>
          <w:numId w:val="18"/>
        </w:numPr>
      </w:pPr>
      <w:r>
        <w:t>PostgreSQL</w:t>
      </w:r>
    </w:p>
    <w:p w14:paraId="4F31FA50" w14:textId="77777777" w:rsidR="00FE04D5" w:rsidRDefault="00FE04D5" w:rsidP="007A1543">
      <w:pPr>
        <w:pStyle w:val="NormalWeb"/>
        <w:numPr>
          <w:ilvl w:val="0"/>
          <w:numId w:val="18"/>
        </w:numPr>
      </w:pPr>
      <w:proofErr w:type="spellStart"/>
      <w:r>
        <w:t>MariaDB</w:t>
      </w:r>
      <w:proofErr w:type="spellEnd"/>
    </w:p>
    <w:p w14:paraId="4B5CB4D1" w14:textId="77777777" w:rsidR="00FE04D5" w:rsidRDefault="00FE04D5" w:rsidP="007A1543">
      <w:pPr>
        <w:pStyle w:val="NormalWeb"/>
        <w:numPr>
          <w:ilvl w:val="0"/>
          <w:numId w:val="18"/>
        </w:numPr>
      </w:pPr>
      <w:r>
        <w:t>MySQL</w:t>
      </w:r>
    </w:p>
    <w:p w14:paraId="3E918307" w14:textId="77777777" w:rsidR="00FE04D5" w:rsidRDefault="00FE04D5" w:rsidP="007A1543">
      <w:pPr>
        <w:pStyle w:val="NormalWeb"/>
      </w:pPr>
      <w:r>
        <w:t xml:space="preserve">Sin modificar la lógica de negocio gracias al uso de </w:t>
      </w:r>
      <w:proofErr w:type="spellStart"/>
      <w:r>
        <w:t>ORM</w:t>
      </w:r>
      <w:proofErr w:type="spellEnd"/>
      <w:r>
        <w:t>.</w:t>
      </w:r>
    </w:p>
    <w:p w14:paraId="6F5C79DC" w14:textId="77777777" w:rsidR="00FE04D5" w:rsidRDefault="00000000" w:rsidP="007A1543">
      <w:pPr>
        <w:jc w:val="left"/>
      </w:pPr>
      <w:r>
        <w:pict w14:anchorId="76D4025A">
          <v:rect id="_x0000_i1046" style="width:0;height:1.5pt" o:hrstd="t" o:hr="t" fillcolor="#a0a0a0" stroked="f"/>
        </w:pict>
      </w:r>
    </w:p>
    <w:p w14:paraId="49BBD05A" w14:textId="77777777" w:rsidR="00FE04D5" w:rsidRDefault="00FE04D5" w:rsidP="007A1543">
      <w:pPr>
        <w:pStyle w:val="Ttulo1"/>
        <w:jc w:val="left"/>
      </w:pPr>
      <w:r>
        <w:t>4.6 Flujo de Ejecución</w:t>
      </w:r>
    </w:p>
    <w:p w14:paraId="4534E808" w14:textId="77777777" w:rsidR="00FE04D5" w:rsidRDefault="00FE04D5" w:rsidP="007A1543">
      <w:pPr>
        <w:pStyle w:val="Ttulo2"/>
        <w:jc w:val="left"/>
      </w:pPr>
      <w:r>
        <w:t>Inicio de Examen</w:t>
      </w:r>
    </w:p>
    <w:p w14:paraId="19B664DC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Usuario</w:t>
      </w:r>
    </w:p>
    <w:p w14:paraId="0547F942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|</w:t>
      </w:r>
    </w:p>
    <w:p w14:paraId="35320855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v</w:t>
      </w:r>
    </w:p>
    <w:p w14:paraId="5B7676ED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Controller</w:t>
      </w:r>
      <w:proofErr w:type="spellEnd"/>
    </w:p>
    <w:p w14:paraId="6ABD37F7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|</w:t>
      </w:r>
    </w:p>
    <w:p w14:paraId="7818DEB6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v</w:t>
      </w:r>
    </w:p>
    <w:p w14:paraId="6D24E01B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ExamService</w:t>
      </w:r>
      <w:proofErr w:type="spellEnd"/>
    </w:p>
    <w:p w14:paraId="3AB64C8B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|</w:t>
      </w:r>
    </w:p>
    <w:p w14:paraId="7EA33726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v</w:t>
      </w:r>
    </w:p>
    <w:p w14:paraId="5687B805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QuestionService</w:t>
      </w:r>
      <w:proofErr w:type="spellEnd"/>
    </w:p>
    <w:p w14:paraId="2FAB848A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|</w:t>
      </w:r>
    </w:p>
    <w:p w14:paraId="62086B1C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v</w:t>
      </w:r>
    </w:p>
    <w:p w14:paraId="78020E39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QuestionRepository</w:t>
      </w:r>
      <w:proofErr w:type="spellEnd"/>
    </w:p>
    <w:p w14:paraId="01E8A6FC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|</w:t>
      </w:r>
    </w:p>
    <w:p w14:paraId="555AB1D7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v</w:t>
      </w:r>
    </w:p>
    <w:p w14:paraId="136569F7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Base de Datos</w:t>
      </w:r>
    </w:p>
    <w:p w14:paraId="349EDF94" w14:textId="77777777" w:rsidR="00FE04D5" w:rsidRDefault="00000000" w:rsidP="007A1543">
      <w:pPr>
        <w:jc w:val="left"/>
      </w:pPr>
      <w:r>
        <w:pict w14:anchorId="3E6B242A">
          <v:rect id="_x0000_i1047" style="width:0;height:1.5pt" o:hrstd="t" o:hr="t" fillcolor="#a0a0a0" stroked="f"/>
        </w:pict>
      </w:r>
    </w:p>
    <w:p w14:paraId="4DF4091B" w14:textId="77777777" w:rsidR="00FE04D5" w:rsidRDefault="00FE04D5" w:rsidP="007A1543">
      <w:pPr>
        <w:pStyle w:val="Ttulo2"/>
        <w:jc w:val="left"/>
      </w:pPr>
      <w:r>
        <w:t>Guardado de Respuesta</w:t>
      </w:r>
    </w:p>
    <w:p w14:paraId="260E3092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Usuario selecciona respuesta</w:t>
      </w:r>
    </w:p>
    <w:p w14:paraId="096A09C3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|</w:t>
      </w:r>
    </w:p>
    <w:p w14:paraId="44054492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v</w:t>
      </w:r>
    </w:p>
    <w:p w14:paraId="192480DD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ExamController</w:t>
      </w:r>
      <w:proofErr w:type="spellEnd"/>
    </w:p>
    <w:p w14:paraId="28706060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|</w:t>
      </w:r>
    </w:p>
    <w:p w14:paraId="7A2DFE4A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v</w:t>
      </w:r>
    </w:p>
    <w:p w14:paraId="51815EA8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ExamService</w:t>
      </w:r>
      <w:proofErr w:type="spellEnd"/>
    </w:p>
    <w:p w14:paraId="6B1943F2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|</w:t>
      </w:r>
    </w:p>
    <w:p w14:paraId="435090DA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v</w:t>
      </w:r>
    </w:p>
    <w:p w14:paraId="04D1D171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UserAnswerRepository</w:t>
      </w:r>
      <w:proofErr w:type="spellEnd"/>
    </w:p>
    <w:p w14:paraId="005C9227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|</w:t>
      </w:r>
    </w:p>
    <w:p w14:paraId="7A5F9B2F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v</w:t>
      </w:r>
    </w:p>
    <w:p w14:paraId="40D1630B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Base de Datos</w:t>
      </w:r>
    </w:p>
    <w:p w14:paraId="3BD186B8" w14:textId="77777777" w:rsidR="00FE04D5" w:rsidRDefault="00000000" w:rsidP="007A1543">
      <w:pPr>
        <w:jc w:val="left"/>
      </w:pPr>
      <w:r>
        <w:pict w14:anchorId="2F5747A2">
          <v:rect id="_x0000_i1048" style="width:0;height:1.5pt" o:hrstd="t" o:hr="t" fillcolor="#a0a0a0" stroked="f"/>
        </w:pict>
      </w:r>
    </w:p>
    <w:p w14:paraId="702A25FF" w14:textId="77777777" w:rsidR="00FE04D5" w:rsidRDefault="00FE04D5" w:rsidP="007A1543">
      <w:pPr>
        <w:pStyle w:val="Ttulo2"/>
        <w:jc w:val="left"/>
      </w:pPr>
      <w:r>
        <w:t>Calificación Final</w:t>
      </w:r>
    </w:p>
    <w:p w14:paraId="1C0089B8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Usuario finaliza examen</w:t>
      </w:r>
    </w:p>
    <w:p w14:paraId="5BB028D7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|</w:t>
      </w:r>
    </w:p>
    <w:p w14:paraId="101BA782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v</w:t>
      </w:r>
    </w:p>
    <w:p w14:paraId="0FF5F32E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ExamController</w:t>
      </w:r>
      <w:proofErr w:type="spellEnd"/>
    </w:p>
    <w:p w14:paraId="697EF417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|</w:t>
      </w:r>
    </w:p>
    <w:p w14:paraId="46670207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v</w:t>
      </w:r>
    </w:p>
    <w:p w14:paraId="78C5A10E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GradingService</w:t>
      </w:r>
      <w:proofErr w:type="spellEnd"/>
    </w:p>
    <w:p w14:paraId="50C0801C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|</w:t>
      </w:r>
    </w:p>
    <w:p w14:paraId="03FF8CEA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v</w:t>
      </w:r>
    </w:p>
    <w:p w14:paraId="7DCD9F35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ExamRepository</w:t>
      </w:r>
      <w:proofErr w:type="spellEnd"/>
    </w:p>
    <w:p w14:paraId="5461A8EB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|</w:t>
      </w:r>
    </w:p>
    <w:p w14:paraId="419A122B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v</w:t>
      </w:r>
    </w:p>
    <w:p w14:paraId="4EB7CA72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Resultado</w:t>
      </w:r>
    </w:p>
    <w:p w14:paraId="7BDE548C" w14:textId="77777777" w:rsidR="00FE04D5" w:rsidRDefault="00000000" w:rsidP="007A1543">
      <w:pPr>
        <w:jc w:val="left"/>
      </w:pPr>
      <w:r>
        <w:pict w14:anchorId="4263ECAA">
          <v:rect id="_x0000_i1049" style="width:0;height:1.5pt" o:hrstd="t" o:hr="t" fillcolor="#a0a0a0" stroked="f"/>
        </w:pict>
      </w:r>
    </w:p>
    <w:p w14:paraId="1B5E7699" w14:textId="77777777" w:rsidR="00FE04D5" w:rsidRDefault="00FE04D5" w:rsidP="007A1543">
      <w:pPr>
        <w:pStyle w:val="Ttulo1"/>
        <w:jc w:val="left"/>
      </w:pPr>
      <w:r>
        <w:t>4.7 Consideraciones de Escalabilidad</w:t>
      </w:r>
    </w:p>
    <w:p w14:paraId="11F88940" w14:textId="77777777" w:rsidR="00FE04D5" w:rsidRDefault="00FE04D5" w:rsidP="007A1543">
      <w:pPr>
        <w:pStyle w:val="NormalWeb"/>
      </w:pPr>
      <w:r>
        <w:t>Para evitar rediseños importantes en futuras versiones, la arquitectura deberá contemplar desde el inicio:</w:t>
      </w:r>
    </w:p>
    <w:p w14:paraId="06B62289" w14:textId="77777777" w:rsidR="00FE04D5" w:rsidRDefault="00FE04D5" w:rsidP="007A1543">
      <w:pPr>
        <w:pStyle w:val="Ttulo3"/>
        <w:jc w:val="left"/>
      </w:pPr>
      <w:r>
        <w:t>Separación de Responsabilidades</w:t>
      </w:r>
    </w:p>
    <w:p w14:paraId="1457A3C9" w14:textId="77777777" w:rsidR="00FE04D5" w:rsidRDefault="00FE04D5" w:rsidP="007A1543">
      <w:pPr>
        <w:pStyle w:val="NormalWeb"/>
        <w:numPr>
          <w:ilvl w:val="0"/>
          <w:numId w:val="19"/>
        </w:numPr>
      </w:pPr>
      <w:proofErr w:type="spellStart"/>
      <w:r>
        <w:t>Controllers</w:t>
      </w:r>
      <w:proofErr w:type="spellEnd"/>
      <w:r>
        <w:t>: coordinación.</w:t>
      </w:r>
    </w:p>
    <w:p w14:paraId="01330A79" w14:textId="77777777" w:rsidR="00FE04D5" w:rsidRDefault="00FE04D5" w:rsidP="007A1543">
      <w:pPr>
        <w:pStyle w:val="NormalWeb"/>
        <w:numPr>
          <w:ilvl w:val="0"/>
          <w:numId w:val="19"/>
        </w:numPr>
      </w:pPr>
      <w:proofErr w:type="spellStart"/>
      <w:r>
        <w:lastRenderedPageBreak/>
        <w:t>Services</w:t>
      </w:r>
      <w:proofErr w:type="spellEnd"/>
      <w:r>
        <w:t>: lógica de negocio.</w:t>
      </w:r>
    </w:p>
    <w:p w14:paraId="1E257D21" w14:textId="77777777" w:rsidR="00FE04D5" w:rsidRDefault="00FE04D5" w:rsidP="007A1543">
      <w:pPr>
        <w:pStyle w:val="NormalWeb"/>
        <w:numPr>
          <w:ilvl w:val="0"/>
          <w:numId w:val="19"/>
        </w:numPr>
      </w:pPr>
      <w:proofErr w:type="spellStart"/>
      <w:r>
        <w:t>Repositories</w:t>
      </w:r>
      <w:proofErr w:type="spellEnd"/>
      <w:r>
        <w:t>: acceso a datos.</w:t>
      </w:r>
    </w:p>
    <w:p w14:paraId="1F3E252C" w14:textId="77777777" w:rsidR="00FE04D5" w:rsidRDefault="00FE04D5" w:rsidP="007A1543">
      <w:pPr>
        <w:pStyle w:val="NormalWeb"/>
        <w:numPr>
          <w:ilvl w:val="0"/>
          <w:numId w:val="19"/>
        </w:numPr>
      </w:pPr>
      <w:proofErr w:type="spellStart"/>
      <w:r>
        <w:t>Views</w:t>
      </w:r>
      <w:proofErr w:type="spellEnd"/>
      <w:r>
        <w:t>: presentación.</w:t>
      </w:r>
    </w:p>
    <w:p w14:paraId="2E24C138" w14:textId="77777777" w:rsidR="00FE04D5" w:rsidRDefault="00FE04D5" w:rsidP="007A1543">
      <w:pPr>
        <w:pStyle w:val="Ttulo3"/>
        <w:jc w:val="left"/>
      </w:pPr>
      <w:r>
        <w:t>Configuración Centralizada</w:t>
      </w:r>
    </w:p>
    <w:p w14:paraId="53155453" w14:textId="77777777" w:rsidR="00FE04D5" w:rsidRDefault="00FE04D5" w:rsidP="007A1543">
      <w:pPr>
        <w:pStyle w:val="HTMLconformatoprevio"/>
        <w:rPr>
          <w:rStyle w:val="CdigoHTML"/>
        </w:rPr>
      </w:pPr>
      <w:r>
        <w:rPr>
          <w:rStyle w:val="CdigoHTML"/>
        </w:rPr>
        <w:t>config.py</w:t>
      </w:r>
    </w:p>
    <w:p w14:paraId="7450E794" w14:textId="77777777" w:rsidR="00FE04D5" w:rsidRDefault="00FE04D5" w:rsidP="007A1543">
      <w:pPr>
        <w:pStyle w:val="NormalWeb"/>
      </w:pPr>
      <w:r>
        <w:t>Permitirá gestionar:</w:t>
      </w:r>
    </w:p>
    <w:p w14:paraId="5ED0FED1" w14:textId="77777777" w:rsidR="00FE04D5" w:rsidRDefault="00FE04D5" w:rsidP="007A1543">
      <w:pPr>
        <w:pStyle w:val="NormalWeb"/>
        <w:numPr>
          <w:ilvl w:val="0"/>
          <w:numId w:val="20"/>
        </w:numPr>
      </w:pPr>
      <w:r>
        <w:t>Base de datos.</w:t>
      </w:r>
    </w:p>
    <w:p w14:paraId="12CC810E" w14:textId="77777777" w:rsidR="00FE04D5" w:rsidRDefault="00FE04D5" w:rsidP="007A1543">
      <w:pPr>
        <w:pStyle w:val="NormalWeb"/>
        <w:numPr>
          <w:ilvl w:val="0"/>
          <w:numId w:val="20"/>
        </w:numPr>
      </w:pPr>
      <w:r>
        <w:t>Claves secretas.</w:t>
      </w:r>
    </w:p>
    <w:p w14:paraId="4A7FA37E" w14:textId="77777777" w:rsidR="00FE04D5" w:rsidRDefault="00FE04D5" w:rsidP="007A1543">
      <w:pPr>
        <w:pStyle w:val="NormalWeb"/>
        <w:numPr>
          <w:ilvl w:val="0"/>
          <w:numId w:val="20"/>
        </w:numPr>
      </w:pPr>
      <w:r>
        <w:t>Parámetros de examen.</w:t>
      </w:r>
    </w:p>
    <w:p w14:paraId="1DAFF576" w14:textId="77777777" w:rsidR="00FE04D5" w:rsidRDefault="00FE04D5" w:rsidP="007A1543">
      <w:pPr>
        <w:pStyle w:val="NormalWeb"/>
        <w:numPr>
          <w:ilvl w:val="0"/>
          <w:numId w:val="20"/>
        </w:numPr>
      </w:pPr>
      <w:r>
        <w:t>Número de preguntas por examen.</w:t>
      </w:r>
    </w:p>
    <w:p w14:paraId="02687DCC" w14:textId="77777777" w:rsidR="00FE04D5" w:rsidRDefault="00FE04D5" w:rsidP="007A1543">
      <w:pPr>
        <w:pStyle w:val="Ttulo3"/>
        <w:jc w:val="left"/>
      </w:pPr>
      <w:r>
        <w:t>Parametrización</w:t>
      </w:r>
    </w:p>
    <w:p w14:paraId="7DAEAAFC" w14:textId="77777777" w:rsidR="00FE04D5" w:rsidRDefault="00FE04D5" w:rsidP="007A1543">
      <w:pPr>
        <w:pStyle w:val="NormalWeb"/>
      </w:pPr>
      <w:r>
        <w:t>Evitar valores codificados:</w:t>
      </w:r>
    </w:p>
    <w:p w14:paraId="30E28860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QUESTIONS_PER_EXAM</w:t>
      </w:r>
      <w:proofErr w:type="spellEnd"/>
      <w:r>
        <w:rPr>
          <w:rStyle w:val="CdigoHTML"/>
        </w:rPr>
        <w:t xml:space="preserve"> = 35</w:t>
      </w:r>
    </w:p>
    <w:p w14:paraId="7D969AF8" w14:textId="77777777" w:rsidR="00FE04D5" w:rsidRDefault="00FE04D5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PASSING_SCORE</w:t>
      </w:r>
      <w:proofErr w:type="spellEnd"/>
      <w:r>
        <w:rPr>
          <w:rStyle w:val="CdigoHTML"/>
        </w:rPr>
        <w:t xml:space="preserve"> = 75</w:t>
      </w:r>
    </w:p>
    <w:p w14:paraId="15C422F8" w14:textId="77777777" w:rsidR="00FE04D5" w:rsidRDefault="00FE04D5" w:rsidP="007A1543">
      <w:pPr>
        <w:pStyle w:val="Ttulo3"/>
        <w:jc w:val="left"/>
      </w:pPr>
      <w:r>
        <w:t>Preparación para Usuarios Registrados</w:t>
      </w:r>
    </w:p>
    <w:p w14:paraId="207E35C6" w14:textId="77777777" w:rsidR="00FE04D5" w:rsidRDefault="00FE04D5" w:rsidP="007A1543">
      <w:pPr>
        <w:pStyle w:val="NormalWeb"/>
      </w:pPr>
      <w:r>
        <w:t>Aunque inicialmente la aplicación funcione de forma anónima, el diseño deberá permitir incorporar posteriormente:</w:t>
      </w:r>
    </w:p>
    <w:p w14:paraId="24E1B0D1" w14:textId="77777777" w:rsidR="00FE04D5" w:rsidRDefault="00FE04D5" w:rsidP="007A1543">
      <w:pPr>
        <w:pStyle w:val="NormalWeb"/>
        <w:numPr>
          <w:ilvl w:val="0"/>
          <w:numId w:val="21"/>
        </w:numPr>
      </w:pPr>
      <w:r>
        <w:t>Usuarios.</w:t>
      </w:r>
    </w:p>
    <w:p w14:paraId="01490B23" w14:textId="77777777" w:rsidR="00FE04D5" w:rsidRDefault="00FE04D5" w:rsidP="007A1543">
      <w:pPr>
        <w:pStyle w:val="NormalWeb"/>
        <w:numPr>
          <w:ilvl w:val="0"/>
          <w:numId w:val="21"/>
        </w:numPr>
      </w:pPr>
      <w:r>
        <w:t>Historial de exámenes.</w:t>
      </w:r>
    </w:p>
    <w:p w14:paraId="6A3CDC95" w14:textId="77777777" w:rsidR="00FE04D5" w:rsidRDefault="00FE04D5" w:rsidP="007A1543">
      <w:pPr>
        <w:pStyle w:val="NormalWeb"/>
        <w:numPr>
          <w:ilvl w:val="0"/>
          <w:numId w:val="21"/>
        </w:numPr>
      </w:pPr>
      <w:r>
        <w:t>Estadísticas personales.</w:t>
      </w:r>
    </w:p>
    <w:p w14:paraId="3BE73A0A" w14:textId="77777777" w:rsidR="00FE04D5" w:rsidRDefault="00FE04D5" w:rsidP="007A1543">
      <w:pPr>
        <w:pStyle w:val="NormalWeb"/>
        <w:numPr>
          <w:ilvl w:val="0"/>
          <w:numId w:val="21"/>
        </w:numPr>
      </w:pPr>
      <w:r>
        <w:t>Rankings.</w:t>
      </w:r>
    </w:p>
    <w:p w14:paraId="30AA64E1" w14:textId="77777777" w:rsidR="00FE04D5" w:rsidRDefault="00FE04D5" w:rsidP="007A1543">
      <w:pPr>
        <w:pStyle w:val="NormalWeb"/>
        <w:numPr>
          <w:ilvl w:val="0"/>
          <w:numId w:val="21"/>
        </w:numPr>
      </w:pPr>
      <w:r>
        <w:t>Seguimiento de progreso.</w:t>
      </w:r>
    </w:p>
    <w:p w14:paraId="17028454" w14:textId="49C98512" w:rsidR="00261953" w:rsidRDefault="00261953" w:rsidP="007A1543">
      <w:pPr>
        <w:spacing w:after="0" w:line="240" w:lineRule="auto"/>
        <w:jc w:val="left"/>
      </w:pPr>
      <w:r>
        <w:br w:type="page"/>
      </w:r>
    </w:p>
    <w:p w14:paraId="13C71672" w14:textId="7B4F7686" w:rsidR="00261953" w:rsidRPr="00261953" w:rsidRDefault="00261953" w:rsidP="007A1543">
      <w:pPr>
        <w:spacing w:after="0" w:line="240" w:lineRule="auto"/>
        <w:jc w:val="left"/>
        <w:rPr>
          <w:rFonts w:asciiTheme="majorHAnsi" w:hAnsiTheme="majorHAnsi"/>
          <w:b/>
          <w:bCs/>
          <w:sz w:val="96"/>
          <w:szCs w:val="96"/>
        </w:rPr>
      </w:pPr>
      <w:proofErr w:type="spellStart"/>
      <w:r w:rsidRPr="00261953">
        <w:rPr>
          <w:b/>
          <w:bCs/>
          <w:sz w:val="96"/>
          <w:szCs w:val="96"/>
        </w:rPr>
        <w:lastRenderedPageBreak/>
        <w:t>Prompt</w:t>
      </w:r>
      <w:proofErr w:type="spellEnd"/>
      <w:r w:rsidRPr="00261953">
        <w:rPr>
          <w:b/>
          <w:bCs/>
          <w:sz w:val="96"/>
          <w:szCs w:val="96"/>
        </w:rPr>
        <w:t xml:space="preserve"> 2</w:t>
      </w:r>
    </w:p>
    <w:p w14:paraId="0C831117" w14:textId="3B4CFE5D" w:rsidR="00261953" w:rsidRDefault="00261953" w:rsidP="007A1543">
      <w:pPr>
        <w:pStyle w:val="Ttulo1"/>
        <w:jc w:val="left"/>
      </w:pPr>
      <w:r>
        <w:t>Pila Tecnológica</w:t>
      </w:r>
    </w:p>
    <w:p w14:paraId="1B33639E" w14:textId="77777777" w:rsidR="00261953" w:rsidRDefault="00261953" w:rsidP="007A1543">
      <w:pPr>
        <w:pStyle w:val="NormalWeb"/>
      </w:pPr>
      <w:r>
        <w:t>La aplicación se desarrollará utilizando una pila tecnológica orientada a simplicidad, mantenibilidad y facilidad de despliegue.</w:t>
      </w:r>
    </w:p>
    <w:p w14:paraId="1D816A16" w14:textId="77777777" w:rsidR="00261953" w:rsidRDefault="00261953" w:rsidP="007A1543">
      <w:pPr>
        <w:pStyle w:val="Ttulo2"/>
        <w:jc w:val="left"/>
      </w:pPr>
      <w:proofErr w:type="spellStart"/>
      <w:r>
        <w:t>Backend</w:t>
      </w:r>
      <w:proofErr w:type="spellEnd"/>
    </w:p>
    <w:p w14:paraId="08CF7EA0" w14:textId="77777777" w:rsidR="00261953" w:rsidRDefault="00261953" w:rsidP="007A1543">
      <w:pPr>
        <w:pStyle w:val="Ttulo3"/>
        <w:jc w:val="left"/>
      </w:pPr>
      <w:r>
        <w:t>Python 3.x</w:t>
      </w:r>
    </w:p>
    <w:p w14:paraId="1B396F2F" w14:textId="77777777" w:rsidR="00261953" w:rsidRDefault="00261953" w:rsidP="007A1543">
      <w:pPr>
        <w:pStyle w:val="NormalWeb"/>
      </w:pPr>
      <w:r>
        <w:t>Lenguaje principal de desarrollo de la aplicación.</w:t>
      </w:r>
    </w:p>
    <w:p w14:paraId="056B1440" w14:textId="77777777" w:rsidR="00261953" w:rsidRDefault="00261953" w:rsidP="007A1543">
      <w:pPr>
        <w:pStyle w:val="NormalWeb"/>
      </w:pPr>
      <w:r>
        <w:rPr>
          <w:rStyle w:val="Textoennegrita"/>
        </w:rPr>
        <w:t>Motivos de selección:</w:t>
      </w:r>
    </w:p>
    <w:p w14:paraId="77F49B3C" w14:textId="77777777" w:rsidR="00261953" w:rsidRDefault="00261953" w:rsidP="007A1543">
      <w:pPr>
        <w:pStyle w:val="NormalWeb"/>
        <w:numPr>
          <w:ilvl w:val="0"/>
          <w:numId w:val="22"/>
        </w:numPr>
      </w:pPr>
      <w:r>
        <w:t>Sintaxis clara y fácil mantenimiento.</w:t>
      </w:r>
    </w:p>
    <w:p w14:paraId="7DF451A4" w14:textId="77777777" w:rsidR="00261953" w:rsidRDefault="00261953" w:rsidP="007A1543">
      <w:pPr>
        <w:pStyle w:val="NormalWeb"/>
        <w:numPr>
          <w:ilvl w:val="0"/>
          <w:numId w:val="22"/>
        </w:numPr>
      </w:pPr>
      <w:r>
        <w:t>Amplio ecosistema de bibliotecas.</w:t>
      </w:r>
    </w:p>
    <w:p w14:paraId="20ED02BB" w14:textId="77777777" w:rsidR="00261953" w:rsidRDefault="00261953" w:rsidP="007A1543">
      <w:pPr>
        <w:pStyle w:val="NormalWeb"/>
        <w:numPr>
          <w:ilvl w:val="0"/>
          <w:numId w:val="22"/>
        </w:numPr>
      </w:pPr>
      <w:r>
        <w:t xml:space="preserve">Excelente integración con </w:t>
      </w:r>
      <w:proofErr w:type="spellStart"/>
      <w:r>
        <w:t>frameworks</w:t>
      </w:r>
      <w:proofErr w:type="spellEnd"/>
      <w:r>
        <w:t xml:space="preserve"> web.</w:t>
      </w:r>
    </w:p>
    <w:p w14:paraId="3F8E870A" w14:textId="77777777" w:rsidR="00261953" w:rsidRDefault="00261953" w:rsidP="007A1543">
      <w:pPr>
        <w:pStyle w:val="NormalWeb"/>
        <w:numPr>
          <w:ilvl w:val="0"/>
          <w:numId w:val="22"/>
        </w:numPr>
      </w:pPr>
      <w:r>
        <w:t>Amplio soporte de la comunidad.</w:t>
      </w:r>
    </w:p>
    <w:p w14:paraId="59DF72EF" w14:textId="77777777" w:rsidR="00261953" w:rsidRDefault="00261953" w:rsidP="007A1543">
      <w:pPr>
        <w:pStyle w:val="Ttulo3"/>
        <w:jc w:val="left"/>
      </w:pPr>
      <w:proofErr w:type="spellStart"/>
      <w:r>
        <w:t>Flask</w:t>
      </w:r>
      <w:proofErr w:type="spellEnd"/>
    </w:p>
    <w:p w14:paraId="6C490EAB" w14:textId="77777777" w:rsidR="00261953" w:rsidRDefault="00261953" w:rsidP="007A1543">
      <w:pPr>
        <w:pStyle w:val="NormalWeb"/>
      </w:pPr>
      <w:r>
        <w:t>Framework web ligero basado en Python.</w:t>
      </w:r>
    </w:p>
    <w:p w14:paraId="49C499C7" w14:textId="77777777" w:rsidR="00261953" w:rsidRDefault="00261953" w:rsidP="007A1543">
      <w:pPr>
        <w:pStyle w:val="NormalWeb"/>
      </w:pPr>
      <w:r>
        <w:rPr>
          <w:rStyle w:val="Textoennegrita"/>
        </w:rPr>
        <w:t>Responsabilidades:</w:t>
      </w:r>
    </w:p>
    <w:p w14:paraId="164C3140" w14:textId="77777777" w:rsidR="00261953" w:rsidRDefault="00261953" w:rsidP="007A1543">
      <w:pPr>
        <w:pStyle w:val="NormalWeb"/>
        <w:numPr>
          <w:ilvl w:val="0"/>
          <w:numId w:val="23"/>
        </w:numPr>
      </w:pPr>
      <w:r>
        <w:t>Gestión de rutas HTTP.</w:t>
      </w:r>
    </w:p>
    <w:p w14:paraId="040A2272" w14:textId="77777777" w:rsidR="00261953" w:rsidRDefault="00261953" w:rsidP="007A1543">
      <w:pPr>
        <w:pStyle w:val="NormalWeb"/>
        <w:numPr>
          <w:ilvl w:val="0"/>
          <w:numId w:val="23"/>
        </w:numPr>
      </w:pPr>
      <w:r>
        <w:t xml:space="preserve">Integración con el patrón </w:t>
      </w:r>
      <w:proofErr w:type="spellStart"/>
      <w:r>
        <w:t>MVC</w:t>
      </w:r>
      <w:proofErr w:type="spellEnd"/>
      <w:r>
        <w:t>.</w:t>
      </w:r>
    </w:p>
    <w:p w14:paraId="13D819C0" w14:textId="77777777" w:rsidR="00261953" w:rsidRDefault="00261953" w:rsidP="007A1543">
      <w:pPr>
        <w:pStyle w:val="NormalWeb"/>
        <w:numPr>
          <w:ilvl w:val="0"/>
          <w:numId w:val="23"/>
        </w:numPr>
      </w:pPr>
      <w:r>
        <w:t>Gestión de sesiones.</w:t>
      </w:r>
    </w:p>
    <w:p w14:paraId="6460A647" w14:textId="77777777" w:rsidR="00261953" w:rsidRDefault="00261953" w:rsidP="007A1543">
      <w:pPr>
        <w:pStyle w:val="NormalWeb"/>
        <w:numPr>
          <w:ilvl w:val="0"/>
          <w:numId w:val="23"/>
        </w:numPr>
      </w:pPr>
      <w:r>
        <w:t>Renderizado de vistas.</w:t>
      </w:r>
    </w:p>
    <w:p w14:paraId="6AD7CF3A" w14:textId="77777777" w:rsidR="00261953" w:rsidRDefault="00261953" w:rsidP="007A1543">
      <w:pPr>
        <w:pStyle w:val="NormalWeb"/>
        <w:numPr>
          <w:ilvl w:val="0"/>
          <w:numId w:val="23"/>
        </w:numPr>
      </w:pPr>
      <w:r>
        <w:t>Configuración de la aplicación.</w:t>
      </w:r>
    </w:p>
    <w:p w14:paraId="7435D150" w14:textId="77777777" w:rsidR="00261953" w:rsidRDefault="00261953" w:rsidP="007A1543">
      <w:pPr>
        <w:pStyle w:val="NormalWeb"/>
      </w:pPr>
      <w:r>
        <w:rPr>
          <w:rStyle w:val="Textoennegrita"/>
        </w:rPr>
        <w:t>Ventajas:</w:t>
      </w:r>
    </w:p>
    <w:p w14:paraId="4FABE3F8" w14:textId="77777777" w:rsidR="00261953" w:rsidRDefault="00261953" w:rsidP="007A1543">
      <w:pPr>
        <w:pStyle w:val="NormalWeb"/>
        <w:numPr>
          <w:ilvl w:val="0"/>
          <w:numId w:val="24"/>
        </w:numPr>
      </w:pPr>
      <w:r>
        <w:t>Curva de aprendizaje reducida.</w:t>
      </w:r>
    </w:p>
    <w:p w14:paraId="10558F51" w14:textId="77777777" w:rsidR="00261953" w:rsidRDefault="00261953" w:rsidP="007A1543">
      <w:pPr>
        <w:pStyle w:val="NormalWeb"/>
        <w:numPr>
          <w:ilvl w:val="0"/>
          <w:numId w:val="24"/>
        </w:numPr>
      </w:pPr>
      <w:r>
        <w:t>Alta flexibilidad arquitectónica.</w:t>
      </w:r>
    </w:p>
    <w:p w14:paraId="3D67D152" w14:textId="77777777" w:rsidR="00261953" w:rsidRDefault="00261953" w:rsidP="007A1543">
      <w:pPr>
        <w:pStyle w:val="NormalWeb"/>
        <w:numPr>
          <w:ilvl w:val="0"/>
          <w:numId w:val="24"/>
        </w:numPr>
      </w:pPr>
      <w:r>
        <w:t>Bajo consumo de recursos.</w:t>
      </w:r>
    </w:p>
    <w:p w14:paraId="52D607C9" w14:textId="77777777" w:rsidR="00261953" w:rsidRDefault="00261953" w:rsidP="007A1543">
      <w:pPr>
        <w:pStyle w:val="NormalWeb"/>
        <w:numPr>
          <w:ilvl w:val="0"/>
          <w:numId w:val="24"/>
        </w:numPr>
      </w:pPr>
      <w:r>
        <w:t>Adecuado para aplicaciones de tamaño pequeño y medio.</w:t>
      </w:r>
    </w:p>
    <w:p w14:paraId="77F5916B" w14:textId="77777777" w:rsidR="00261953" w:rsidRDefault="00000000" w:rsidP="007A1543">
      <w:pPr>
        <w:jc w:val="left"/>
      </w:pPr>
      <w:r>
        <w:pict w14:anchorId="2307649F">
          <v:rect id="_x0000_i1050" style="width:0;height:1.5pt" o:hrstd="t" o:hr="t" fillcolor="#a0a0a0" stroked="f"/>
        </w:pict>
      </w:r>
    </w:p>
    <w:p w14:paraId="22D8A930" w14:textId="77777777" w:rsidR="00261953" w:rsidRDefault="00261953" w:rsidP="007A1543">
      <w:pPr>
        <w:pStyle w:val="Ttulo2"/>
        <w:jc w:val="left"/>
      </w:pPr>
      <w:r>
        <w:t>Persistencia de Datos</w:t>
      </w:r>
    </w:p>
    <w:p w14:paraId="6CDF5EE4" w14:textId="77777777" w:rsidR="00261953" w:rsidRDefault="00261953" w:rsidP="007A1543">
      <w:pPr>
        <w:pStyle w:val="Ttulo3"/>
        <w:jc w:val="left"/>
      </w:pPr>
      <w:r>
        <w:t>SQLite</w:t>
      </w:r>
    </w:p>
    <w:p w14:paraId="50484378" w14:textId="77777777" w:rsidR="00261953" w:rsidRDefault="00261953" w:rsidP="007A1543">
      <w:pPr>
        <w:pStyle w:val="NormalWeb"/>
      </w:pPr>
      <w:r>
        <w:lastRenderedPageBreak/>
        <w:t>Motor de base de datos relacional utilizado en la versión inicial.</w:t>
      </w:r>
    </w:p>
    <w:p w14:paraId="7F512922" w14:textId="77777777" w:rsidR="00261953" w:rsidRDefault="00261953" w:rsidP="007A1543">
      <w:pPr>
        <w:pStyle w:val="NormalWeb"/>
      </w:pPr>
      <w:r>
        <w:rPr>
          <w:rStyle w:val="Textoennegrita"/>
        </w:rPr>
        <w:t>Responsabilidades:</w:t>
      </w:r>
    </w:p>
    <w:p w14:paraId="67A3F5AF" w14:textId="77777777" w:rsidR="00261953" w:rsidRDefault="00261953" w:rsidP="007A1543">
      <w:pPr>
        <w:pStyle w:val="NormalWeb"/>
        <w:numPr>
          <w:ilvl w:val="0"/>
          <w:numId w:val="25"/>
        </w:numPr>
      </w:pPr>
      <w:r>
        <w:t>Almacenamiento del banco de preguntas.</w:t>
      </w:r>
    </w:p>
    <w:p w14:paraId="18152FFD" w14:textId="77777777" w:rsidR="00261953" w:rsidRDefault="00261953" w:rsidP="007A1543">
      <w:pPr>
        <w:pStyle w:val="NormalWeb"/>
        <w:numPr>
          <w:ilvl w:val="0"/>
          <w:numId w:val="25"/>
        </w:numPr>
      </w:pPr>
      <w:r>
        <w:t>Persistencia de exámenes.</w:t>
      </w:r>
    </w:p>
    <w:p w14:paraId="7FDEC896" w14:textId="77777777" w:rsidR="00261953" w:rsidRDefault="00261953" w:rsidP="007A1543">
      <w:pPr>
        <w:pStyle w:val="NormalWeb"/>
        <w:numPr>
          <w:ilvl w:val="0"/>
          <w:numId w:val="25"/>
        </w:numPr>
      </w:pPr>
      <w:r>
        <w:t>Almacenamiento de respuestas y resultados.</w:t>
      </w:r>
    </w:p>
    <w:p w14:paraId="20C20DDE" w14:textId="77777777" w:rsidR="00261953" w:rsidRDefault="00261953" w:rsidP="007A1543">
      <w:pPr>
        <w:pStyle w:val="NormalWeb"/>
      </w:pPr>
      <w:r>
        <w:rPr>
          <w:rStyle w:val="Textoennegrita"/>
        </w:rPr>
        <w:t>Ventajas:</w:t>
      </w:r>
    </w:p>
    <w:p w14:paraId="4F9ABC5D" w14:textId="77777777" w:rsidR="00261953" w:rsidRDefault="00261953" w:rsidP="007A1543">
      <w:pPr>
        <w:pStyle w:val="NormalWeb"/>
        <w:numPr>
          <w:ilvl w:val="0"/>
          <w:numId w:val="26"/>
        </w:numPr>
      </w:pPr>
      <w:r>
        <w:t>No requiere instalación de servidor.</w:t>
      </w:r>
    </w:p>
    <w:p w14:paraId="7E3916E5" w14:textId="77777777" w:rsidR="00261953" w:rsidRDefault="00261953" w:rsidP="007A1543">
      <w:pPr>
        <w:pStyle w:val="NormalWeb"/>
        <w:numPr>
          <w:ilvl w:val="0"/>
          <w:numId w:val="26"/>
        </w:numPr>
      </w:pPr>
      <w:r>
        <w:t>Configuración mínima.</w:t>
      </w:r>
    </w:p>
    <w:p w14:paraId="6F304A99" w14:textId="77777777" w:rsidR="00261953" w:rsidRDefault="00261953" w:rsidP="007A1543">
      <w:pPr>
        <w:pStyle w:val="NormalWeb"/>
        <w:numPr>
          <w:ilvl w:val="0"/>
          <w:numId w:val="26"/>
        </w:numPr>
      </w:pPr>
      <w:r>
        <w:t>Adecuado para entornos de desarrollo y producción de baja carga.</w:t>
      </w:r>
    </w:p>
    <w:p w14:paraId="2AAAAFB7" w14:textId="77777777" w:rsidR="00261953" w:rsidRDefault="00261953" w:rsidP="007A1543">
      <w:pPr>
        <w:pStyle w:val="Ttulo3"/>
        <w:jc w:val="left"/>
      </w:pPr>
      <w:proofErr w:type="spellStart"/>
      <w:r>
        <w:t>SQLAlchemy</w:t>
      </w:r>
      <w:proofErr w:type="spellEnd"/>
    </w:p>
    <w:p w14:paraId="7123DB1D" w14:textId="77777777" w:rsidR="00261953" w:rsidRDefault="00261953" w:rsidP="007A1543">
      <w:pPr>
        <w:pStyle w:val="NormalWeb"/>
      </w:pPr>
      <w:proofErr w:type="spellStart"/>
      <w:r>
        <w:t>ORM</w:t>
      </w:r>
      <w:proofErr w:type="spellEnd"/>
      <w:r>
        <w:t xml:space="preserve"> 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Mapper</w:t>
      </w:r>
      <w:proofErr w:type="spellEnd"/>
      <w:r>
        <w:t>) para Python.</w:t>
      </w:r>
    </w:p>
    <w:p w14:paraId="0799ED5C" w14:textId="77777777" w:rsidR="00261953" w:rsidRDefault="00261953" w:rsidP="007A1543">
      <w:pPr>
        <w:pStyle w:val="NormalWeb"/>
      </w:pPr>
      <w:r>
        <w:rPr>
          <w:rStyle w:val="Textoennegrita"/>
        </w:rPr>
        <w:t>Responsabilidades:</w:t>
      </w:r>
    </w:p>
    <w:p w14:paraId="3733A5C9" w14:textId="77777777" w:rsidR="00261953" w:rsidRDefault="00261953" w:rsidP="007A1543">
      <w:pPr>
        <w:pStyle w:val="NormalWeb"/>
        <w:numPr>
          <w:ilvl w:val="0"/>
          <w:numId w:val="27"/>
        </w:numPr>
      </w:pPr>
      <w:r>
        <w:t>Mapeo de entidades a tablas de base de datos.</w:t>
      </w:r>
    </w:p>
    <w:p w14:paraId="536BCECF" w14:textId="77777777" w:rsidR="00261953" w:rsidRDefault="00261953" w:rsidP="007A1543">
      <w:pPr>
        <w:pStyle w:val="NormalWeb"/>
        <w:numPr>
          <w:ilvl w:val="0"/>
          <w:numId w:val="27"/>
        </w:numPr>
      </w:pPr>
      <w:r>
        <w:t>Gestión de consultas y transacciones.</w:t>
      </w:r>
    </w:p>
    <w:p w14:paraId="69E9BD47" w14:textId="77777777" w:rsidR="00261953" w:rsidRDefault="00261953" w:rsidP="007A1543">
      <w:pPr>
        <w:pStyle w:val="NormalWeb"/>
        <w:numPr>
          <w:ilvl w:val="0"/>
          <w:numId w:val="27"/>
        </w:numPr>
      </w:pPr>
      <w:r>
        <w:t>Independencia respecto al motor de base de datos.</w:t>
      </w:r>
    </w:p>
    <w:p w14:paraId="470F4414" w14:textId="77777777" w:rsidR="00261953" w:rsidRDefault="00261953" w:rsidP="007A1543">
      <w:pPr>
        <w:pStyle w:val="NormalWeb"/>
      </w:pPr>
      <w:r>
        <w:rPr>
          <w:rStyle w:val="Textoennegrita"/>
        </w:rPr>
        <w:t>Ventajas:</w:t>
      </w:r>
    </w:p>
    <w:p w14:paraId="2FB393B3" w14:textId="77777777" w:rsidR="00261953" w:rsidRDefault="00261953" w:rsidP="007A1543">
      <w:pPr>
        <w:pStyle w:val="NormalWeb"/>
        <w:numPr>
          <w:ilvl w:val="0"/>
          <w:numId w:val="28"/>
        </w:numPr>
      </w:pPr>
      <w:r>
        <w:t>Reduce código SQL repetitivo.</w:t>
      </w:r>
    </w:p>
    <w:p w14:paraId="17360B1A" w14:textId="77777777" w:rsidR="00261953" w:rsidRDefault="00261953" w:rsidP="007A1543">
      <w:pPr>
        <w:pStyle w:val="NormalWeb"/>
        <w:numPr>
          <w:ilvl w:val="0"/>
          <w:numId w:val="28"/>
        </w:numPr>
      </w:pPr>
      <w:r>
        <w:t>Facilita futuras migraciones a PostgreSQL o MySQL.</w:t>
      </w:r>
    </w:p>
    <w:p w14:paraId="0F54AC74" w14:textId="77777777" w:rsidR="00261953" w:rsidRDefault="00261953" w:rsidP="007A1543">
      <w:pPr>
        <w:pStyle w:val="NormalWeb"/>
        <w:numPr>
          <w:ilvl w:val="0"/>
          <w:numId w:val="28"/>
        </w:numPr>
      </w:pPr>
      <w:r>
        <w:t>Mejora la mantenibilidad del código.</w:t>
      </w:r>
    </w:p>
    <w:p w14:paraId="3E68A6F9" w14:textId="77777777" w:rsidR="00261953" w:rsidRDefault="00000000" w:rsidP="007A1543">
      <w:pPr>
        <w:jc w:val="left"/>
      </w:pPr>
      <w:r>
        <w:pict w14:anchorId="6DABEECB">
          <v:rect id="_x0000_i1051" style="width:0;height:1.5pt" o:hrstd="t" o:hr="t" fillcolor="#a0a0a0" stroked="f"/>
        </w:pict>
      </w:r>
    </w:p>
    <w:p w14:paraId="4FDA6736" w14:textId="77777777" w:rsidR="00261953" w:rsidRDefault="00261953" w:rsidP="007A1543">
      <w:pPr>
        <w:pStyle w:val="Ttulo2"/>
        <w:jc w:val="left"/>
      </w:pPr>
      <w:proofErr w:type="spellStart"/>
      <w:r>
        <w:t>Frontend</w:t>
      </w:r>
      <w:proofErr w:type="spellEnd"/>
    </w:p>
    <w:p w14:paraId="08B66AC5" w14:textId="77777777" w:rsidR="00261953" w:rsidRDefault="00261953" w:rsidP="007A1543">
      <w:pPr>
        <w:pStyle w:val="Ttulo3"/>
        <w:jc w:val="left"/>
      </w:pPr>
      <w:r>
        <w:t>HTML5</w:t>
      </w:r>
    </w:p>
    <w:p w14:paraId="592ACD79" w14:textId="77777777" w:rsidR="00261953" w:rsidRDefault="00261953" w:rsidP="007A1543">
      <w:pPr>
        <w:pStyle w:val="NormalWeb"/>
      </w:pPr>
      <w:r>
        <w:t>Utilizado para la estructura y contenido de las páginas web.</w:t>
      </w:r>
    </w:p>
    <w:p w14:paraId="5A1986DA" w14:textId="77777777" w:rsidR="00261953" w:rsidRDefault="00261953" w:rsidP="007A1543">
      <w:pPr>
        <w:pStyle w:val="Ttulo3"/>
        <w:jc w:val="left"/>
      </w:pPr>
      <w:r>
        <w:t>CSS3</w:t>
      </w:r>
    </w:p>
    <w:p w14:paraId="2057489E" w14:textId="77777777" w:rsidR="00261953" w:rsidRDefault="00261953" w:rsidP="007A1543">
      <w:pPr>
        <w:pStyle w:val="NormalWeb"/>
      </w:pPr>
      <w:r>
        <w:t>Utilizado para la presentación visual y adaptación a distintos tamaños de pantalla.</w:t>
      </w:r>
    </w:p>
    <w:p w14:paraId="4F898CB2" w14:textId="77777777" w:rsidR="00261953" w:rsidRDefault="00261953" w:rsidP="007A1543">
      <w:pPr>
        <w:pStyle w:val="Ttulo3"/>
        <w:jc w:val="left"/>
      </w:pPr>
      <w:r>
        <w:t>Bootstrap 5</w:t>
      </w:r>
    </w:p>
    <w:p w14:paraId="6AE76473" w14:textId="77777777" w:rsidR="00261953" w:rsidRDefault="00261953" w:rsidP="007A1543">
      <w:pPr>
        <w:pStyle w:val="NormalWeb"/>
      </w:pPr>
      <w:r>
        <w:t>Framework de diseño responsive.</w:t>
      </w:r>
    </w:p>
    <w:p w14:paraId="4A057D2C" w14:textId="77777777" w:rsidR="00261953" w:rsidRDefault="00261953" w:rsidP="007A1543">
      <w:pPr>
        <w:pStyle w:val="NormalWeb"/>
      </w:pPr>
      <w:r>
        <w:rPr>
          <w:rStyle w:val="Textoennegrita"/>
        </w:rPr>
        <w:lastRenderedPageBreak/>
        <w:t>Responsabilidades:</w:t>
      </w:r>
    </w:p>
    <w:p w14:paraId="4F9FE251" w14:textId="77777777" w:rsidR="00261953" w:rsidRDefault="00261953" w:rsidP="007A1543">
      <w:pPr>
        <w:pStyle w:val="NormalWeb"/>
        <w:numPr>
          <w:ilvl w:val="0"/>
          <w:numId w:val="29"/>
        </w:numPr>
      </w:pPr>
      <w:r>
        <w:t>Diseño adaptable a dispositivos móviles y escritorio.</w:t>
      </w:r>
    </w:p>
    <w:p w14:paraId="43BA1564" w14:textId="77777777" w:rsidR="00261953" w:rsidRDefault="00261953" w:rsidP="007A1543">
      <w:pPr>
        <w:pStyle w:val="NormalWeb"/>
        <w:numPr>
          <w:ilvl w:val="0"/>
          <w:numId w:val="29"/>
        </w:numPr>
      </w:pPr>
      <w:r>
        <w:t>Componentes visuales reutilizables.</w:t>
      </w:r>
    </w:p>
    <w:p w14:paraId="54D3809B" w14:textId="77777777" w:rsidR="00261953" w:rsidRDefault="00261953" w:rsidP="007A1543">
      <w:pPr>
        <w:pStyle w:val="NormalWeb"/>
        <w:numPr>
          <w:ilvl w:val="0"/>
          <w:numId w:val="29"/>
        </w:numPr>
      </w:pPr>
      <w:r>
        <w:t>Uniformidad de la interfaz de usuario.</w:t>
      </w:r>
    </w:p>
    <w:p w14:paraId="50F9ADFF" w14:textId="77777777" w:rsidR="00261953" w:rsidRDefault="00261953" w:rsidP="007A1543">
      <w:pPr>
        <w:pStyle w:val="NormalWeb"/>
      </w:pPr>
      <w:r>
        <w:rPr>
          <w:rStyle w:val="Textoennegrita"/>
        </w:rPr>
        <w:t>Ventajas:</w:t>
      </w:r>
    </w:p>
    <w:p w14:paraId="1594FADD" w14:textId="77777777" w:rsidR="00261953" w:rsidRDefault="00261953" w:rsidP="007A1543">
      <w:pPr>
        <w:pStyle w:val="NormalWeb"/>
        <w:numPr>
          <w:ilvl w:val="0"/>
          <w:numId w:val="30"/>
        </w:numPr>
      </w:pPr>
      <w:r>
        <w:t>Desarrollo rápido de interfaces.</w:t>
      </w:r>
    </w:p>
    <w:p w14:paraId="0F68A0FE" w14:textId="77777777" w:rsidR="00261953" w:rsidRDefault="00261953" w:rsidP="007A1543">
      <w:pPr>
        <w:pStyle w:val="NormalWeb"/>
        <w:numPr>
          <w:ilvl w:val="0"/>
          <w:numId w:val="30"/>
        </w:numPr>
      </w:pPr>
      <w:r>
        <w:t>Experiencia de usuario consistente.</w:t>
      </w:r>
    </w:p>
    <w:p w14:paraId="3BF4E64C" w14:textId="77777777" w:rsidR="00261953" w:rsidRDefault="00261953" w:rsidP="007A1543">
      <w:pPr>
        <w:pStyle w:val="NormalWeb"/>
        <w:numPr>
          <w:ilvl w:val="0"/>
          <w:numId w:val="30"/>
        </w:numPr>
      </w:pPr>
      <w:r>
        <w:t>Compatibilidad entre navegadores.</w:t>
      </w:r>
    </w:p>
    <w:p w14:paraId="3D33CA06" w14:textId="77777777" w:rsidR="00261953" w:rsidRDefault="00261953" w:rsidP="007A1543">
      <w:pPr>
        <w:pStyle w:val="Ttulo3"/>
        <w:jc w:val="left"/>
      </w:pPr>
      <w:r>
        <w:t>JavaScript</w:t>
      </w:r>
    </w:p>
    <w:p w14:paraId="06DA2EE9" w14:textId="77777777" w:rsidR="00261953" w:rsidRDefault="00261953" w:rsidP="007A1543">
      <w:pPr>
        <w:pStyle w:val="NormalWeb"/>
      </w:pPr>
      <w:r>
        <w:t>Utilizado para funcionalidades dinámicas del lado cliente.</w:t>
      </w:r>
    </w:p>
    <w:p w14:paraId="7B46553E" w14:textId="77777777" w:rsidR="00261953" w:rsidRDefault="00261953" w:rsidP="007A1543">
      <w:pPr>
        <w:pStyle w:val="NormalWeb"/>
      </w:pPr>
      <w:r>
        <w:rPr>
          <w:rStyle w:val="Textoennegrita"/>
        </w:rPr>
        <w:t>Posibles usos:</w:t>
      </w:r>
    </w:p>
    <w:p w14:paraId="544118FE" w14:textId="77777777" w:rsidR="00261953" w:rsidRDefault="00261953" w:rsidP="007A1543">
      <w:pPr>
        <w:pStyle w:val="NormalWeb"/>
        <w:numPr>
          <w:ilvl w:val="0"/>
          <w:numId w:val="31"/>
        </w:numPr>
      </w:pPr>
      <w:r>
        <w:t>Validación de formularios.</w:t>
      </w:r>
    </w:p>
    <w:p w14:paraId="6068B0A6" w14:textId="77777777" w:rsidR="00261953" w:rsidRDefault="00261953" w:rsidP="007A1543">
      <w:pPr>
        <w:pStyle w:val="NormalWeb"/>
        <w:numPr>
          <w:ilvl w:val="0"/>
          <w:numId w:val="31"/>
        </w:numPr>
      </w:pPr>
      <w:r>
        <w:t>Confirmación de finalización del examen.</w:t>
      </w:r>
    </w:p>
    <w:p w14:paraId="2B4DAB1F" w14:textId="77777777" w:rsidR="00261953" w:rsidRDefault="00261953" w:rsidP="007A1543">
      <w:pPr>
        <w:pStyle w:val="NormalWeb"/>
        <w:numPr>
          <w:ilvl w:val="0"/>
          <w:numId w:val="31"/>
        </w:numPr>
      </w:pPr>
      <w:r>
        <w:t>Actualización dinámica de elementos de la interfaz.</w:t>
      </w:r>
    </w:p>
    <w:p w14:paraId="5DAA7D6E" w14:textId="77777777" w:rsidR="00261953" w:rsidRDefault="00261953" w:rsidP="007A1543">
      <w:pPr>
        <w:pStyle w:val="NormalWeb"/>
        <w:numPr>
          <w:ilvl w:val="0"/>
          <w:numId w:val="31"/>
        </w:numPr>
      </w:pPr>
      <w:r>
        <w:t>Indicadores de progreso.</w:t>
      </w:r>
    </w:p>
    <w:p w14:paraId="709AD580" w14:textId="77777777" w:rsidR="00261953" w:rsidRDefault="00000000" w:rsidP="007A1543">
      <w:pPr>
        <w:jc w:val="left"/>
      </w:pPr>
      <w:r>
        <w:pict w14:anchorId="77F4C313">
          <v:rect id="_x0000_i1052" style="width:0;height:1.5pt" o:hrstd="t" o:hr="t" fillcolor="#a0a0a0" stroked="f"/>
        </w:pict>
      </w:r>
    </w:p>
    <w:p w14:paraId="7EFD88F5" w14:textId="77777777" w:rsidR="00261953" w:rsidRDefault="00261953" w:rsidP="007A1543">
      <w:pPr>
        <w:pStyle w:val="Ttulo2"/>
        <w:jc w:val="left"/>
      </w:pPr>
      <w:r>
        <w:t>Motor de Plantillas</w:t>
      </w:r>
    </w:p>
    <w:p w14:paraId="5F7C09C6" w14:textId="77777777" w:rsidR="00261953" w:rsidRDefault="00261953" w:rsidP="007A1543">
      <w:pPr>
        <w:pStyle w:val="Ttulo3"/>
        <w:jc w:val="left"/>
      </w:pPr>
      <w:r>
        <w:t>Jinja2</w:t>
      </w:r>
    </w:p>
    <w:p w14:paraId="348FEAFD" w14:textId="77777777" w:rsidR="00261953" w:rsidRDefault="00261953" w:rsidP="007A1543">
      <w:pPr>
        <w:pStyle w:val="NormalWeb"/>
      </w:pPr>
      <w:r>
        <w:t xml:space="preserve">Motor de plantillas integrado con </w:t>
      </w:r>
      <w:proofErr w:type="spellStart"/>
      <w:r>
        <w:t>Flask</w:t>
      </w:r>
      <w:proofErr w:type="spellEnd"/>
      <w:r>
        <w:t>.</w:t>
      </w:r>
    </w:p>
    <w:p w14:paraId="1036C1A2" w14:textId="77777777" w:rsidR="00261953" w:rsidRDefault="00261953" w:rsidP="007A1543">
      <w:pPr>
        <w:pStyle w:val="NormalWeb"/>
      </w:pPr>
      <w:r>
        <w:rPr>
          <w:rStyle w:val="Textoennegrita"/>
        </w:rPr>
        <w:t>Responsabilidades:</w:t>
      </w:r>
    </w:p>
    <w:p w14:paraId="1FAF0F89" w14:textId="77777777" w:rsidR="00261953" w:rsidRDefault="00261953" w:rsidP="007A1543">
      <w:pPr>
        <w:pStyle w:val="NormalWeb"/>
        <w:numPr>
          <w:ilvl w:val="0"/>
          <w:numId w:val="32"/>
        </w:numPr>
      </w:pPr>
      <w:r>
        <w:t>Generación dinámica de páginas HTML.</w:t>
      </w:r>
    </w:p>
    <w:p w14:paraId="19F3D0A4" w14:textId="77777777" w:rsidR="00261953" w:rsidRDefault="00261953" w:rsidP="007A1543">
      <w:pPr>
        <w:pStyle w:val="NormalWeb"/>
        <w:numPr>
          <w:ilvl w:val="0"/>
          <w:numId w:val="32"/>
        </w:numPr>
      </w:pPr>
      <w:r>
        <w:t>Reutilización de componentes comunes.</w:t>
      </w:r>
    </w:p>
    <w:p w14:paraId="3997DD33" w14:textId="77777777" w:rsidR="00261953" w:rsidRDefault="00261953" w:rsidP="007A1543">
      <w:pPr>
        <w:pStyle w:val="NormalWeb"/>
        <w:numPr>
          <w:ilvl w:val="0"/>
          <w:numId w:val="32"/>
        </w:numPr>
      </w:pPr>
      <w:r>
        <w:t>Separación entre presentación y lógica de negocio.</w:t>
      </w:r>
    </w:p>
    <w:p w14:paraId="120DBB28" w14:textId="77777777" w:rsidR="00261953" w:rsidRDefault="00000000" w:rsidP="007A1543">
      <w:pPr>
        <w:jc w:val="left"/>
      </w:pPr>
      <w:r>
        <w:pict w14:anchorId="03ECAE4F">
          <v:rect id="_x0000_i1053" style="width:0;height:1.5pt" o:hrstd="t" o:hr="t" fillcolor="#a0a0a0" stroked="f"/>
        </w:pict>
      </w:r>
    </w:p>
    <w:p w14:paraId="33D1A7E7" w14:textId="77777777" w:rsidR="00261953" w:rsidRDefault="00261953" w:rsidP="007A1543">
      <w:pPr>
        <w:pStyle w:val="Ttulo2"/>
        <w:jc w:val="left"/>
      </w:pPr>
      <w:r>
        <w:t>Gestión de Dependencias</w:t>
      </w:r>
    </w:p>
    <w:p w14:paraId="0D230F81" w14:textId="77777777" w:rsidR="00261953" w:rsidRDefault="00261953" w:rsidP="007A1543">
      <w:pPr>
        <w:pStyle w:val="Ttulo3"/>
        <w:jc w:val="left"/>
      </w:pPr>
      <w:proofErr w:type="spellStart"/>
      <w:r>
        <w:t>pip</w:t>
      </w:r>
      <w:proofErr w:type="spellEnd"/>
    </w:p>
    <w:p w14:paraId="15167F63" w14:textId="77777777" w:rsidR="00261953" w:rsidRDefault="00261953" w:rsidP="007A1543">
      <w:pPr>
        <w:pStyle w:val="NormalWeb"/>
      </w:pPr>
      <w:r>
        <w:t>Administrador de paquetes estándar de Python.</w:t>
      </w:r>
    </w:p>
    <w:p w14:paraId="1B21C34C" w14:textId="77777777" w:rsidR="00261953" w:rsidRDefault="00261953" w:rsidP="007A1543">
      <w:pPr>
        <w:pStyle w:val="Ttulo3"/>
        <w:jc w:val="left"/>
      </w:pPr>
      <w:r>
        <w:t>requirements.txt</w:t>
      </w:r>
    </w:p>
    <w:p w14:paraId="794DF546" w14:textId="77777777" w:rsidR="00261953" w:rsidRDefault="00261953" w:rsidP="007A1543">
      <w:pPr>
        <w:pStyle w:val="NormalWeb"/>
      </w:pPr>
      <w:r>
        <w:lastRenderedPageBreak/>
        <w:t>Archivo que contiene todas las dependencias necesarias para ejecutar la aplicación de forma reproducible.</w:t>
      </w:r>
    </w:p>
    <w:p w14:paraId="3EC78740" w14:textId="77777777" w:rsidR="00261953" w:rsidRDefault="00000000" w:rsidP="007A1543">
      <w:pPr>
        <w:jc w:val="left"/>
      </w:pPr>
      <w:r>
        <w:pict w14:anchorId="29E7D0A9">
          <v:rect id="_x0000_i1054" style="width:0;height:1.5pt" o:hrstd="t" o:hr="t" fillcolor="#a0a0a0" stroked="f"/>
        </w:pict>
      </w:r>
    </w:p>
    <w:p w14:paraId="079C6FCE" w14:textId="77777777" w:rsidR="00261953" w:rsidRDefault="00261953" w:rsidP="007A1543">
      <w:pPr>
        <w:pStyle w:val="Ttulo2"/>
        <w:jc w:val="left"/>
      </w:pPr>
      <w:r>
        <w:t>Entorno de Desarrollo</w:t>
      </w:r>
    </w:p>
    <w:p w14:paraId="1779E53D" w14:textId="77777777" w:rsidR="00261953" w:rsidRDefault="00261953" w:rsidP="007A1543">
      <w:pPr>
        <w:pStyle w:val="Ttulo3"/>
        <w:jc w:val="left"/>
      </w:pPr>
      <w:r>
        <w:t xml:space="preserve">Visual Studio </w:t>
      </w:r>
      <w:proofErr w:type="spellStart"/>
      <w:r>
        <w:t>Code</w:t>
      </w:r>
      <w:proofErr w:type="spellEnd"/>
    </w:p>
    <w:p w14:paraId="3A5C1FDD" w14:textId="77777777" w:rsidR="00261953" w:rsidRDefault="00261953" w:rsidP="007A1543">
      <w:pPr>
        <w:pStyle w:val="NormalWeb"/>
      </w:pPr>
      <w:r>
        <w:t xml:space="preserve">Entorno de desarrollo recomendado por su integración con Python, </w:t>
      </w:r>
      <w:proofErr w:type="spellStart"/>
      <w:r>
        <w:t>Flask</w:t>
      </w:r>
      <w:proofErr w:type="spellEnd"/>
      <w:r>
        <w:t xml:space="preserve"> y herramientas de depuración.</w:t>
      </w:r>
    </w:p>
    <w:p w14:paraId="7B3F3ECB" w14:textId="77777777" w:rsidR="00261953" w:rsidRDefault="00261953" w:rsidP="007A1543">
      <w:pPr>
        <w:pStyle w:val="Ttulo3"/>
        <w:jc w:val="left"/>
      </w:pPr>
      <w:r>
        <w:t>Git</w:t>
      </w:r>
    </w:p>
    <w:p w14:paraId="4458E5F6" w14:textId="77777777" w:rsidR="00261953" w:rsidRDefault="00261953" w:rsidP="007A1543">
      <w:pPr>
        <w:pStyle w:val="NormalWeb"/>
      </w:pPr>
      <w:r>
        <w:t>Sistema de control de versiones.</w:t>
      </w:r>
    </w:p>
    <w:p w14:paraId="217ADDB8" w14:textId="77777777" w:rsidR="00261953" w:rsidRDefault="00261953" w:rsidP="007A1543">
      <w:pPr>
        <w:pStyle w:val="NormalWeb"/>
      </w:pPr>
      <w:r>
        <w:rPr>
          <w:rStyle w:val="Textoennegrita"/>
        </w:rPr>
        <w:t>Responsabilidades:</w:t>
      </w:r>
    </w:p>
    <w:p w14:paraId="01989D09" w14:textId="77777777" w:rsidR="00261953" w:rsidRDefault="00261953" w:rsidP="007A1543">
      <w:pPr>
        <w:pStyle w:val="NormalWeb"/>
        <w:numPr>
          <w:ilvl w:val="0"/>
          <w:numId w:val="33"/>
        </w:numPr>
      </w:pPr>
      <w:r>
        <w:t>Gestión del código fuente.</w:t>
      </w:r>
    </w:p>
    <w:p w14:paraId="56CD16CB" w14:textId="77777777" w:rsidR="00261953" w:rsidRDefault="00261953" w:rsidP="007A1543">
      <w:pPr>
        <w:pStyle w:val="NormalWeb"/>
        <w:numPr>
          <w:ilvl w:val="0"/>
          <w:numId w:val="33"/>
        </w:numPr>
      </w:pPr>
      <w:r>
        <w:t>Control de cambios.</w:t>
      </w:r>
    </w:p>
    <w:p w14:paraId="14F05041" w14:textId="77777777" w:rsidR="00261953" w:rsidRDefault="00261953" w:rsidP="007A1543">
      <w:pPr>
        <w:pStyle w:val="NormalWeb"/>
        <w:numPr>
          <w:ilvl w:val="0"/>
          <w:numId w:val="33"/>
        </w:numPr>
      </w:pPr>
      <w:r>
        <w:t>Trabajo colaborativo.</w:t>
      </w:r>
    </w:p>
    <w:p w14:paraId="624378C5" w14:textId="77777777" w:rsidR="00261953" w:rsidRDefault="00261953" w:rsidP="007A1543">
      <w:pPr>
        <w:pStyle w:val="Ttulo3"/>
        <w:jc w:val="left"/>
      </w:pPr>
      <w:r>
        <w:t>GitHub</w:t>
      </w:r>
    </w:p>
    <w:p w14:paraId="517D0F62" w14:textId="77777777" w:rsidR="00261953" w:rsidRDefault="00261953" w:rsidP="007A1543">
      <w:pPr>
        <w:pStyle w:val="NormalWeb"/>
      </w:pPr>
      <w:r>
        <w:t>Repositorio remoto para almacenamiento, seguimiento de incidencias y gestión del ciclo de desarrollo.</w:t>
      </w:r>
    </w:p>
    <w:p w14:paraId="45C3F912" w14:textId="77777777" w:rsidR="00261953" w:rsidRDefault="00000000" w:rsidP="007A1543">
      <w:pPr>
        <w:jc w:val="left"/>
      </w:pPr>
      <w:r>
        <w:pict w14:anchorId="3D3CB391">
          <v:rect id="_x0000_i1055" style="width:0;height:1.5pt" o:hrstd="t" o:hr="t" fillcolor="#a0a0a0" stroked="f"/>
        </w:pict>
      </w:r>
    </w:p>
    <w:p w14:paraId="0A36F28C" w14:textId="77777777" w:rsidR="00261953" w:rsidRDefault="00261953" w:rsidP="007A1543">
      <w:pPr>
        <w:pStyle w:val="Ttulo2"/>
        <w:jc w:val="left"/>
      </w:pPr>
      <w:r>
        <w:t>Despliegue</w:t>
      </w:r>
    </w:p>
    <w:p w14:paraId="79039183" w14:textId="77777777" w:rsidR="00261953" w:rsidRDefault="00261953" w:rsidP="007A1543">
      <w:pPr>
        <w:pStyle w:val="Ttulo3"/>
        <w:jc w:val="left"/>
      </w:pPr>
      <w:r>
        <w:t xml:space="preserve">Servidor </w:t>
      </w:r>
      <w:proofErr w:type="spellStart"/>
      <w:r>
        <w:t>WSGI</w:t>
      </w:r>
      <w:proofErr w:type="spellEnd"/>
      <w:r>
        <w:t xml:space="preserve"> (</w:t>
      </w:r>
      <w:proofErr w:type="spellStart"/>
      <w:r>
        <w:t>Gunicorn</w:t>
      </w:r>
      <w:proofErr w:type="spellEnd"/>
      <w:r>
        <w:t>)</w:t>
      </w:r>
    </w:p>
    <w:p w14:paraId="18F258AF" w14:textId="77777777" w:rsidR="00261953" w:rsidRDefault="00261953" w:rsidP="007A1543">
      <w:pPr>
        <w:pStyle w:val="NormalWeb"/>
      </w:pPr>
      <w:r>
        <w:t>Servidor recomendado para entornos productivos.</w:t>
      </w:r>
    </w:p>
    <w:p w14:paraId="2441026D" w14:textId="77777777" w:rsidR="00261953" w:rsidRDefault="00261953" w:rsidP="007A1543">
      <w:pPr>
        <w:pStyle w:val="NormalWeb"/>
      </w:pPr>
      <w:r>
        <w:rPr>
          <w:rStyle w:val="Textoennegrita"/>
        </w:rPr>
        <w:t>Responsabilidades:</w:t>
      </w:r>
    </w:p>
    <w:p w14:paraId="6D06C2B2" w14:textId="77777777" w:rsidR="00261953" w:rsidRDefault="00261953" w:rsidP="007A1543">
      <w:pPr>
        <w:pStyle w:val="NormalWeb"/>
        <w:numPr>
          <w:ilvl w:val="0"/>
          <w:numId w:val="34"/>
        </w:numPr>
      </w:pPr>
      <w:r>
        <w:t xml:space="preserve">Ejecución eficiente de la aplicación </w:t>
      </w:r>
      <w:proofErr w:type="spellStart"/>
      <w:r>
        <w:t>Flask</w:t>
      </w:r>
      <w:proofErr w:type="spellEnd"/>
      <w:r>
        <w:t>.</w:t>
      </w:r>
    </w:p>
    <w:p w14:paraId="37682239" w14:textId="77777777" w:rsidR="00261953" w:rsidRDefault="00261953" w:rsidP="007A1543">
      <w:pPr>
        <w:pStyle w:val="NormalWeb"/>
        <w:numPr>
          <w:ilvl w:val="0"/>
          <w:numId w:val="34"/>
        </w:numPr>
      </w:pPr>
      <w:r>
        <w:t>Gestión de múltiples peticiones concurrentes.</w:t>
      </w:r>
    </w:p>
    <w:p w14:paraId="30F5AC6A" w14:textId="77777777" w:rsidR="00261953" w:rsidRDefault="00261953" w:rsidP="007A1543">
      <w:pPr>
        <w:pStyle w:val="Ttulo3"/>
        <w:jc w:val="left"/>
      </w:pPr>
      <w:proofErr w:type="spellStart"/>
      <w:r>
        <w:t>Nginx</w:t>
      </w:r>
      <w:proofErr w:type="spellEnd"/>
    </w:p>
    <w:p w14:paraId="5BE431D4" w14:textId="77777777" w:rsidR="00261953" w:rsidRDefault="00261953" w:rsidP="007A1543">
      <w:pPr>
        <w:pStyle w:val="NormalWeb"/>
      </w:pPr>
      <w:r>
        <w:t>Servidor web y proxy inverso.</w:t>
      </w:r>
    </w:p>
    <w:p w14:paraId="5C586B41" w14:textId="77777777" w:rsidR="00261953" w:rsidRDefault="00261953" w:rsidP="007A1543">
      <w:pPr>
        <w:pStyle w:val="NormalWeb"/>
      </w:pPr>
      <w:r>
        <w:rPr>
          <w:rStyle w:val="Textoennegrita"/>
        </w:rPr>
        <w:t>Responsabilidades:</w:t>
      </w:r>
    </w:p>
    <w:p w14:paraId="47178344" w14:textId="77777777" w:rsidR="00261953" w:rsidRDefault="00261953" w:rsidP="007A1543">
      <w:pPr>
        <w:pStyle w:val="NormalWeb"/>
        <w:numPr>
          <w:ilvl w:val="0"/>
          <w:numId w:val="35"/>
        </w:numPr>
      </w:pPr>
      <w:r>
        <w:lastRenderedPageBreak/>
        <w:t>Servir contenido estático.</w:t>
      </w:r>
    </w:p>
    <w:p w14:paraId="6C139BB2" w14:textId="77777777" w:rsidR="00261953" w:rsidRDefault="00261953" w:rsidP="007A1543">
      <w:pPr>
        <w:pStyle w:val="NormalWeb"/>
        <w:numPr>
          <w:ilvl w:val="0"/>
          <w:numId w:val="35"/>
        </w:numPr>
      </w:pPr>
      <w:r>
        <w:t xml:space="preserve">Redirigir solicitudes a </w:t>
      </w:r>
      <w:proofErr w:type="spellStart"/>
      <w:r>
        <w:t>Gunicorn</w:t>
      </w:r>
      <w:proofErr w:type="spellEnd"/>
      <w:r>
        <w:t>.</w:t>
      </w:r>
    </w:p>
    <w:p w14:paraId="4748ED41" w14:textId="77777777" w:rsidR="00261953" w:rsidRDefault="00261953" w:rsidP="007A1543">
      <w:pPr>
        <w:pStyle w:val="NormalWeb"/>
        <w:numPr>
          <w:ilvl w:val="0"/>
          <w:numId w:val="35"/>
        </w:numPr>
      </w:pPr>
      <w:r>
        <w:t>Mejorar el rendimiento y la seguridad.</w:t>
      </w:r>
    </w:p>
    <w:p w14:paraId="53C2BE8A" w14:textId="77777777" w:rsidR="00261953" w:rsidRDefault="00000000" w:rsidP="007A1543">
      <w:pPr>
        <w:jc w:val="left"/>
      </w:pPr>
      <w:r>
        <w:pict w14:anchorId="5CC1A926">
          <v:rect id="_x0000_i1056" style="width:0;height:1.5pt" o:hrstd="t" o:hr="t" fillcolor="#a0a0a0" stroked="f"/>
        </w:pict>
      </w:r>
    </w:p>
    <w:p w14:paraId="71148B7F" w14:textId="77777777" w:rsidR="00261953" w:rsidRDefault="00261953" w:rsidP="007A1543">
      <w:pPr>
        <w:pStyle w:val="Ttulo2"/>
        <w:jc w:val="left"/>
      </w:pPr>
      <w:r>
        <w:t>Resumen de la Pila Tecnológica</w:t>
      </w:r>
    </w:p>
    <w:p w14:paraId="3C387F66" w14:textId="77777777" w:rsidR="00261953" w:rsidRDefault="0026195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Frontend</w:t>
      </w:r>
      <w:proofErr w:type="spellEnd"/>
    </w:p>
    <w:p w14:paraId="5E7C340F" w14:textId="77777777" w:rsidR="00261953" w:rsidRDefault="00261953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HTML5</w:t>
      </w:r>
    </w:p>
    <w:p w14:paraId="5DE612A4" w14:textId="77777777" w:rsidR="00261953" w:rsidRDefault="00261953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CSS3</w:t>
      </w:r>
    </w:p>
    <w:p w14:paraId="5E660CB2" w14:textId="77777777" w:rsidR="00261953" w:rsidRDefault="00261953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Bootstrap 5</w:t>
      </w:r>
    </w:p>
    <w:p w14:paraId="0C01F0D1" w14:textId="77777777" w:rsidR="00261953" w:rsidRDefault="00261953" w:rsidP="007A1543">
      <w:pPr>
        <w:pStyle w:val="HTMLconformatoprevio"/>
        <w:rPr>
          <w:rStyle w:val="CdigoHTML"/>
        </w:rPr>
      </w:pPr>
      <w:r>
        <w:rPr>
          <w:rStyle w:val="CdigoHTML"/>
        </w:rPr>
        <w:t>└── JavaScript</w:t>
      </w:r>
    </w:p>
    <w:p w14:paraId="418047D6" w14:textId="77777777" w:rsidR="00261953" w:rsidRDefault="00261953" w:rsidP="007A1543">
      <w:pPr>
        <w:pStyle w:val="HTMLconformatoprevio"/>
        <w:rPr>
          <w:rStyle w:val="CdigoHTML"/>
        </w:rPr>
      </w:pPr>
    </w:p>
    <w:p w14:paraId="7150A246" w14:textId="77777777" w:rsidR="00261953" w:rsidRDefault="0026195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Backend</w:t>
      </w:r>
      <w:proofErr w:type="spellEnd"/>
    </w:p>
    <w:p w14:paraId="3D6E46D9" w14:textId="77777777" w:rsidR="00261953" w:rsidRDefault="00261953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Python 3.x</w:t>
      </w:r>
    </w:p>
    <w:p w14:paraId="4AA0D091" w14:textId="77777777" w:rsidR="00261953" w:rsidRDefault="0026195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Flask</w:t>
      </w:r>
      <w:proofErr w:type="spellEnd"/>
    </w:p>
    <w:p w14:paraId="166E2D6F" w14:textId="77777777" w:rsidR="00261953" w:rsidRDefault="00261953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Jinja2</w:t>
      </w:r>
    </w:p>
    <w:p w14:paraId="1BD1BE3D" w14:textId="77777777" w:rsidR="00261953" w:rsidRDefault="0026195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SQLAlchemy</w:t>
      </w:r>
      <w:proofErr w:type="spellEnd"/>
    </w:p>
    <w:p w14:paraId="587BE581" w14:textId="77777777" w:rsidR="00261953" w:rsidRDefault="00261953" w:rsidP="007A1543">
      <w:pPr>
        <w:pStyle w:val="HTMLconformatoprevio"/>
        <w:rPr>
          <w:rStyle w:val="CdigoHTML"/>
        </w:rPr>
      </w:pPr>
    </w:p>
    <w:p w14:paraId="24205A4F" w14:textId="77777777" w:rsidR="00261953" w:rsidRDefault="00261953" w:rsidP="007A1543">
      <w:pPr>
        <w:pStyle w:val="HTMLconformatoprevio"/>
        <w:rPr>
          <w:rStyle w:val="CdigoHTML"/>
        </w:rPr>
      </w:pPr>
      <w:r>
        <w:rPr>
          <w:rStyle w:val="CdigoHTML"/>
        </w:rPr>
        <w:t>Base de Datos</w:t>
      </w:r>
    </w:p>
    <w:p w14:paraId="08355761" w14:textId="77777777" w:rsidR="00261953" w:rsidRDefault="00261953" w:rsidP="007A1543">
      <w:pPr>
        <w:pStyle w:val="HTMLconformatoprevio"/>
        <w:rPr>
          <w:rStyle w:val="CdigoHTML"/>
        </w:rPr>
      </w:pPr>
      <w:r>
        <w:rPr>
          <w:rStyle w:val="CdigoHTML"/>
        </w:rPr>
        <w:t>└── SQLite</w:t>
      </w:r>
    </w:p>
    <w:p w14:paraId="0165CD14" w14:textId="77777777" w:rsidR="00261953" w:rsidRDefault="00261953" w:rsidP="007A1543">
      <w:pPr>
        <w:pStyle w:val="HTMLconformatoprevio"/>
        <w:rPr>
          <w:rStyle w:val="CdigoHTML"/>
        </w:rPr>
      </w:pPr>
    </w:p>
    <w:p w14:paraId="39792B84" w14:textId="77777777" w:rsidR="00261953" w:rsidRDefault="00261953" w:rsidP="007A1543">
      <w:pPr>
        <w:pStyle w:val="HTMLconformatoprevio"/>
        <w:rPr>
          <w:rStyle w:val="CdigoHTML"/>
        </w:rPr>
      </w:pPr>
      <w:r>
        <w:rPr>
          <w:rStyle w:val="CdigoHTML"/>
        </w:rPr>
        <w:t>Infraestructura</w:t>
      </w:r>
    </w:p>
    <w:p w14:paraId="78874A15" w14:textId="77777777" w:rsidR="00261953" w:rsidRDefault="0026195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Gunicorn</w:t>
      </w:r>
      <w:proofErr w:type="spellEnd"/>
    </w:p>
    <w:p w14:paraId="7931F8D8" w14:textId="77777777" w:rsidR="00261953" w:rsidRDefault="0026195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Nginx</w:t>
      </w:r>
      <w:proofErr w:type="spellEnd"/>
    </w:p>
    <w:p w14:paraId="0D2461FF" w14:textId="77777777" w:rsidR="00261953" w:rsidRDefault="00261953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Git</w:t>
      </w:r>
    </w:p>
    <w:p w14:paraId="47D019ED" w14:textId="77777777" w:rsidR="00261953" w:rsidRDefault="00261953" w:rsidP="007A1543">
      <w:pPr>
        <w:pStyle w:val="HTMLconformatoprevio"/>
        <w:rPr>
          <w:rStyle w:val="CdigoHTML"/>
        </w:rPr>
      </w:pPr>
      <w:r>
        <w:rPr>
          <w:rStyle w:val="CdigoHTML"/>
        </w:rPr>
        <w:t>└── GitHub</w:t>
      </w:r>
    </w:p>
    <w:p w14:paraId="157F6BF9" w14:textId="77777777" w:rsidR="00261953" w:rsidRDefault="00261953" w:rsidP="007A1543">
      <w:pPr>
        <w:pStyle w:val="NormalWeb"/>
      </w:pPr>
      <w:r>
        <w:t>Esta pila tecnológica proporciona una solución ligera, estable y fácilmente escalable para la primera versión de la aplicación, permitiendo incorporar nuevas funcionalidades sin cambios significativos en la arquitectura base.</w:t>
      </w:r>
    </w:p>
    <w:p w14:paraId="5302D762" w14:textId="5E2F4CDB" w:rsidR="007A1543" w:rsidRDefault="007A1543" w:rsidP="007A1543">
      <w:pPr>
        <w:spacing w:after="0" w:line="240" w:lineRule="auto"/>
        <w:jc w:val="left"/>
      </w:pPr>
      <w:r>
        <w:br w:type="page"/>
      </w:r>
    </w:p>
    <w:p w14:paraId="26479F73" w14:textId="6694602E" w:rsidR="007A1543" w:rsidRPr="007A1543" w:rsidRDefault="007A1543" w:rsidP="007A1543">
      <w:pPr>
        <w:spacing w:after="0" w:line="240" w:lineRule="auto"/>
        <w:jc w:val="left"/>
        <w:rPr>
          <w:rFonts w:asciiTheme="majorHAnsi" w:hAnsiTheme="majorHAnsi"/>
          <w:b/>
          <w:bCs/>
          <w:sz w:val="96"/>
          <w:szCs w:val="96"/>
        </w:rPr>
      </w:pPr>
      <w:proofErr w:type="spellStart"/>
      <w:r w:rsidRPr="00261953">
        <w:rPr>
          <w:b/>
          <w:bCs/>
          <w:sz w:val="96"/>
          <w:szCs w:val="96"/>
        </w:rPr>
        <w:lastRenderedPageBreak/>
        <w:t>Prompt</w:t>
      </w:r>
      <w:proofErr w:type="spellEnd"/>
      <w:r w:rsidRPr="00261953">
        <w:rPr>
          <w:b/>
          <w:bCs/>
          <w:sz w:val="96"/>
          <w:szCs w:val="96"/>
        </w:rPr>
        <w:t xml:space="preserve"> </w:t>
      </w:r>
      <w:r>
        <w:rPr>
          <w:b/>
          <w:bCs/>
          <w:sz w:val="96"/>
          <w:szCs w:val="96"/>
        </w:rPr>
        <w:t>3</w:t>
      </w:r>
    </w:p>
    <w:p w14:paraId="210E8765" w14:textId="4B8E1EFD" w:rsidR="007A1543" w:rsidRDefault="007A1543" w:rsidP="007A1543">
      <w:pPr>
        <w:pStyle w:val="Ttulo1"/>
        <w:jc w:val="left"/>
      </w:pPr>
      <w:r>
        <w:t>Ciclo de Vida de Desarrollo y Despliegue (CI/CD)</w:t>
      </w:r>
    </w:p>
    <w:p w14:paraId="456CF865" w14:textId="77777777" w:rsidR="007A1543" w:rsidRDefault="007A1543" w:rsidP="007A1543">
      <w:pPr>
        <w:pStyle w:val="NormalWeb"/>
      </w:pPr>
      <w:r>
        <w:t>La aplicación seguirá un ciclo de vida de desarrollo basado en integración continua y despliegue continuo (CI/CD), con el objetivo de garantizar calidad, trazabilidad y rapidez en la entrega de nuevas funcionalidades.</w:t>
      </w:r>
    </w:p>
    <w:p w14:paraId="008225FE" w14:textId="77777777" w:rsidR="007A1543" w:rsidRDefault="007A1543" w:rsidP="007A1543">
      <w:pPr>
        <w:jc w:val="left"/>
      </w:pPr>
      <w:r>
        <w:pict w14:anchorId="524DA065">
          <v:rect id="_x0000_i1057" style="width:0;height:1.5pt" o:hrstd="t" o:hr="t" fillcolor="#a0a0a0" stroked="f"/>
        </w:pict>
      </w:r>
    </w:p>
    <w:p w14:paraId="1BF838F3" w14:textId="77777777" w:rsidR="007A1543" w:rsidRDefault="007A1543" w:rsidP="007A1543">
      <w:pPr>
        <w:pStyle w:val="Ttulo1"/>
        <w:jc w:val="left"/>
      </w:pPr>
      <w:r>
        <w:t>4.9.1 Flujo General</w:t>
      </w:r>
    </w:p>
    <w:p w14:paraId="1CAD742F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Desarrollo</w:t>
      </w:r>
    </w:p>
    <w:p w14:paraId="454EED01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│</w:t>
      </w:r>
    </w:p>
    <w:p w14:paraId="7FE70ADA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▼</w:t>
      </w:r>
    </w:p>
    <w:p w14:paraId="5D983A4A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Git</w:t>
      </w:r>
    </w:p>
    <w:p w14:paraId="340114B5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│</w:t>
      </w:r>
    </w:p>
    <w:p w14:paraId="288425D8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▼</w:t>
      </w:r>
    </w:p>
    <w:p w14:paraId="70AC8AE2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Pull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Request</w:t>
      </w:r>
      <w:proofErr w:type="spellEnd"/>
    </w:p>
    <w:p w14:paraId="265901E1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│</w:t>
      </w:r>
    </w:p>
    <w:p w14:paraId="3FA9DF4B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▼</w:t>
      </w:r>
    </w:p>
    <w:p w14:paraId="72E80FD1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Validaciones Automáticas</w:t>
      </w:r>
    </w:p>
    <w:p w14:paraId="4BB3C162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│</w:t>
      </w:r>
    </w:p>
    <w:p w14:paraId="4A0E9B33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 Análisis estático</w:t>
      </w:r>
    </w:p>
    <w:p w14:paraId="2D64E21F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 Formateo de código</w:t>
      </w:r>
    </w:p>
    <w:p w14:paraId="12439D00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 </w:t>
      </w:r>
      <w:proofErr w:type="spellStart"/>
      <w:r>
        <w:rPr>
          <w:rStyle w:val="CdigoHTML"/>
        </w:rPr>
        <w:t>Tests</w:t>
      </w:r>
      <w:proofErr w:type="spellEnd"/>
      <w:r>
        <w:rPr>
          <w:rStyle w:val="CdigoHTML"/>
        </w:rPr>
        <w:t xml:space="preserve"> unitarios</w:t>
      </w:r>
    </w:p>
    <w:p w14:paraId="46EAC564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 </w:t>
      </w:r>
      <w:proofErr w:type="spellStart"/>
      <w:r>
        <w:rPr>
          <w:rStyle w:val="CdigoHTML"/>
        </w:rPr>
        <w:t>Tests</w:t>
      </w:r>
      <w:proofErr w:type="spellEnd"/>
      <w:r>
        <w:rPr>
          <w:rStyle w:val="CdigoHTML"/>
        </w:rPr>
        <w:t xml:space="preserve"> de integración</w:t>
      </w:r>
    </w:p>
    <w:p w14:paraId="37A3769A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│</w:t>
      </w:r>
    </w:p>
    <w:p w14:paraId="1509D3A8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▼</w:t>
      </w:r>
    </w:p>
    <w:p w14:paraId="3509821D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Merge</w:t>
      </w:r>
      <w:proofErr w:type="spellEnd"/>
      <w:r>
        <w:rPr>
          <w:rStyle w:val="CdigoHTML"/>
        </w:rPr>
        <w:t xml:space="preserve"> a rama principal</w:t>
      </w:r>
    </w:p>
    <w:p w14:paraId="48D16136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│</w:t>
      </w:r>
    </w:p>
    <w:p w14:paraId="238B23D2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▼</w:t>
      </w:r>
    </w:p>
    <w:p w14:paraId="2BE9E28B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Build</w:t>
      </w:r>
      <w:proofErr w:type="spellEnd"/>
    </w:p>
    <w:p w14:paraId="46A4AB43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│</w:t>
      </w:r>
    </w:p>
    <w:p w14:paraId="364B0F18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▼</w:t>
      </w:r>
    </w:p>
    <w:p w14:paraId="788ED8D1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Empaquetado</w:t>
      </w:r>
    </w:p>
    <w:p w14:paraId="1B20C69C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│</w:t>
      </w:r>
    </w:p>
    <w:p w14:paraId="53700BBD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▼</w:t>
      </w:r>
    </w:p>
    <w:p w14:paraId="0C7F2CED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Despliegue Automático</w:t>
      </w:r>
    </w:p>
    <w:p w14:paraId="05EB3CB8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│</w:t>
      </w:r>
    </w:p>
    <w:p w14:paraId="2C85104C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▼</w:t>
      </w:r>
    </w:p>
    <w:p w14:paraId="07CF08F5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Entorno de Producción</w:t>
      </w:r>
    </w:p>
    <w:p w14:paraId="2C974E36" w14:textId="77777777" w:rsidR="007A1543" w:rsidRDefault="007A1543" w:rsidP="007A1543">
      <w:pPr>
        <w:jc w:val="left"/>
      </w:pPr>
      <w:r>
        <w:pict w14:anchorId="070F1DA8">
          <v:rect id="_x0000_i1058" style="width:0;height:1.5pt" o:hrstd="t" o:hr="t" fillcolor="#a0a0a0" stroked="f"/>
        </w:pict>
      </w:r>
    </w:p>
    <w:p w14:paraId="43A031BA" w14:textId="77777777" w:rsidR="007A1543" w:rsidRDefault="007A1543" w:rsidP="007A1543">
      <w:pPr>
        <w:pStyle w:val="Ttulo1"/>
        <w:jc w:val="left"/>
      </w:pPr>
      <w:r>
        <w:t>4.9.2 Gestión del Código Fuente</w:t>
      </w:r>
    </w:p>
    <w:p w14:paraId="73A08AAD" w14:textId="77777777" w:rsidR="007A1543" w:rsidRDefault="007A1543" w:rsidP="007A1543">
      <w:pPr>
        <w:pStyle w:val="Ttulo2"/>
        <w:jc w:val="left"/>
      </w:pPr>
      <w:r>
        <w:t>Git</w:t>
      </w:r>
    </w:p>
    <w:p w14:paraId="70F51471" w14:textId="77777777" w:rsidR="007A1543" w:rsidRDefault="007A1543" w:rsidP="007A1543">
      <w:pPr>
        <w:pStyle w:val="NormalWeb"/>
      </w:pPr>
      <w:r>
        <w:t>Se utilizará Git como sistema de control de versiones.</w:t>
      </w:r>
    </w:p>
    <w:p w14:paraId="051E2E29" w14:textId="77777777" w:rsidR="007A1543" w:rsidRDefault="007A1543" w:rsidP="007A1543">
      <w:pPr>
        <w:pStyle w:val="Ttulo3"/>
        <w:jc w:val="left"/>
      </w:pPr>
      <w:r>
        <w:lastRenderedPageBreak/>
        <w:t>Objetivos</w:t>
      </w:r>
    </w:p>
    <w:p w14:paraId="71DD9F27" w14:textId="77777777" w:rsidR="007A1543" w:rsidRDefault="007A1543" w:rsidP="007A1543">
      <w:pPr>
        <w:pStyle w:val="NormalWeb"/>
        <w:numPr>
          <w:ilvl w:val="0"/>
          <w:numId w:val="36"/>
        </w:numPr>
      </w:pPr>
      <w:r>
        <w:t>Control de cambios.</w:t>
      </w:r>
    </w:p>
    <w:p w14:paraId="5E2F8737" w14:textId="77777777" w:rsidR="007A1543" w:rsidRDefault="007A1543" w:rsidP="007A1543">
      <w:pPr>
        <w:pStyle w:val="NormalWeb"/>
        <w:numPr>
          <w:ilvl w:val="0"/>
          <w:numId w:val="36"/>
        </w:numPr>
      </w:pPr>
      <w:r>
        <w:t>Trazabilidad completa.</w:t>
      </w:r>
    </w:p>
    <w:p w14:paraId="6063201F" w14:textId="77777777" w:rsidR="007A1543" w:rsidRDefault="007A1543" w:rsidP="007A1543">
      <w:pPr>
        <w:pStyle w:val="NormalWeb"/>
        <w:numPr>
          <w:ilvl w:val="0"/>
          <w:numId w:val="36"/>
        </w:numPr>
      </w:pPr>
      <w:r>
        <w:t>Trabajo colaborativo.</w:t>
      </w:r>
    </w:p>
    <w:p w14:paraId="55D4289E" w14:textId="77777777" w:rsidR="007A1543" w:rsidRDefault="007A1543" w:rsidP="007A1543">
      <w:pPr>
        <w:pStyle w:val="NormalWeb"/>
        <w:numPr>
          <w:ilvl w:val="0"/>
          <w:numId w:val="36"/>
        </w:numPr>
      </w:pPr>
      <w:r>
        <w:t>Recuperación de versiones anteriores.</w:t>
      </w:r>
    </w:p>
    <w:p w14:paraId="472709B1" w14:textId="77777777" w:rsidR="007A1543" w:rsidRDefault="007A1543" w:rsidP="007A1543">
      <w:pPr>
        <w:jc w:val="left"/>
      </w:pPr>
      <w:r>
        <w:pict w14:anchorId="69F17D23">
          <v:rect id="_x0000_i1059" style="width:0;height:1.5pt" o:hrstd="t" o:hr="t" fillcolor="#a0a0a0" stroked="f"/>
        </w:pict>
      </w:r>
    </w:p>
    <w:p w14:paraId="3FABB267" w14:textId="77777777" w:rsidR="007A1543" w:rsidRDefault="007A1543" w:rsidP="007A1543">
      <w:pPr>
        <w:pStyle w:val="Ttulo2"/>
        <w:jc w:val="left"/>
      </w:pPr>
      <w:r>
        <w:t>GitHub</w:t>
      </w:r>
    </w:p>
    <w:p w14:paraId="38E7F0DC" w14:textId="77777777" w:rsidR="007A1543" w:rsidRDefault="007A1543" w:rsidP="007A1543">
      <w:pPr>
        <w:pStyle w:val="NormalWeb"/>
      </w:pPr>
      <w:r>
        <w:t>Repositorio central del proyecto.</w:t>
      </w:r>
    </w:p>
    <w:p w14:paraId="351000CA" w14:textId="77777777" w:rsidR="007A1543" w:rsidRDefault="007A1543" w:rsidP="007A1543">
      <w:pPr>
        <w:pStyle w:val="Ttulo3"/>
        <w:jc w:val="left"/>
      </w:pPr>
      <w:r>
        <w:t>Funcionalidades</w:t>
      </w:r>
    </w:p>
    <w:p w14:paraId="41FB0931" w14:textId="77777777" w:rsidR="007A1543" w:rsidRDefault="007A1543" w:rsidP="007A1543">
      <w:pPr>
        <w:pStyle w:val="NormalWeb"/>
        <w:numPr>
          <w:ilvl w:val="0"/>
          <w:numId w:val="37"/>
        </w:numPr>
      </w:pPr>
      <w:r>
        <w:t>Almacenamiento del código.</w:t>
      </w:r>
    </w:p>
    <w:p w14:paraId="569C8566" w14:textId="77777777" w:rsidR="007A1543" w:rsidRDefault="007A1543" w:rsidP="007A1543">
      <w:pPr>
        <w:pStyle w:val="NormalWeb"/>
        <w:numPr>
          <w:ilvl w:val="0"/>
          <w:numId w:val="37"/>
        </w:numPr>
      </w:pPr>
      <w:r>
        <w:t>Gestión de ramas.</w:t>
      </w:r>
    </w:p>
    <w:p w14:paraId="4DB689C6" w14:textId="77777777" w:rsidR="007A1543" w:rsidRDefault="007A1543" w:rsidP="007A1543">
      <w:pPr>
        <w:pStyle w:val="NormalWeb"/>
        <w:numPr>
          <w:ilvl w:val="0"/>
          <w:numId w:val="37"/>
        </w:numPr>
      </w:pP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14:paraId="6ED04419" w14:textId="77777777" w:rsidR="007A1543" w:rsidRDefault="007A1543" w:rsidP="007A1543">
      <w:pPr>
        <w:pStyle w:val="NormalWeb"/>
        <w:numPr>
          <w:ilvl w:val="0"/>
          <w:numId w:val="37"/>
        </w:numPr>
      </w:pPr>
      <w:r>
        <w:t>Seguimiento de incidencias.</w:t>
      </w:r>
    </w:p>
    <w:p w14:paraId="46D164C0" w14:textId="77777777" w:rsidR="007A1543" w:rsidRDefault="007A1543" w:rsidP="007A1543">
      <w:pPr>
        <w:pStyle w:val="NormalWeb"/>
        <w:numPr>
          <w:ilvl w:val="0"/>
          <w:numId w:val="37"/>
        </w:numPr>
      </w:pPr>
      <w:r>
        <w:t>Automatización de pipelines CI/CD.</w:t>
      </w:r>
    </w:p>
    <w:p w14:paraId="6A12E25A" w14:textId="77777777" w:rsidR="007A1543" w:rsidRDefault="007A1543" w:rsidP="007A1543">
      <w:pPr>
        <w:pStyle w:val="NormalWeb"/>
        <w:numPr>
          <w:ilvl w:val="0"/>
          <w:numId w:val="37"/>
        </w:numPr>
      </w:pPr>
      <w:r>
        <w:t>Gestión de versiones.</w:t>
      </w:r>
    </w:p>
    <w:p w14:paraId="71829745" w14:textId="77777777" w:rsidR="007A1543" w:rsidRDefault="007A1543" w:rsidP="007A1543">
      <w:pPr>
        <w:jc w:val="left"/>
      </w:pPr>
      <w:r>
        <w:pict w14:anchorId="705A9003">
          <v:rect id="_x0000_i1060" style="width:0;height:1.5pt" o:hrstd="t" o:hr="t" fillcolor="#a0a0a0" stroked="f"/>
        </w:pict>
      </w:r>
    </w:p>
    <w:p w14:paraId="39F22695" w14:textId="77777777" w:rsidR="007A1543" w:rsidRDefault="007A1543" w:rsidP="007A1543">
      <w:pPr>
        <w:pStyle w:val="Ttulo1"/>
        <w:jc w:val="left"/>
      </w:pPr>
      <w:r>
        <w:t>4.9.3 Estrategia de Ramas</w:t>
      </w:r>
    </w:p>
    <w:p w14:paraId="19BEE6FE" w14:textId="77777777" w:rsidR="007A1543" w:rsidRDefault="007A1543" w:rsidP="007A1543">
      <w:pPr>
        <w:pStyle w:val="NormalWeb"/>
      </w:pPr>
      <w:r>
        <w:t xml:space="preserve">Se propone una estrategia simplificada inspirada en </w:t>
      </w:r>
      <w:proofErr w:type="spellStart"/>
      <w:r>
        <w:t>GitFlow</w:t>
      </w:r>
      <w:proofErr w:type="spellEnd"/>
      <w:r>
        <w:t>.</w:t>
      </w:r>
    </w:p>
    <w:p w14:paraId="4BB04EFA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main</w:t>
      </w:r>
      <w:proofErr w:type="spellEnd"/>
    </w:p>
    <w:p w14:paraId="45D2A935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│</w:t>
      </w:r>
    </w:p>
    <w:p w14:paraId="3DB22EAB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├── </w:t>
      </w:r>
      <w:proofErr w:type="spellStart"/>
      <w:r>
        <w:rPr>
          <w:rStyle w:val="CdigoHTML"/>
        </w:rPr>
        <w:t>feature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question-management</w:t>
      </w:r>
      <w:proofErr w:type="spellEnd"/>
    </w:p>
    <w:p w14:paraId="77B53CD8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├── </w:t>
      </w:r>
      <w:proofErr w:type="spellStart"/>
      <w:r>
        <w:rPr>
          <w:rStyle w:val="CdigoHTML"/>
        </w:rPr>
        <w:t>feature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exam-engine</w:t>
      </w:r>
      <w:proofErr w:type="spellEnd"/>
    </w:p>
    <w:p w14:paraId="7EEC2BCB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├── </w:t>
      </w:r>
      <w:proofErr w:type="spellStart"/>
      <w:r>
        <w:rPr>
          <w:rStyle w:val="CdigoHTML"/>
        </w:rPr>
        <w:t>feature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results</w:t>
      </w:r>
      <w:proofErr w:type="spellEnd"/>
      <w:r>
        <w:rPr>
          <w:rStyle w:val="CdigoHTML"/>
        </w:rPr>
        <w:t>-module</w:t>
      </w:r>
    </w:p>
    <w:p w14:paraId="4558F85E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└── </w:t>
      </w:r>
      <w:proofErr w:type="spellStart"/>
      <w:r>
        <w:rPr>
          <w:rStyle w:val="CdigoHTML"/>
        </w:rPr>
        <w:t>feature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user-statistics</w:t>
      </w:r>
      <w:proofErr w:type="spellEnd"/>
    </w:p>
    <w:p w14:paraId="013CFE1A" w14:textId="77777777" w:rsidR="007A1543" w:rsidRDefault="007A1543" w:rsidP="007A1543">
      <w:pPr>
        <w:pStyle w:val="Ttulo3"/>
        <w:jc w:val="left"/>
      </w:pPr>
      <w:r>
        <w:t xml:space="preserve">Rama </w:t>
      </w:r>
      <w:proofErr w:type="spellStart"/>
      <w:r>
        <w:t>Main</w:t>
      </w:r>
      <w:proofErr w:type="spellEnd"/>
    </w:p>
    <w:p w14:paraId="1BECD7A8" w14:textId="77777777" w:rsidR="007A1543" w:rsidRDefault="007A1543" w:rsidP="007A1543">
      <w:pPr>
        <w:pStyle w:val="NormalWeb"/>
      </w:pPr>
      <w:r>
        <w:t>Contendrá únicamente código estable y desplegable.</w:t>
      </w:r>
    </w:p>
    <w:p w14:paraId="681A01F3" w14:textId="77777777" w:rsidR="007A1543" w:rsidRDefault="007A1543" w:rsidP="007A1543">
      <w:pPr>
        <w:pStyle w:val="Ttulo3"/>
        <w:jc w:val="left"/>
      </w:pPr>
      <w:r>
        <w:t xml:space="preserve">Ramas </w:t>
      </w:r>
      <w:proofErr w:type="spellStart"/>
      <w:r>
        <w:t>Feature</w:t>
      </w:r>
      <w:proofErr w:type="spellEnd"/>
    </w:p>
    <w:p w14:paraId="48C9BC47" w14:textId="77777777" w:rsidR="007A1543" w:rsidRDefault="007A1543" w:rsidP="007A1543">
      <w:pPr>
        <w:pStyle w:val="NormalWeb"/>
      </w:pPr>
      <w:r>
        <w:t>Cada funcionalidad se desarrollará en una rama independiente.</w:t>
      </w:r>
    </w:p>
    <w:p w14:paraId="7E48CEA6" w14:textId="77777777" w:rsidR="007A1543" w:rsidRDefault="007A1543" w:rsidP="007A1543">
      <w:pPr>
        <w:pStyle w:val="NormalWeb"/>
      </w:pPr>
      <w:r>
        <w:t>Ejemplos:</w:t>
      </w:r>
    </w:p>
    <w:p w14:paraId="4A2CB4DC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feature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exam-generation</w:t>
      </w:r>
      <w:proofErr w:type="spellEnd"/>
    </w:p>
    <w:p w14:paraId="30232DD2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feature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grading-service</w:t>
      </w:r>
      <w:proofErr w:type="spellEnd"/>
    </w:p>
    <w:p w14:paraId="50A19938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feature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question-import</w:t>
      </w:r>
      <w:proofErr w:type="spellEnd"/>
    </w:p>
    <w:p w14:paraId="627FE191" w14:textId="77777777" w:rsidR="007A1543" w:rsidRDefault="007A1543" w:rsidP="007A1543">
      <w:pPr>
        <w:jc w:val="left"/>
      </w:pPr>
      <w:r>
        <w:lastRenderedPageBreak/>
        <w:pict w14:anchorId="5D53BD4C">
          <v:rect id="_x0000_i1061" style="width:0;height:1.5pt" o:hrstd="t" o:hr="t" fillcolor="#a0a0a0" stroked="f"/>
        </w:pict>
      </w:r>
    </w:p>
    <w:p w14:paraId="5EFD6AEA" w14:textId="77777777" w:rsidR="007A1543" w:rsidRDefault="007A1543" w:rsidP="007A1543">
      <w:pPr>
        <w:pStyle w:val="Ttulo1"/>
        <w:jc w:val="left"/>
      </w:pPr>
      <w:r>
        <w:t>4.9.4 Integración Continua (CI)</w:t>
      </w:r>
    </w:p>
    <w:p w14:paraId="3AFB7AC9" w14:textId="77777777" w:rsidR="007A1543" w:rsidRDefault="007A1543" w:rsidP="007A1543">
      <w:pPr>
        <w:pStyle w:val="NormalWeb"/>
      </w:pPr>
      <w:r>
        <w:t xml:space="preserve">La integración continua se ejecutará automáticamente tras cada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o </w:t>
      </w:r>
      <w:proofErr w:type="spellStart"/>
      <w:r>
        <w:t>commit</w:t>
      </w:r>
      <w:proofErr w:type="spellEnd"/>
      <w:r>
        <w:t>.</w:t>
      </w:r>
    </w:p>
    <w:p w14:paraId="5CA23A73" w14:textId="77777777" w:rsidR="007A1543" w:rsidRDefault="007A1543" w:rsidP="007A1543">
      <w:pPr>
        <w:pStyle w:val="Ttulo2"/>
        <w:jc w:val="left"/>
      </w:pPr>
      <w:r>
        <w:t>Herramienta</w:t>
      </w:r>
    </w:p>
    <w:p w14:paraId="56A927EA" w14:textId="77777777" w:rsidR="007A1543" w:rsidRDefault="007A1543" w:rsidP="007A1543">
      <w:pPr>
        <w:pStyle w:val="NormalWeb"/>
      </w:pPr>
      <w:r>
        <w:t xml:space="preserve">GitHub </w:t>
      </w:r>
      <w:proofErr w:type="spellStart"/>
      <w:r>
        <w:t>Actions</w:t>
      </w:r>
      <w:proofErr w:type="spellEnd"/>
      <w:r>
        <w:t>.</w:t>
      </w:r>
    </w:p>
    <w:p w14:paraId="326D298E" w14:textId="77777777" w:rsidR="007A1543" w:rsidRDefault="007A1543" w:rsidP="007A1543">
      <w:pPr>
        <w:pStyle w:val="Ttulo3"/>
        <w:jc w:val="left"/>
      </w:pPr>
      <w:r>
        <w:t>Objetivos</w:t>
      </w:r>
    </w:p>
    <w:p w14:paraId="20DFF57E" w14:textId="77777777" w:rsidR="007A1543" w:rsidRDefault="007A1543" w:rsidP="007A1543">
      <w:pPr>
        <w:pStyle w:val="NormalWeb"/>
        <w:numPr>
          <w:ilvl w:val="0"/>
          <w:numId w:val="38"/>
        </w:numPr>
      </w:pPr>
      <w:r>
        <w:t>Detectar errores tempranamente.</w:t>
      </w:r>
    </w:p>
    <w:p w14:paraId="4AD9B27F" w14:textId="77777777" w:rsidR="007A1543" w:rsidRDefault="007A1543" w:rsidP="007A1543">
      <w:pPr>
        <w:pStyle w:val="NormalWeb"/>
        <w:numPr>
          <w:ilvl w:val="0"/>
          <w:numId w:val="38"/>
        </w:numPr>
      </w:pPr>
      <w:r>
        <w:t>Garantizar calidad mínima.</w:t>
      </w:r>
    </w:p>
    <w:p w14:paraId="1CA1962B" w14:textId="77777777" w:rsidR="007A1543" w:rsidRDefault="007A1543" w:rsidP="007A1543">
      <w:pPr>
        <w:pStyle w:val="NormalWeb"/>
        <w:numPr>
          <w:ilvl w:val="0"/>
          <w:numId w:val="38"/>
        </w:numPr>
      </w:pPr>
      <w:r>
        <w:t>Evitar regresiones.</w:t>
      </w:r>
    </w:p>
    <w:p w14:paraId="7E0AB5E6" w14:textId="77777777" w:rsidR="007A1543" w:rsidRDefault="007A1543" w:rsidP="007A1543">
      <w:pPr>
        <w:jc w:val="left"/>
      </w:pPr>
      <w:r>
        <w:pict w14:anchorId="7091F056">
          <v:rect id="_x0000_i1062" style="width:0;height:1.5pt" o:hrstd="t" o:hr="t" fillcolor="#a0a0a0" stroked="f"/>
        </w:pict>
      </w:r>
    </w:p>
    <w:p w14:paraId="7BF1474A" w14:textId="77777777" w:rsidR="007A1543" w:rsidRDefault="007A1543" w:rsidP="007A1543">
      <w:pPr>
        <w:pStyle w:val="Ttulo2"/>
        <w:jc w:val="left"/>
      </w:pPr>
      <w:r>
        <w:t>Pipeline CI</w:t>
      </w:r>
    </w:p>
    <w:p w14:paraId="7248E322" w14:textId="77777777" w:rsidR="007A1543" w:rsidRDefault="007A1543" w:rsidP="007A1543">
      <w:pPr>
        <w:pStyle w:val="Ttulo3"/>
        <w:jc w:val="left"/>
      </w:pPr>
      <w:r>
        <w:t xml:space="preserve">Paso 1: </w:t>
      </w:r>
      <w:proofErr w:type="spellStart"/>
      <w:r>
        <w:t>Checkout</w:t>
      </w:r>
      <w:proofErr w:type="spellEnd"/>
    </w:p>
    <w:p w14:paraId="713E75ED" w14:textId="77777777" w:rsidR="007A1543" w:rsidRDefault="007A1543" w:rsidP="007A1543">
      <w:pPr>
        <w:pStyle w:val="NormalWeb"/>
      </w:pPr>
      <w:r>
        <w:t>Obtención del código fuente.</w:t>
      </w:r>
    </w:p>
    <w:p w14:paraId="043EF891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uses: </w:t>
      </w:r>
      <w:proofErr w:type="spellStart"/>
      <w:r>
        <w:rPr>
          <w:rStyle w:val="CdigoHTML"/>
        </w:rPr>
        <w:t>actions</w:t>
      </w:r>
      <w:proofErr w:type="spellEnd"/>
      <w:r>
        <w:rPr>
          <w:rStyle w:val="CdigoHTML"/>
        </w:rPr>
        <w:t>/checkout@v4</w:t>
      </w:r>
    </w:p>
    <w:p w14:paraId="7ED282B4" w14:textId="77777777" w:rsidR="007A1543" w:rsidRDefault="007A1543" w:rsidP="007A1543">
      <w:pPr>
        <w:jc w:val="left"/>
      </w:pPr>
      <w:r>
        <w:pict w14:anchorId="29BE0A61">
          <v:rect id="_x0000_i1063" style="width:0;height:1.5pt" o:hrstd="t" o:hr="t" fillcolor="#a0a0a0" stroked="f"/>
        </w:pict>
      </w:r>
    </w:p>
    <w:p w14:paraId="6CED1DC9" w14:textId="77777777" w:rsidR="007A1543" w:rsidRDefault="007A1543" w:rsidP="007A1543">
      <w:pPr>
        <w:pStyle w:val="Ttulo3"/>
        <w:jc w:val="left"/>
      </w:pPr>
      <w:r>
        <w:t>Paso 2: Configuración de Python</w:t>
      </w:r>
    </w:p>
    <w:p w14:paraId="5F9CA586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uses: </w:t>
      </w:r>
      <w:proofErr w:type="spellStart"/>
      <w:r>
        <w:rPr>
          <w:rStyle w:val="CdigoHTML"/>
        </w:rPr>
        <w:t>actions</w:t>
      </w:r>
      <w:proofErr w:type="spellEnd"/>
      <w:r>
        <w:rPr>
          <w:rStyle w:val="CdigoHTML"/>
        </w:rPr>
        <w:t>/setup-python@v5</w:t>
      </w:r>
    </w:p>
    <w:p w14:paraId="1786E91D" w14:textId="77777777" w:rsidR="007A1543" w:rsidRDefault="007A1543" w:rsidP="007A1543">
      <w:pPr>
        <w:pStyle w:val="NormalWeb"/>
      </w:pPr>
      <w:r>
        <w:t>Versión recomendada:</w:t>
      </w:r>
    </w:p>
    <w:p w14:paraId="2DA9B270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Python 3.12</w:t>
      </w:r>
    </w:p>
    <w:p w14:paraId="622F2F4D" w14:textId="77777777" w:rsidR="007A1543" w:rsidRDefault="007A1543" w:rsidP="007A1543">
      <w:pPr>
        <w:jc w:val="left"/>
      </w:pPr>
      <w:r>
        <w:pict w14:anchorId="7AA0FDE2">
          <v:rect id="_x0000_i1064" style="width:0;height:1.5pt" o:hrstd="t" o:hr="t" fillcolor="#a0a0a0" stroked="f"/>
        </w:pict>
      </w:r>
    </w:p>
    <w:p w14:paraId="47369B27" w14:textId="77777777" w:rsidR="007A1543" w:rsidRDefault="007A1543" w:rsidP="007A1543">
      <w:pPr>
        <w:pStyle w:val="Ttulo3"/>
        <w:jc w:val="left"/>
      </w:pPr>
      <w:r>
        <w:t>Paso 3: Instalación de Dependencias</w:t>
      </w:r>
    </w:p>
    <w:p w14:paraId="14EAFC84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pip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-r requirements.txt</w:t>
      </w:r>
    </w:p>
    <w:p w14:paraId="15E60329" w14:textId="77777777" w:rsidR="007A1543" w:rsidRDefault="007A1543" w:rsidP="007A1543">
      <w:pPr>
        <w:jc w:val="left"/>
      </w:pPr>
      <w:r>
        <w:pict w14:anchorId="0D38AE5B">
          <v:rect id="_x0000_i1065" style="width:0;height:1.5pt" o:hrstd="t" o:hr="t" fillcolor="#a0a0a0" stroked="f"/>
        </w:pict>
      </w:r>
    </w:p>
    <w:p w14:paraId="34140001" w14:textId="77777777" w:rsidR="007A1543" w:rsidRDefault="007A1543" w:rsidP="007A1543">
      <w:pPr>
        <w:pStyle w:val="Ttulo3"/>
        <w:jc w:val="left"/>
      </w:pPr>
      <w:r>
        <w:t>Paso 4: Validación de Sintaxis</w:t>
      </w:r>
    </w:p>
    <w:p w14:paraId="7E510478" w14:textId="77777777" w:rsidR="007A1543" w:rsidRDefault="007A1543" w:rsidP="007A1543">
      <w:pPr>
        <w:pStyle w:val="NormalWeb"/>
      </w:pPr>
      <w:r>
        <w:t>Herramienta:</w:t>
      </w:r>
    </w:p>
    <w:p w14:paraId="05257532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Flake8</w:t>
      </w:r>
    </w:p>
    <w:p w14:paraId="090DAD8C" w14:textId="77777777" w:rsidR="007A1543" w:rsidRDefault="007A1543" w:rsidP="007A1543">
      <w:pPr>
        <w:pStyle w:val="NormalWeb"/>
      </w:pPr>
      <w:r>
        <w:lastRenderedPageBreak/>
        <w:t>Objetivo:</w:t>
      </w:r>
    </w:p>
    <w:p w14:paraId="6CC7980B" w14:textId="77777777" w:rsidR="007A1543" w:rsidRDefault="007A1543" w:rsidP="007A1543">
      <w:pPr>
        <w:pStyle w:val="NormalWeb"/>
        <w:numPr>
          <w:ilvl w:val="0"/>
          <w:numId w:val="39"/>
        </w:numPr>
      </w:pPr>
      <w:r>
        <w:t>Detectar errores de programación.</w:t>
      </w:r>
    </w:p>
    <w:p w14:paraId="4020C313" w14:textId="77777777" w:rsidR="007A1543" w:rsidRDefault="007A1543" w:rsidP="007A1543">
      <w:pPr>
        <w:pStyle w:val="NormalWeb"/>
        <w:numPr>
          <w:ilvl w:val="0"/>
          <w:numId w:val="39"/>
        </w:numPr>
      </w:pPr>
      <w:r>
        <w:t>Aplicar estándares de estilo.</w:t>
      </w:r>
    </w:p>
    <w:p w14:paraId="43E88B17" w14:textId="77777777" w:rsidR="007A1543" w:rsidRDefault="007A1543" w:rsidP="007A1543">
      <w:pPr>
        <w:jc w:val="left"/>
      </w:pPr>
      <w:r>
        <w:pict w14:anchorId="52859839">
          <v:rect id="_x0000_i1066" style="width:0;height:1.5pt" o:hrstd="t" o:hr="t" fillcolor="#a0a0a0" stroked="f"/>
        </w:pict>
      </w:r>
    </w:p>
    <w:p w14:paraId="4B2CCD5E" w14:textId="77777777" w:rsidR="007A1543" w:rsidRDefault="007A1543" w:rsidP="007A1543">
      <w:pPr>
        <w:pStyle w:val="Ttulo3"/>
        <w:jc w:val="left"/>
      </w:pPr>
      <w:r>
        <w:t>Paso 5: Formateo de Código</w:t>
      </w:r>
    </w:p>
    <w:p w14:paraId="10CF6B17" w14:textId="77777777" w:rsidR="007A1543" w:rsidRDefault="007A1543" w:rsidP="007A1543">
      <w:pPr>
        <w:pStyle w:val="NormalWeb"/>
      </w:pPr>
      <w:r>
        <w:t>Herramienta:</w:t>
      </w:r>
    </w:p>
    <w:p w14:paraId="004BFFF7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Black</w:t>
      </w:r>
    </w:p>
    <w:p w14:paraId="7EA75974" w14:textId="77777777" w:rsidR="007A1543" w:rsidRDefault="007A1543" w:rsidP="007A1543">
      <w:pPr>
        <w:pStyle w:val="NormalWeb"/>
      </w:pPr>
      <w:r>
        <w:t>Objetivo:</w:t>
      </w:r>
    </w:p>
    <w:p w14:paraId="751FB638" w14:textId="77777777" w:rsidR="007A1543" w:rsidRDefault="007A1543" w:rsidP="007A1543">
      <w:pPr>
        <w:pStyle w:val="NormalWeb"/>
        <w:numPr>
          <w:ilvl w:val="0"/>
          <w:numId w:val="40"/>
        </w:numPr>
      </w:pPr>
      <w:r>
        <w:t>Mantener un estilo homogéneo.</w:t>
      </w:r>
    </w:p>
    <w:p w14:paraId="5C9E6CF7" w14:textId="77777777" w:rsidR="007A1543" w:rsidRDefault="007A1543" w:rsidP="007A1543">
      <w:pPr>
        <w:pStyle w:val="NormalWeb"/>
        <w:numPr>
          <w:ilvl w:val="0"/>
          <w:numId w:val="40"/>
        </w:numPr>
      </w:pPr>
      <w:r>
        <w:t>Reducir discusiones de formato.</w:t>
      </w:r>
    </w:p>
    <w:p w14:paraId="44C72BDA" w14:textId="77777777" w:rsidR="007A1543" w:rsidRDefault="007A1543" w:rsidP="007A1543">
      <w:pPr>
        <w:jc w:val="left"/>
      </w:pPr>
      <w:r>
        <w:pict w14:anchorId="6A2DA144">
          <v:rect id="_x0000_i1067" style="width:0;height:1.5pt" o:hrstd="t" o:hr="t" fillcolor="#a0a0a0" stroked="f"/>
        </w:pict>
      </w:r>
    </w:p>
    <w:p w14:paraId="27EA2828" w14:textId="77777777" w:rsidR="007A1543" w:rsidRDefault="007A1543" w:rsidP="007A1543">
      <w:pPr>
        <w:pStyle w:val="Ttulo3"/>
        <w:jc w:val="left"/>
      </w:pPr>
      <w:r>
        <w:t>Paso 6: Análisis Estático</w:t>
      </w:r>
    </w:p>
    <w:p w14:paraId="5D1357D4" w14:textId="77777777" w:rsidR="007A1543" w:rsidRDefault="007A1543" w:rsidP="007A1543">
      <w:pPr>
        <w:pStyle w:val="NormalWeb"/>
      </w:pPr>
      <w:r>
        <w:t>Herramienta:</w:t>
      </w:r>
    </w:p>
    <w:p w14:paraId="4A1D3CED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Pylint</w:t>
      </w:r>
      <w:proofErr w:type="spellEnd"/>
    </w:p>
    <w:p w14:paraId="5EB732ED" w14:textId="77777777" w:rsidR="007A1543" w:rsidRDefault="007A1543" w:rsidP="007A1543">
      <w:pPr>
        <w:pStyle w:val="NormalWeb"/>
      </w:pPr>
      <w:r>
        <w:t>Objetivo:</w:t>
      </w:r>
    </w:p>
    <w:p w14:paraId="35299E57" w14:textId="77777777" w:rsidR="007A1543" w:rsidRDefault="007A1543" w:rsidP="007A1543">
      <w:pPr>
        <w:pStyle w:val="NormalWeb"/>
        <w:numPr>
          <w:ilvl w:val="0"/>
          <w:numId w:val="41"/>
        </w:numPr>
      </w:pPr>
      <w:r>
        <w:t>Detectar problemas de diseño.</w:t>
      </w:r>
    </w:p>
    <w:p w14:paraId="18AC4D32" w14:textId="77777777" w:rsidR="007A1543" w:rsidRDefault="007A1543" w:rsidP="007A1543">
      <w:pPr>
        <w:pStyle w:val="NormalWeb"/>
        <w:numPr>
          <w:ilvl w:val="0"/>
          <w:numId w:val="41"/>
        </w:numPr>
      </w:pPr>
      <w:r>
        <w:t>Detectar código duplicado.</w:t>
      </w:r>
    </w:p>
    <w:p w14:paraId="251A259F" w14:textId="77777777" w:rsidR="007A1543" w:rsidRDefault="007A1543" w:rsidP="007A1543">
      <w:pPr>
        <w:pStyle w:val="NormalWeb"/>
        <w:numPr>
          <w:ilvl w:val="0"/>
          <w:numId w:val="41"/>
        </w:numPr>
      </w:pPr>
      <w:r>
        <w:t>Detectar posibles errores.</w:t>
      </w:r>
    </w:p>
    <w:p w14:paraId="77220FE9" w14:textId="77777777" w:rsidR="007A1543" w:rsidRDefault="007A1543" w:rsidP="007A1543">
      <w:pPr>
        <w:jc w:val="left"/>
      </w:pPr>
      <w:r>
        <w:pict w14:anchorId="73909062">
          <v:rect id="_x0000_i1068" style="width:0;height:1.5pt" o:hrstd="t" o:hr="t" fillcolor="#a0a0a0" stroked="f"/>
        </w:pict>
      </w:r>
    </w:p>
    <w:p w14:paraId="70C964F6" w14:textId="77777777" w:rsidR="007A1543" w:rsidRDefault="007A1543" w:rsidP="007A1543">
      <w:pPr>
        <w:pStyle w:val="Ttulo3"/>
        <w:jc w:val="left"/>
      </w:pPr>
      <w:r>
        <w:t>Paso 7: Ejecución de Pruebas</w:t>
      </w:r>
    </w:p>
    <w:p w14:paraId="7933335D" w14:textId="77777777" w:rsidR="007A1543" w:rsidRDefault="007A1543" w:rsidP="007A1543">
      <w:pPr>
        <w:pStyle w:val="NormalWeb"/>
      </w:pPr>
      <w:r>
        <w:t>Herramienta:</w:t>
      </w:r>
    </w:p>
    <w:p w14:paraId="3C467CAF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Pytest</w:t>
      </w:r>
      <w:proofErr w:type="spellEnd"/>
    </w:p>
    <w:p w14:paraId="772A0FD3" w14:textId="77777777" w:rsidR="007A1543" w:rsidRDefault="007A1543" w:rsidP="007A1543">
      <w:pPr>
        <w:pStyle w:val="NormalWeb"/>
      </w:pPr>
      <w:r>
        <w:t>Tipos de pruebas:</w:t>
      </w:r>
    </w:p>
    <w:p w14:paraId="23AE1215" w14:textId="77777777" w:rsidR="007A1543" w:rsidRDefault="007A1543" w:rsidP="007A1543">
      <w:pPr>
        <w:pStyle w:val="NormalWeb"/>
        <w:numPr>
          <w:ilvl w:val="0"/>
          <w:numId w:val="42"/>
        </w:numPr>
      </w:pPr>
      <w:r>
        <w:t>Unitarias.</w:t>
      </w:r>
    </w:p>
    <w:p w14:paraId="67F86FFD" w14:textId="77777777" w:rsidR="007A1543" w:rsidRDefault="007A1543" w:rsidP="007A1543">
      <w:pPr>
        <w:pStyle w:val="NormalWeb"/>
        <w:numPr>
          <w:ilvl w:val="0"/>
          <w:numId w:val="42"/>
        </w:numPr>
      </w:pPr>
      <w:r>
        <w:t>Integración.</w:t>
      </w:r>
    </w:p>
    <w:p w14:paraId="40ED3E3D" w14:textId="77777777" w:rsidR="007A1543" w:rsidRDefault="007A1543" w:rsidP="007A1543">
      <w:pPr>
        <w:pStyle w:val="NormalWeb"/>
        <w:numPr>
          <w:ilvl w:val="0"/>
          <w:numId w:val="42"/>
        </w:numPr>
      </w:pPr>
      <w:r>
        <w:t>Servicios.</w:t>
      </w:r>
    </w:p>
    <w:p w14:paraId="68797144" w14:textId="77777777" w:rsidR="007A1543" w:rsidRDefault="007A1543" w:rsidP="007A1543">
      <w:pPr>
        <w:pStyle w:val="NormalWeb"/>
        <w:numPr>
          <w:ilvl w:val="0"/>
          <w:numId w:val="42"/>
        </w:numPr>
      </w:pPr>
      <w:r>
        <w:t>Repositorios.</w:t>
      </w:r>
    </w:p>
    <w:p w14:paraId="15FB2602" w14:textId="77777777" w:rsidR="007A1543" w:rsidRDefault="007A1543" w:rsidP="007A1543">
      <w:pPr>
        <w:jc w:val="left"/>
      </w:pPr>
      <w:r>
        <w:pict w14:anchorId="0BFFE1E9">
          <v:rect id="_x0000_i1069" style="width:0;height:1.5pt" o:hrstd="t" o:hr="t" fillcolor="#a0a0a0" stroked="f"/>
        </w:pict>
      </w:r>
    </w:p>
    <w:p w14:paraId="5EEDC835" w14:textId="77777777" w:rsidR="007A1543" w:rsidRDefault="007A1543" w:rsidP="007A1543">
      <w:pPr>
        <w:pStyle w:val="Ttulo3"/>
        <w:jc w:val="left"/>
      </w:pPr>
      <w:r>
        <w:lastRenderedPageBreak/>
        <w:t>Paso 8: Generación de Cobertura</w:t>
      </w:r>
    </w:p>
    <w:p w14:paraId="63267CE8" w14:textId="77777777" w:rsidR="007A1543" w:rsidRDefault="007A1543" w:rsidP="007A1543">
      <w:pPr>
        <w:pStyle w:val="NormalWeb"/>
      </w:pPr>
      <w:r>
        <w:t>Herramienta:</w:t>
      </w:r>
    </w:p>
    <w:p w14:paraId="5692C073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pytest-cov</w:t>
      </w:r>
      <w:proofErr w:type="spellEnd"/>
    </w:p>
    <w:p w14:paraId="56EDD265" w14:textId="77777777" w:rsidR="007A1543" w:rsidRDefault="007A1543" w:rsidP="007A1543">
      <w:pPr>
        <w:pStyle w:val="NormalWeb"/>
      </w:pPr>
      <w:r>
        <w:t>Métrica mínima recomendada:</w:t>
      </w:r>
    </w:p>
    <w:p w14:paraId="7CAD45A1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80%</w:t>
      </w:r>
    </w:p>
    <w:p w14:paraId="1E5522A2" w14:textId="77777777" w:rsidR="007A1543" w:rsidRDefault="007A1543" w:rsidP="007A1543">
      <w:pPr>
        <w:jc w:val="left"/>
      </w:pPr>
      <w:r>
        <w:pict w14:anchorId="728A671B">
          <v:rect id="_x0000_i1070" style="width:0;height:1.5pt" o:hrstd="t" o:hr="t" fillcolor="#a0a0a0" stroked="f"/>
        </w:pict>
      </w:r>
    </w:p>
    <w:p w14:paraId="431E5F1E" w14:textId="77777777" w:rsidR="007A1543" w:rsidRDefault="007A1543" w:rsidP="007A1543">
      <w:pPr>
        <w:pStyle w:val="Ttulo1"/>
        <w:jc w:val="left"/>
      </w:pPr>
      <w:r>
        <w:t>4.9.5 Estrategia de Pruebas</w:t>
      </w:r>
    </w:p>
    <w:p w14:paraId="7F33D990" w14:textId="77777777" w:rsidR="007A1543" w:rsidRDefault="007A1543" w:rsidP="007A1543">
      <w:pPr>
        <w:pStyle w:val="Ttulo2"/>
        <w:jc w:val="left"/>
      </w:pPr>
      <w:r>
        <w:t>Pruebas Unitarias</w:t>
      </w:r>
    </w:p>
    <w:p w14:paraId="032E5716" w14:textId="77777777" w:rsidR="007A1543" w:rsidRDefault="007A1543" w:rsidP="007A1543">
      <w:pPr>
        <w:pStyle w:val="NormalWeb"/>
      </w:pPr>
      <w:r>
        <w:t>Validan componentes individuales.</w:t>
      </w:r>
    </w:p>
    <w:p w14:paraId="23CF9E84" w14:textId="77777777" w:rsidR="007A1543" w:rsidRDefault="007A1543" w:rsidP="007A1543">
      <w:pPr>
        <w:pStyle w:val="NormalWeb"/>
      </w:pPr>
      <w:r>
        <w:t>Ejemplos:</w:t>
      </w:r>
    </w:p>
    <w:p w14:paraId="6F00F848" w14:textId="77777777" w:rsidR="007A1543" w:rsidRDefault="007A1543" w:rsidP="007A1543">
      <w:pPr>
        <w:pStyle w:val="NormalWeb"/>
        <w:numPr>
          <w:ilvl w:val="0"/>
          <w:numId w:val="43"/>
        </w:numPr>
      </w:pPr>
      <w:r>
        <w:t>Generación aleatoria de preguntas.</w:t>
      </w:r>
    </w:p>
    <w:p w14:paraId="1341DA32" w14:textId="77777777" w:rsidR="007A1543" w:rsidRDefault="007A1543" w:rsidP="007A1543">
      <w:pPr>
        <w:pStyle w:val="NormalWeb"/>
        <w:numPr>
          <w:ilvl w:val="0"/>
          <w:numId w:val="43"/>
        </w:numPr>
      </w:pPr>
      <w:r>
        <w:t>Cálculo de puntuaciones.</w:t>
      </w:r>
    </w:p>
    <w:p w14:paraId="605C6357" w14:textId="77777777" w:rsidR="007A1543" w:rsidRDefault="007A1543" w:rsidP="007A1543">
      <w:pPr>
        <w:pStyle w:val="NormalWeb"/>
        <w:numPr>
          <w:ilvl w:val="0"/>
          <w:numId w:val="43"/>
        </w:numPr>
      </w:pPr>
      <w:r>
        <w:t>Validaciones de respuestas.</w:t>
      </w:r>
    </w:p>
    <w:p w14:paraId="535BDCC4" w14:textId="77777777" w:rsidR="007A1543" w:rsidRDefault="007A1543" w:rsidP="007A1543">
      <w:pPr>
        <w:jc w:val="left"/>
      </w:pPr>
      <w:r>
        <w:pict w14:anchorId="42A2713E">
          <v:rect id="_x0000_i1071" style="width:0;height:1.5pt" o:hrstd="t" o:hr="t" fillcolor="#a0a0a0" stroked="f"/>
        </w:pict>
      </w:r>
    </w:p>
    <w:p w14:paraId="06313515" w14:textId="77777777" w:rsidR="007A1543" w:rsidRDefault="007A1543" w:rsidP="007A1543">
      <w:pPr>
        <w:pStyle w:val="Ttulo2"/>
        <w:jc w:val="left"/>
      </w:pPr>
      <w:r>
        <w:t>Pruebas de Integración</w:t>
      </w:r>
    </w:p>
    <w:p w14:paraId="28CE0CFE" w14:textId="77777777" w:rsidR="007A1543" w:rsidRDefault="007A1543" w:rsidP="007A1543">
      <w:pPr>
        <w:pStyle w:val="NormalWeb"/>
      </w:pPr>
      <w:r>
        <w:t>Validan la interacción entre módulos.</w:t>
      </w:r>
    </w:p>
    <w:p w14:paraId="03D5461E" w14:textId="77777777" w:rsidR="007A1543" w:rsidRDefault="007A1543" w:rsidP="007A1543">
      <w:pPr>
        <w:pStyle w:val="NormalWeb"/>
      </w:pPr>
      <w:r>
        <w:t>Ejemplos:</w:t>
      </w:r>
    </w:p>
    <w:p w14:paraId="27EF9835" w14:textId="77777777" w:rsidR="007A1543" w:rsidRDefault="007A1543" w:rsidP="007A1543">
      <w:pPr>
        <w:pStyle w:val="NormalWeb"/>
        <w:numPr>
          <w:ilvl w:val="0"/>
          <w:numId w:val="44"/>
        </w:numPr>
      </w:pPr>
      <w:proofErr w:type="spellStart"/>
      <w:r>
        <w:t>Controller</w:t>
      </w:r>
      <w:proofErr w:type="spellEnd"/>
      <w:r>
        <w:t xml:space="preserve"> ↔ </w:t>
      </w:r>
      <w:proofErr w:type="spellStart"/>
      <w:r>
        <w:t>Service</w:t>
      </w:r>
      <w:proofErr w:type="spellEnd"/>
    </w:p>
    <w:p w14:paraId="2DAF02A5" w14:textId="77777777" w:rsidR="007A1543" w:rsidRDefault="007A1543" w:rsidP="007A1543">
      <w:pPr>
        <w:pStyle w:val="NormalWeb"/>
        <w:numPr>
          <w:ilvl w:val="0"/>
          <w:numId w:val="44"/>
        </w:numPr>
      </w:pPr>
      <w:proofErr w:type="spellStart"/>
      <w:r>
        <w:t>Service</w:t>
      </w:r>
      <w:proofErr w:type="spellEnd"/>
      <w:r>
        <w:t xml:space="preserve"> ↔ </w:t>
      </w:r>
      <w:proofErr w:type="spellStart"/>
      <w:r>
        <w:t>Repository</w:t>
      </w:r>
      <w:proofErr w:type="spellEnd"/>
    </w:p>
    <w:p w14:paraId="2E05422B" w14:textId="77777777" w:rsidR="007A1543" w:rsidRDefault="007A1543" w:rsidP="007A1543">
      <w:pPr>
        <w:pStyle w:val="NormalWeb"/>
        <w:numPr>
          <w:ilvl w:val="0"/>
          <w:numId w:val="44"/>
        </w:numPr>
      </w:pPr>
      <w:proofErr w:type="spellStart"/>
      <w:r>
        <w:t>Repository</w:t>
      </w:r>
      <w:proofErr w:type="spellEnd"/>
      <w:r>
        <w:t xml:space="preserve"> ↔ Base de Datos</w:t>
      </w:r>
    </w:p>
    <w:p w14:paraId="1AC83760" w14:textId="77777777" w:rsidR="007A1543" w:rsidRDefault="007A1543" w:rsidP="007A1543">
      <w:pPr>
        <w:jc w:val="left"/>
      </w:pPr>
      <w:r>
        <w:pict w14:anchorId="6CDF29DE">
          <v:rect id="_x0000_i1072" style="width:0;height:1.5pt" o:hrstd="t" o:hr="t" fillcolor="#a0a0a0" stroked="f"/>
        </w:pict>
      </w:r>
    </w:p>
    <w:p w14:paraId="0E0129DB" w14:textId="77777777" w:rsidR="007A1543" w:rsidRDefault="007A1543" w:rsidP="007A1543">
      <w:pPr>
        <w:pStyle w:val="Ttulo2"/>
        <w:jc w:val="left"/>
      </w:pPr>
      <w:r>
        <w:t>Pruebas Funcionales</w:t>
      </w:r>
    </w:p>
    <w:p w14:paraId="5DAF7113" w14:textId="77777777" w:rsidR="007A1543" w:rsidRDefault="007A1543" w:rsidP="007A1543">
      <w:pPr>
        <w:pStyle w:val="NormalWeb"/>
      </w:pPr>
      <w:r>
        <w:t>Validan escenarios completos de negocio.</w:t>
      </w:r>
    </w:p>
    <w:p w14:paraId="2E91E0C9" w14:textId="77777777" w:rsidR="007A1543" w:rsidRDefault="007A1543" w:rsidP="007A1543">
      <w:pPr>
        <w:pStyle w:val="NormalWeb"/>
      </w:pPr>
      <w:r>
        <w:t>Ejemplos:</w:t>
      </w:r>
    </w:p>
    <w:p w14:paraId="2D6954AA" w14:textId="77777777" w:rsidR="007A1543" w:rsidRDefault="007A1543" w:rsidP="007A1543">
      <w:pPr>
        <w:pStyle w:val="Ttulo3"/>
        <w:jc w:val="left"/>
      </w:pPr>
      <w:r>
        <w:t>Caso 1</w:t>
      </w:r>
    </w:p>
    <w:p w14:paraId="3CE1C8D6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Crear examen</w:t>
      </w:r>
    </w:p>
    <w:p w14:paraId="3CE293BB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Responder preguntas</w:t>
      </w:r>
    </w:p>
    <w:p w14:paraId="5B4A4C8A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Finalizar examen</w:t>
      </w:r>
    </w:p>
    <w:p w14:paraId="4C6741A5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Calcular resultado</w:t>
      </w:r>
    </w:p>
    <w:p w14:paraId="304E25EB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Mostrar puntuación</w:t>
      </w:r>
    </w:p>
    <w:p w14:paraId="41116D15" w14:textId="77777777" w:rsidR="007A1543" w:rsidRDefault="007A1543" w:rsidP="007A1543">
      <w:pPr>
        <w:pStyle w:val="Ttulo3"/>
        <w:jc w:val="left"/>
      </w:pPr>
      <w:r>
        <w:t>Caso 2</w:t>
      </w:r>
    </w:p>
    <w:p w14:paraId="549287C2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Salir de una sesión</w:t>
      </w:r>
    </w:p>
    <w:p w14:paraId="146F021C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Recuperar respuestas guardadas</w:t>
      </w:r>
    </w:p>
    <w:p w14:paraId="01B09D7B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Continuar examen</w:t>
      </w:r>
    </w:p>
    <w:p w14:paraId="6F9618B9" w14:textId="77777777" w:rsidR="007A1543" w:rsidRDefault="007A1543" w:rsidP="007A1543">
      <w:pPr>
        <w:jc w:val="left"/>
      </w:pPr>
      <w:r>
        <w:pict w14:anchorId="48561B64">
          <v:rect id="_x0000_i1073" style="width:0;height:1.5pt" o:hrstd="t" o:hr="t" fillcolor="#a0a0a0" stroked="f"/>
        </w:pict>
      </w:r>
    </w:p>
    <w:p w14:paraId="6C3F7561" w14:textId="77777777" w:rsidR="007A1543" w:rsidRDefault="007A1543" w:rsidP="007A1543">
      <w:pPr>
        <w:pStyle w:val="Ttulo1"/>
        <w:jc w:val="left"/>
      </w:pPr>
      <w:r>
        <w:t>4.9.6 Construcción (</w:t>
      </w:r>
      <w:proofErr w:type="spellStart"/>
      <w:r>
        <w:t>Build</w:t>
      </w:r>
      <w:proofErr w:type="spellEnd"/>
      <w:r>
        <w:t>)</w:t>
      </w:r>
    </w:p>
    <w:p w14:paraId="59870B0A" w14:textId="77777777" w:rsidR="007A1543" w:rsidRDefault="007A1543" w:rsidP="007A1543">
      <w:pPr>
        <w:pStyle w:val="NormalWeb"/>
      </w:pPr>
      <w:r>
        <w:t>Una vez superadas las validaciones, se generará un artefacto desplegable.</w:t>
      </w:r>
    </w:p>
    <w:p w14:paraId="2CBF61C4" w14:textId="77777777" w:rsidR="007A1543" w:rsidRDefault="007A1543" w:rsidP="007A1543">
      <w:pPr>
        <w:pStyle w:val="Ttulo2"/>
        <w:jc w:val="left"/>
      </w:pPr>
      <w:r>
        <w:t>Opción Recomendada</w:t>
      </w:r>
    </w:p>
    <w:p w14:paraId="45165B98" w14:textId="77777777" w:rsidR="007A1543" w:rsidRDefault="007A1543" w:rsidP="007A1543">
      <w:pPr>
        <w:pStyle w:val="NormalWeb"/>
      </w:pPr>
      <w:proofErr w:type="spellStart"/>
      <w:r>
        <w:t>Contenerización</w:t>
      </w:r>
      <w:proofErr w:type="spellEnd"/>
      <w:r>
        <w:t xml:space="preserve"> mediante Docker.</w:t>
      </w:r>
    </w:p>
    <w:p w14:paraId="05C4A353" w14:textId="77777777" w:rsidR="007A1543" w:rsidRDefault="007A1543" w:rsidP="007A1543">
      <w:pPr>
        <w:pStyle w:val="Ttulo3"/>
        <w:jc w:val="left"/>
      </w:pPr>
      <w:proofErr w:type="spellStart"/>
      <w:r>
        <w:t>Dockerfile</w:t>
      </w:r>
      <w:proofErr w:type="spellEnd"/>
    </w:p>
    <w:p w14:paraId="63BA571B" w14:textId="77777777" w:rsidR="007A1543" w:rsidRDefault="007A1543" w:rsidP="007A1543">
      <w:pPr>
        <w:pStyle w:val="NormalWeb"/>
      </w:pPr>
      <w:r>
        <w:t>Responsabilidades:</w:t>
      </w:r>
    </w:p>
    <w:p w14:paraId="7EAC8A3C" w14:textId="77777777" w:rsidR="007A1543" w:rsidRDefault="007A1543" w:rsidP="007A1543">
      <w:pPr>
        <w:pStyle w:val="NormalWeb"/>
        <w:numPr>
          <w:ilvl w:val="0"/>
          <w:numId w:val="45"/>
        </w:numPr>
      </w:pPr>
      <w:r>
        <w:t>Definir entorno de ejecución.</w:t>
      </w:r>
    </w:p>
    <w:p w14:paraId="3C40216C" w14:textId="77777777" w:rsidR="007A1543" w:rsidRDefault="007A1543" w:rsidP="007A1543">
      <w:pPr>
        <w:pStyle w:val="NormalWeb"/>
        <w:numPr>
          <w:ilvl w:val="0"/>
          <w:numId w:val="45"/>
        </w:numPr>
      </w:pPr>
      <w:r>
        <w:t>Garantizar reproducibilidad.</w:t>
      </w:r>
    </w:p>
    <w:p w14:paraId="034F0F5E" w14:textId="77777777" w:rsidR="007A1543" w:rsidRDefault="007A1543" w:rsidP="007A1543">
      <w:pPr>
        <w:pStyle w:val="NormalWeb"/>
        <w:numPr>
          <w:ilvl w:val="0"/>
          <w:numId w:val="45"/>
        </w:numPr>
      </w:pPr>
      <w:r>
        <w:t>Facilitar despliegues.</w:t>
      </w:r>
    </w:p>
    <w:p w14:paraId="0B0D488B" w14:textId="77777777" w:rsidR="007A1543" w:rsidRDefault="007A1543" w:rsidP="007A1543">
      <w:pPr>
        <w:jc w:val="left"/>
      </w:pPr>
      <w:r>
        <w:pict w14:anchorId="2A659AFB">
          <v:rect id="_x0000_i1074" style="width:0;height:1.5pt" o:hrstd="t" o:hr="t" fillcolor="#a0a0a0" stroked="f"/>
        </w:pict>
      </w:r>
    </w:p>
    <w:p w14:paraId="17A4A33D" w14:textId="77777777" w:rsidR="007A1543" w:rsidRDefault="007A1543" w:rsidP="007A1543">
      <w:pPr>
        <w:pStyle w:val="Ttulo2"/>
        <w:jc w:val="left"/>
      </w:pPr>
      <w:r>
        <w:t>Imagen Docker</w:t>
      </w:r>
    </w:p>
    <w:p w14:paraId="2217221C" w14:textId="77777777" w:rsidR="007A1543" w:rsidRDefault="007A1543" w:rsidP="007A1543">
      <w:pPr>
        <w:pStyle w:val="NormalWeb"/>
      </w:pPr>
      <w:r>
        <w:t>Contenido:</w:t>
      </w:r>
    </w:p>
    <w:p w14:paraId="6C845749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Python</w:t>
      </w:r>
    </w:p>
    <w:p w14:paraId="2C157C2D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Flask</w:t>
      </w:r>
      <w:proofErr w:type="spellEnd"/>
    </w:p>
    <w:p w14:paraId="4F4994C0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Dependencias</w:t>
      </w:r>
    </w:p>
    <w:p w14:paraId="54DC71C0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Código de la aplicación</w:t>
      </w:r>
    </w:p>
    <w:p w14:paraId="2804B116" w14:textId="77777777" w:rsidR="007A1543" w:rsidRDefault="007A1543" w:rsidP="007A1543">
      <w:pPr>
        <w:pStyle w:val="NormalWeb"/>
      </w:pPr>
      <w:r>
        <w:t>Beneficios:</w:t>
      </w:r>
    </w:p>
    <w:p w14:paraId="570A66C4" w14:textId="77777777" w:rsidR="007A1543" w:rsidRDefault="007A1543" w:rsidP="007A1543">
      <w:pPr>
        <w:pStyle w:val="NormalWeb"/>
        <w:numPr>
          <w:ilvl w:val="0"/>
          <w:numId w:val="46"/>
        </w:numPr>
      </w:pPr>
      <w:r>
        <w:t>Portabilidad.</w:t>
      </w:r>
    </w:p>
    <w:p w14:paraId="45155BDF" w14:textId="77777777" w:rsidR="007A1543" w:rsidRDefault="007A1543" w:rsidP="007A1543">
      <w:pPr>
        <w:pStyle w:val="NormalWeb"/>
        <w:numPr>
          <w:ilvl w:val="0"/>
          <w:numId w:val="46"/>
        </w:numPr>
      </w:pPr>
      <w:r>
        <w:t>Consistencia entre entornos.</w:t>
      </w:r>
    </w:p>
    <w:p w14:paraId="5F725EB7" w14:textId="77777777" w:rsidR="007A1543" w:rsidRDefault="007A1543" w:rsidP="007A1543">
      <w:pPr>
        <w:pStyle w:val="NormalWeb"/>
        <w:numPr>
          <w:ilvl w:val="0"/>
          <w:numId w:val="46"/>
        </w:numPr>
      </w:pPr>
      <w:r>
        <w:t>Facilidad de despliegue.</w:t>
      </w:r>
    </w:p>
    <w:p w14:paraId="41A8711D" w14:textId="77777777" w:rsidR="007A1543" w:rsidRDefault="007A1543" w:rsidP="007A1543">
      <w:pPr>
        <w:jc w:val="left"/>
      </w:pPr>
      <w:r>
        <w:pict w14:anchorId="16F745E2">
          <v:rect id="_x0000_i1075" style="width:0;height:1.5pt" o:hrstd="t" o:hr="t" fillcolor="#a0a0a0" stroked="f"/>
        </w:pict>
      </w:r>
    </w:p>
    <w:p w14:paraId="76084F2E" w14:textId="77777777" w:rsidR="007A1543" w:rsidRDefault="007A1543" w:rsidP="007A1543">
      <w:pPr>
        <w:pStyle w:val="Ttulo1"/>
        <w:jc w:val="left"/>
      </w:pPr>
      <w:r>
        <w:t>4.9.7 Despliegue Continuo (CD)</w:t>
      </w:r>
    </w:p>
    <w:p w14:paraId="37D29C43" w14:textId="77777777" w:rsidR="007A1543" w:rsidRDefault="007A1543" w:rsidP="007A1543">
      <w:pPr>
        <w:pStyle w:val="NormalWeb"/>
      </w:pPr>
      <w:r>
        <w:t>El despliegue se realizará automáticamente tras una integración exitosa en la rama principal.</w:t>
      </w:r>
    </w:p>
    <w:p w14:paraId="25C17641" w14:textId="77777777" w:rsidR="007A1543" w:rsidRDefault="007A1543" w:rsidP="007A1543">
      <w:pPr>
        <w:jc w:val="left"/>
      </w:pPr>
      <w:r>
        <w:lastRenderedPageBreak/>
        <w:pict w14:anchorId="2740B982">
          <v:rect id="_x0000_i1076" style="width:0;height:1.5pt" o:hrstd="t" o:hr="t" fillcolor="#a0a0a0" stroked="f"/>
        </w:pict>
      </w:r>
    </w:p>
    <w:p w14:paraId="09E27322" w14:textId="77777777" w:rsidR="007A1543" w:rsidRDefault="007A1543" w:rsidP="007A1543">
      <w:pPr>
        <w:pStyle w:val="Ttulo2"/>
        <w:jc w:val="left"/>
      </w:pPr>
      <w:r>
        <w:t>Entornos</w:t>
      </w:r>
    </w:p>
    <w:p w14:paraId="4F6798D2" w14:textId="77777777" w:rsidR="007A1543" w:rsidRDefault="007A1543" w:rsidP="007A1543">
      <w:pPr>
        <w:pStyle w:val="Ttulo3"/>
        <w:jc w:val="left"/>
      </w:pPr>
      <w:r>
        <w:t>Desarrollo</w:t>
      </w:r>
    </w:p>
    <w:p w14:paraId="545E9657" w14:textId="77777777" w:rsidR="007A1543" w:rsidRDefault="007A1543" w:rsidP="007A1543">
      <w:pPr>
        <w:pStyle w:val="NormalWeb"/>
      </w:pPr>
      <w:r>
        <w:t>Objetivo:</w:t>
      </w:r>
    </w:p>
    <w:p w14:paraId="4BBA7094" w14:textId="77777777" w:rsidR="007A1543" w:rsidRDefault="007A1543" w:rsidP="007A1543">
      <w:pPr>
        <w:pStyle w:val="NormalWeb"/>
        <w:numPr>
          <w:ilvl w:val="0"/>
          <w:numId w:val="47"/>
        </w:numPr>
      </w:pPr>
      <w:r>
        <w:t>Validación diaria.</w:t>
      </w:r>
    </w:p>
    <w:p w14:paraId="4A7DC9F6" w14:textId="77777777" w:rsidR="007A1543" w:rsidRDefault="007A1543" w:rsidP="007A1543">
      <w:pPr>
        <w:pStyle w:val="NormalWeb"/>
        <w:numPr>
          <w:ilvl w:val="0"/>
          <w:numId w:val="47"/>
        </w:numPr>
      </w:pPr>
      <w:r>
        <w:t>Pruebas de desarrolladores.</w:t>
      </w:r>
    </w:p>
    <w:p w14:paraId="56B9C74B" w14:textId="77777777" w:rsidR="007A1543" w:rsidRDefault="007A1543" w:rsidP="007A1543">
      <w:pPr>
        <w:pStyle w:val="Ttulo3"/>
        <w:jc w:val="left"/>
      </w:pPr>
      <w:proofErr w:type="spellStart"/>
      <w:r>
        <w:t>Staging</w:t>
      </w:r>
      <w:proofErr w:type="spellEnd"/>
    </w:p>
    <w:p w14:paraId="301F7BC9" w14:textId="77777777" w:rsidR="007A1543" w:rsidRDefault="007A1543" w:rsidP="007A1543">
      <w:pPr>
        <w:pStyle w:val="NormalWeb"/>
      </w:pPr>
      <w:r>
        <w:t>Objetivo:</w:t>
      </w:r>
    </w:p>
    <w:p w14:paraId="42DCAB4E" w14:textId="77777777" w:rsidR="007A1543" w:rsidRDefault="007A1543" w:rsidP="007A1543">
      <w:pPr>
        <w:pStyle w:val="NormalWeb"/>
        <w:numPr>
          <w:ilvl w:val="0"/>
          <w:numId w:val="48"/>
        </w:numPr>
      </w:pPr>
      <w:r>
        <w:t>Validación previa a producción.</w:t>
      </w:r>
    </w:p>
    <w:p w14:paraId="26A4AEA6" w14:textId="77777777" w:rsidR="007A1543" w:rsidRDefault="007A1543" w:rsidP="007A1543">
      <w:pPr>
        <w:pStyle w:val="NormalWeb"/>
        <w:numPr>
          <w:ilvl w:val="0"/>
          <w:numId w:val="48"/>
        </w:numPr>
      </w:pPr>
      <w:r>
        <w:t>Pruebas de aceptación.</w:t>
      </w:r>
    </w:p>
    <w:p w14:paraId="16CCCB95" w14:textId="77777777" w:rsidR="007A1543" w:rsidRDefault="007A1543" w:rsidP="007A1543">
      <w:pPr>
        <w:pStyle w:val="Ttulo3"/>
        <w:jc w:val="left"/>
      </w:pPr>
      <w:r>
        <w:t>Producción</w:t>
      </w:r>
    </w:p>
    <w:p w14:paraId="49AACC39" w14:textId="77777777" w:rsidR="007A1543" w:rsidRDefault="007A1543" w:rsidP="007A1543">
      <w:pPr>
        <w:pStyle w:val="NormalWeb"/>
      </w:pPr>
      <w:r>
        <w:t>Objetivo:</w:t>
      </w:r>
    </w:p>
    <w:p w14:paraId="38699048" w14:textId="77777777" w:rsidR="007A1543" w:rsidRDefault="007A1543" w:rsidP="007A1543">
      <w:pPr>
        <w:pStyle w:val="NormalWeb"/>
        <w:numPr>
          <w:ilvl w:val="0"/>
          <w:numId w:val="49"/>
        </w:numPr>
      </w:pPr>
      <w:r>
        <w:t>Uso por usuarios finales.</w:t>
      </w:r>
    </w:p>
    <w:p w14:paraId="44D0F15F" w14:textId="77777777" w:rsidR="007A1543" w:rsidRDefault="007A1543" w:rsidP="007A1543">
      <w:pPr>
        <w:jc w:val="left"/>
      </w:pPr>
      <w:r>
        <w:pict w14:anchorId="791971DC">
          <v:rect id="_x0000_i1077" style="width:0;height:1.5pt" o:hrstd="t" o:hr="t" fillcolor="#a0a0a0" stroked="f"/>
        </w:pict>
      </w:r>
    </w:p>
    <w:p w14:paraId="1EC8B3D6" w14:textId="77777777" w:rsidR="007A1543" w:rsidRDefault="007A1543" w:rsidP="007A1543">
      <w:pPr>
        <w:pStyle w:val="Ttulo2"/>
        <w:jc w:val="left"/>
      </w:pPr>
      <w:r>
        <w:t>Flujo de Despliegue</w:t>
      </w:r>
    </w:p>
    <w:p w14:paraId="14A7E8EB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Feature</w:t>
      </w:r>
      <w:proofErr w:type="spellEnd"/>
      <w:r>
        <w:rPr>
          <w:rStyle w:val="CdigoHTML"/>
        </w:rPr>
        <w:t xml:space="preserve"> Branch</w:t>
      </w:r>
    </w:p>
    <w:p w14:paraId="089F407D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14:paraId="6079A8F7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14:paraId="3653F65B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Pull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Request</w:t>
      </w:r>
      <w:proofErr w:type="spellEnd"/>
    </w:p>
    <w:p w14:paraId="4E1EC6BE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14:paraId="0DBB3E05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14:paraId="6346F4DF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CI</w:t>
      </w:r>
    </w:p>
    <w:p w14:paraId="342CEB8D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14:paraId="3A554036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14:paraId="738D3619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Merge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Main</w:t>
      </w:r>
      <w:proofErr w:type="spellEnd"/>
    </w:p>
    <w:p w14:paraId="0B615F29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14:paraId="318C67F6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14:paraId="727D0774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Build</w:t>
      </w:r>
      <w:proofErr w:type="spellEnd"/>
      <w:r>
        <w:rPr>
          <w:rStyle w:val="CdigoHTML"/>
        </w:rPr>
        <w:t xml:space="preserve"> Docker</w:t>
      </w:r>
    </w:p>
    <w:p w14:paraId="4193EB18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14:paraId="62AEDE98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14:paraId="699E561E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Deploy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Staging</w:t>
      </w:r>
      <w:proofErr w:type="spellEnd"/>
    </w:p>
    <w:p w14:paraId="7A5AA220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14:paraId="020A8EAE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14:paraId="6A104FCC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Validación</w:t>
      </w:r>
    </w:p>
    <w:p w14:paraId="0ED233DC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14:paraId="311C34DF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14:paraId="22252076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Deploy</w:t>
      </w:r>
      <w:proofErr w:type="spellEnd"/>
      <w:r>
        <w:rPr>
          <w:rStyle w:val="CdigoHTML"/>
        </w:rPr>
        <w:t xml:space="preserve"> Producción</w:t>
      </w:r>
    </w:p>
    <w:p w14:paraId="055B135B" w14:textId="77777777" w:rsidR="007A1543" w:rsidRDefault="007A1543" w:rsidP="007A1543">
      <w:pPr>
        <w:jc w:val="left"/>
      </w:pPr>
      <w:r>
        <w:pict w14:anchorId="6032099E">
          <v:rect id="_x0000_i1078" style="width:0;height:1.5pt" o:hrstd="t" o:hr="t" fillcolor="#a0a0a0" stroked="f"/>
        </w:pict>
      </w:r>
    </w:p>
    <w:p w14:paraId="12023E49" w14:textId="77777777" w:rsidR="007A1543" w:rsidRDefault="007A1543" w:rsidP="007A1543">
      <w:pPr>
        <w:pStyle w:val="Ttulo1"/>
        <w:jc w:val="left"/>
      </w:pPr>
      <w:r>
        <w:lastRenderedPageBreak/>
        <w:t>4.9.8 Infraestructura de Producción</w:t>
      </w:r>
    </w:p>
    <w:p w14:paraId="7B1C4125" w14:textId="77777777" w:rsidR="007A1543" w:rsidRDefault="007A1543" w:rsidP="007A1543">
      <w:pPr>
        <w:pStyle w:val="Ttulo2"/>
        <w:jc w:val="left"/>
      </w:pPr>
      <w:proofErr w:type="spellStart"/>
      <w:r>
        <w:t>Nginx</w:t>
      </w:r>
      <w:proofErr w:type="spellEnd"/>
    </w:p>
    <w:p w14:paraId="05FC255A" w14:textId="77777777" w:rsidR="007A1543" w:rsidRDefault="007A1543" w:rsidP="007A1543">
      <w:pPr>
        <w:pStyle w:val="NormalWeb"/>
      </w:pPr>
      <w:r>
        <w:t>Responsabilidades:</w:t>
      </w:r>
    </w:p>
    <w:p w14:paraId="35319961" w14:textId="77777777" w:rsidR="007A1543" w:rsidRDefault="007A1543" w:rsidP="007A1543">
      <w:pPr>
        <w:pStyle w:val="NormalWeb"/>
        <w:numPr>
          <w:ilvl w:val="0"/>
          <w:numId w:val="50"/>
        </w:numPr>
      </w:pPr>
      <w:r>
        <w:t>Proxy inverso.</w:t>
      </w:r>
    </w:p>
    <w:p w14:paraId="4AD5F41B" w14:textId="77777777" w:rsidR="007A1543" w:rsidRDefault="007A1543" w:rsidP="007A1543">
      <w:pPr>
        <w:pStyle w:val="NormalWeb"/>
        <w:numPr>
          <w:ilvl w:val="0"/>
          <w:numId w:val="50"/>
        </w:numPr>
      </w:pPr>
      <w:r>
        <w:t>Balanceo de carga futuro.</w:t>
      </w:r>
    </w:p>
    <w:p w14:paraId="0D028FCC" w14:textId="77777777" w:rsidR="007A1543" w:rsidRDefault="007A1543" w:rsidP="007A1543">
      <w:pPr>
        <w:pStyle w:val="NormalWeb"/>
        <w:numPr>
          <w:ilvl w:val="0"/>
          <w:numId w:val="50"/>
        </w:numPr>
      </w:pPr>
      <w:r>
        <w:t>Servir recursos estáticos.</w:t>
      </w:r>
    </w:p>
    <w:p w14:paraId="36532C5F" w14:textId="77777777" w:rsidR="007A1543" w:rsidRDefault="007A1543" w:rsidP="007A1543">
      <w:pPr>
        <w:jc w:val="left"/>
      </w:pPr>
      <w:r>
        <w:pict w14:anchorId="7AA7E69C">
          <v:rect id="_x0000_i1079" style="width:0;height:1.5pt" o:hrstd="t" o:hr="t" fillcolor="#a0a0a0" stroked="f"/>
        </w:pict>
      </w:r>
    </w:p>
    <w:p w14:paraId="2FDA193F" w14:textId="77777777" w:rsidR="007A1543" w:rsidRDefault="007A1543" w:rsidP="007A1543">
      <w:pPr>
        <w:pStyle w:val="Ttulo2"/>
        <w:jc w:val="left"/>
      </w:pPr>
      <w:proofErr w:type="spellStart"/>
      <w:r>
        <w:t>Gunicorn</w:t>
      </w:r>
      <w:proofErr w:type="spellEnd"/>
    </w:p>
    <w:p w14:paraId="5D074C78" w14:textId="77777777" w:rsidR="007A1543" w:rsidRDefault="007A1543" w:rsidP="007A1543">
      <w:pPr>
        <w:pStyle w:val="NormalWeb"/>
      </w:pPr>
      <w:r>
        <w:t>Responsabilidades:</w:t>
      </w:r>
    </w:p>
    <w:p w14:paraId="7C0D757A" w14:textId="77777777" w:rsidR="007A1543" w:rsidRDefault="007A1543" w:rsidP="007A1543">
      <w:pPr>
        <w:pStyle w:val="NormalWeb"/>
        <w:numPr>
          <w:ilvl w:val="0"/>
          <w:numId w:val="51"/>
        </w:numPr>
      </w:pPr>
      <w:r>
        <w:t xml:space="preserve">Ejecución de la aplicación </w:t>
      </w:r>
      <w:proofErr w:type="spellStart"/>
      <w:r>
        <w:t>Flask</w:t>
      </w:r>
      <w:proofErr w:type="spellEnd"/>
      <w:r>
        <w:t>.</w:t>
      </w:r>
    </w:p>
    <w:p w14:paraId="2B60BA04" w14:textId="77777777" w:rsidR="007A1543" w:rsidRDefault="007A1543" w:rsidP="007A1543">
      <w:pPr>
        <w:pStyle w:val="NormalWeb"/>
        <w:numPr>
          <w:ilvl w:val="0"/>
          <w:numId w:val="51"/>
        </w:numPr>
      </w:pPr>
      <w:r>
        <w:t>Gestión de procesos de trabajo.</w:t>
      </w:r>
    </w:p>
    <w:p w14:paraId="38CCE61F" w14:textId="77777777" w:rsidR="007A1543" w:rsidRDefault="007A1543" w:rsidP="007A1543">
      <w:pPr>
        <w:jc w:val="left"/>
      </w:pPr>
      <w:r>
        <w:pict w14:anchorId="1646E450">
          <v:rect id="_x0000_i1080" style="width:0;height:1.5pt" o:hrstd="t" o:hr="t" fillcolor="#a0a0a0" stroked="f"/>
        </w:pict>
      </w:r>
    </w:p>
    <w:p w14:paraId="27A515B8" w14:textId="77777777" w:rsidR="007A1543" w:rsidRDefault="007A1543" w:rsidP="007A1543">
      <w:pPr>
        <w:pStyle w:val="Ttulo2"/>
        <w:jc w:val="left"/>
      </w:pPr>
      <w:r>
        <w:t xml:space="preserve">Aplicación </w:t>
      </w:r>
      <w:proofErr w:type="spellStart"/>
      <w:r>
        <w:t>Flask</w:t>
      </w:r>
      <w:proofErr w:type="spellEnd"/>
    </w:p>
    <w:p w14:paraId="033F0140" w14:textId="77777777" w:rsidR="007A1543" w:rsidRDefault="007A1543" w:rsidP="007A1543">
      <w:pPr>
        <w:pStyle w:val="NormalWeb"/>
      </w:pPr>
      <w:r>
        <w:t>Responsabilidades:</w:t>
      </w:r>
    </w:p>
    <w:p w14:paraId="231F99B7" w14:textId="77777777" w:rsidR="007A1543" w:rsidRDefault="007A1543" w:rsidP="007A1543">
      <w:pPr>
        <w:pStyle w:val="NormalWeb"/>
        <w:numPr>
          <w:ilvl w:val="0"/>
          <w:numId w:val="52"/>
        </w:numPr>
      </w:pPr>
      <w:r>
        <w:t>Gestión de peticiones.</w:t>
      </w:r>
    </w:p>
    <w:p w14:paraId="0E58D46F" w14:textId="77777777" w:rsidR="007A1543" w:rsidRDefault="007A1543" w:rsidP="007A1543">
      <w:pPr>
        <w:pStyle w:val="NormalWeb"/>
        <w:numPr>
          <w:ilvl w:val="0"/>
          <w:numId w:val="52"/>
        </w:numPr>
      </w:pPr>
      <w:r>
        <w:t>Ejecución de lógica de negocio.</w:t>
      </w:r>
    </w:p>
    <w:p w14:paraId="00DA4D5E" w14:textId="77777777" w:rsidR="007A1543" w:rsidRDefault="007A1543" w:rsidP="007A1543">
      <w:pPr>
        <w:pStyle w:val="NormalWeb"/>
        <w:numPr>
          <w:ilvl w:val="0"/>
          <w:numId w:val="52"/>
        </w:numPr>
      </w:pPr>
      <w:r>
        <w:t>Acceso a datos.</w:t>
      </w:r>
    </w:p>
    <w:p w14:paraId="51D6B49D" w14:textId="77777777" w:rsidR="007A1543" w:rsidRDefault="007A1543" w:rsidP="007A1543">
      <w:pPr>
        <w:jc w:val="left"/>
      </w:pPr>
      <w:r>
        <w:pict w14:anchorId="38B18B6F">
          <v:rect id="_x0000_i1081" style="width:0;height:1.5pt" o:hrstd="t" o:hr="t" fillcolor="#a0a0a0" stroked="f"/>
        </w:pict>
      </w:r>
    </w:p>
    <w:p w14:paraId="34DBBDFC" w14:textId="77777777" w:rsidR="007A1543" w:rsidRDefault="007A1543" w:rsidP="007A1543">
      <w:pPr>
        <w:pStyle w:val="Ttulo2"/>
        <w:jc w:val="left"/>
      </w:pPr>
      <w:r>
        <w:t>Base de Datos</w:t>
      </w:r>
    </w:p>
    <w:p w14:paraId="6D142E68" w14:textId="77777777" w:rsidR="007A1543" w:rsidRDefault="007A1543" w:rsidP="007A1543">
      <w:pPr>
        <w:pStyle w:val="Ttulo3"/>
        <w:jc w:val="left"/>
      </w:pPr>
      <w:r>
        <w:t>Fase Inicial</w:t>
      </w:r>
    </w:p>
    <w:p w14:paraId="3A453F06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SQLite</w:t>
      </w:r>
    </w:p>
    <w:p w14:paraId="0D8F8ABF" w14:textId="77777777" w:rsidR="007A1543" w:rsidRDefault="007A1543" w:rsidP="007A1543">
      <w:pPr>
        <w:pStyle w:val="Ttulo3"/>
        <w:jc w:val="left"/>
      </w:pPr>
      <w:r>
        <w:t>Evolución Recomendada</w:t>
      </w:r>
    </w:p>
    <w:p w14:paraId="56CA7264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PostgreSQL</w:t>
      </w:r>
    </w:p>
    <w:p w14:paraId="2F93383A" w14:textId="77777777" w:rsidR="007A1543" w:rsidRDefault="007A1543" w:rsidP="007A1543">
      <w:pPr>
        <w:pStyle w:val="NormalWeb"/>
      </w:pPr>
      <w:r>
        <w:t>Motivos:</w:t>
      </w:r>
    </w:p>
    <w:p w14:paraId="3DE0D100" w14:textId="77777777" w:rsidR="007A1543" w:rsidRDefault="007A1543" w:rsidP="007A1543">
      <w:pPr>
        <w:pStyle w:val="NormalWeb"/>
        <w:numPr>
          <w:ilvl w:val="0"/>
          <w:numId w:val="53"/>
        </w:numPr>
      </w:pPr>
      <w:r>
        <w:t>Mejor concurrencia.</w:t>
      </w:r>
    </w:p>
    <w:p w14:paraId="74BED539" w14:textId="77777777" w:rsidR="007A1543" w:rsidRDefault="007A1543" w:rsidP="007A1543">
      <w:pPr>
        <w:pStyle w:val="NormalWeb"/>
        <w:numPr>
          <w:ilvl w:val="0"/>
          <w:numId w:val="53"/>
        </w:numPr>
      </w:pPr>
      <w:r>
        <w:t>Mayor robustez.</w:t>
      </w:r>
    </w:p>
    <w:p w14:paraId="5806DEF2" w14:textId="77777777" w:rsidR="007A1543" w:rsidRDefault="007A1543" w:rsidP="007A1543">
      <w:pPr>
        <w:pStyle w:val="NormalWeb"/>
        <w:numPr>
          <w:ilvl w:val="0"/>
          <w:numId w:val="53"/>
        </w:numPr>
      </w:pPr>
      <w:r>
        <w:t>Escalabilidad superior.</w:t>
      </w:r>
    </w:p>
    <w:p w14:paraId="1AA3D1D8" w14:textId="77777777" w:rsidR="007A1543" w:rsidRDefault="007A1543" w:rsidP="007A1543">
      <w:pPr>
        <w:jc w:val="left"/>
      </w:pPr>
      <w:r>
        <w:pict w14:anchorId="0E3EE7E9">
          <v:rect id="_x0000_i1082" style="width:0;height:1.5pt" o:hrstd="t" o:hr="t" fillcolor="#a0a0a0" stroked="f"/>
        </w:pict>
      </w:r>
    </w:p>
    <w:p w14:paraId="19B5FC79" w14:textId="77777777" w:rsidR="007A1543" w:rsidRDefault="007A1543" w:rsidP="007A1543">
      <w:pPr>
        <w:pStyle w:val="Ttulo1"/>
        <w:jc w:val="left"/>
      </w:pPr>
      <w:r>
        <w:lastRenderedPageBreak/>
        <w:t xml:space="preserve">4.9.9 Monitorización y </w:t>
      </w:r>
      <w:proofErr w:type="spellStart"/>
      <w:r>
        <w:t>Observabilidad</w:t>
      </w:r>
      <w:proofErr w:type="spellEnd"/>
    </w:p>
    <w:p w14:paraId="75A37FDA" w14:textId="77777777" w:rsidR="007A1543" w:rsidRDefault="007A1543" w:rsidP="007A1543">
      <w:pPr>
        <w:pStyle w:val="Ttulo2"/>
        <w:jc w:val="left"/>
      </w:pPr>
      <w:r>
        <w:t>Logs de Aplicación</w:t>
      </w:r>
    </w:p>
    <w:p w14:paraId="1C6CBC7E" w14:textId="77777777" w:rsidR="007A1543" w:rsidRDefault="007A1543" w:rsidP="007A1543">
      <w:pPr>
        <w:pStyle w:val="NormalWeb"/>
      </w:pPr>
      <w:r>
        <w:t>Herramienta:</w:t>
      </w:r>
    </w:p>
    <w:p w14:paraId="1287EFA3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Logging</w:t>
      </w:r>
      <w:proofErr w:type="spellEnd"/>
      <w:r>
        <w:rPr>
          <w:rStyle w:val="CdigoHTML"/>
        </w:rPr>
        <w:t xml:space="preserve"> estándar de Python</w:t>
      </w:r>
    </w:p>
    <w:p w14:paraId="04010D18" w14:textId="77777777" w:rsidR="007A1543" w:rsidRDefault="007A1543" w:rsidP="007A1543">
      <w:pPr>
        <w:pStyle w:val="NormalWeb"/>
      </w:pPr>
      <w:r>
        <w:t>Información registrada:</w:t>
      </w:r>
    </w:p>
    <w:p w14:paraId="37601322" w14:textId="77777777" w:rsidR="007A1543" w:rsidRDefault="007A1543" w:rsidP="007A1543">
      <w:pPr>
        <w:pStyle w:val="NormalWeb"/>
        <w:numPr>
          <w:ilvl w:val="0"/>
          <w:numId w:val="54"/>
        </w:numPr>
      </w:pPr>
      <w:r>
        <w:t>Errores.</w:t>
      </w:r>
    </w:p>
    <w:p w14:paraId="7BCAC8C7" w14:textId="77777777" w:rsidR="007A1543" w:rsidRDefault="007A1543" w:rsidP="007A1543">
      <w:pPr>
        <w:pStyle w:val="NormalWeb"/>
        <w:numPr>
          <w:ilvl w:val="0"/>
          <w:numId w:val="54"/>
        </w:numPr>
      </w:pPr>
      <w:r>
        <w:t>Excepciones.</w:t>
      </w:r>
    </w:p>
    <w:p w14:paraId="2D857ACC" w14:textId="77777777" w:rsidR="007A1543" w:rsidRDefault="007A1543" w:rsidP="007A1543">
      <w:pPr>
        <w:pStyle w:val="NormalWeb"/>
        <w:numPr>
          <w:ilvl w:val="0"/>
          <w:numId w:val="54"/>
        </w:numPr>
      </w:pPr>
      <w:r>
        <w:t>Eventos relevantes.</w:t>
      </w:r>
    </w:p>
    <w:p w14:paraId="74C4AB5D" w14:textId="77777777" w:rsidR="007A1543" w:rsidRDefault="007A1543" w:rsidP="007A1543">
      <w:pPr>
        <w:pStyle w:val="NormalWeb"/>
        <w:numPr>
          <w:ilvl w:val="0"/>
          <w:numId w:val="54"/>
        </w:numPr>
      </w:pPr>
      <w:r>
        <w:t>Actividad de usuarios.</w:t>
      </w:r>
    </w:p>
    <w:p w14:paraId="37EF0506" w14:textId="77777777" w:rsidR="007A1543" w:rsidRDefault="007A1543" w:rsidP="007A1543">
      <w:pPr>
        <w:jc w:val="left"/>
      </w:pPr>
      <w:r>
        <w:pict w14:anchorId="1E538D2B">
          <v:rect id="_x0000_i1083" style="width:0;height:1.5pt" o:hrstd="t" o:hr="t" fillcolor="#a0a0a0" stroked="f"/>
        </w:pict>
      </w:r>
    </w:p>
    <w:p w14:paraId="67A082EE" w14:textId="77777777" w:rsidR="007A1543" w:rsidRDefault="007A1543" w:rsidP="007A1543">
      <w:pPr>
        <w:pStyle w:val="Ttulo2"/>
        <w:jc w:val="left"/>
      </w:pPr>
      <w:r>
        <w:t>Métricas</w:t>
      </w:r>
    </w:p>
    <w:p w14:paraId="13CBD6CE" w14:textId="77777777" w:rsidR="007A1543" w:rsidRDefault="007A1543" w:rsidP="007A1543">
      <w:pPr>
        <w:pStyle w:val="NormalWeb"/>
      </w:pPr>
      <w:r>
        <w:t>Indicadores recomendados:</w:t>
      </w:r>
    </w:p>
    <w:p w14:paraId="0DFC575C" w14:textId="77777777" w:rsidR="007A1543" w:rsidRDefault="007A1543" w:rsidP="007A1543">
      <w:pPr>
        <w:pStyle w:val="NormalWeb"/>
        <w:numPr>
          <w:ilvl w:val="0"/>
          <w:numId w:val="55"/>
        </w:numPr>
      </w:pPr>
      <w:r>
        <w:t>Tiempo medio de respuesta.</w:t>
      </w:r>
    </w:p>
    <w:p w14:paraId="24B01294" w14:textId="77777777" w:rsidR="007A1543" w:rsidRDefault="007A1543" w:rsidP="007A1543">
      <w:pPr>
        <w:pStyle w:val="NormalWeb"/>
        <w:numPr>
          <w:ilvl w:val="0"/>
          <w:numId w:val="55"/>
        </w:numPr>
      </w:pPr>
      <w:r>
        <w:t>Número de exámenes realizados.</w:t>
      </w:r>
    </w:p>
    <w:p w14:paraId="11C58D69" w14:textId="77777777" w:rsidR="007A1543" w:rsidRDefault="007A1543" w:rsidP="007A1543">
      <w:pPr>
        <w:pStyle w:val="NormalWeb"/>
        <w:numPr>
          <w:ilvl w:val="0"/>
          <w:numId w:val="55"/>
        </w:numPr>
      </w:pPr>
      <w:r>
        <w:t>Número de errores.</w:t>
      </w:r>
    </w:p>
    <w:p w14:paraId="62CEC039" w14:textId="77777777" w:rsidR="007A1543" w:rsidRDefault="007A1543" w:rsidP="007A1543">
      <w:pPr>
        <w:pStyle w:val="NormalWeb"/>
        <w:numPr>
          <w:ilvl w:val="0"/>
          <w:numId w:val="55"/>
        </w:numPr>
      </w:pPr>
      <w:r>
        <w:t>Disponibilidad del sistema.</w:t>
      </w:r>
    </w:p>
    <w:p w14:paraId="30B124B2" w14:textId="77777777" w:rsidR="007A1543" w:rsidRDefault="007A1543" w:rsidP="007A1543">
      <w:pPr>
        <w:jc w:val="left"/>
      </w:pPr>
      <w:r>
        <w:pict w14:anchorId="065B74F4">
          <v:rect id="_x0000_i1084" style="width:0;height:1.5pt" o:hrstd="t" o:hr="t" fillcolor="#a0a0a0" stroked="f"/>
        </w:pict>
      </w:r>
    </w:p>
    <w:p w14:paraId="16D9A047" w14:textId="77777777" w:rsidR="007A1543" w:rsidRDefault="007A1543" w:rsidP="007A1543">
      <w:pPr>
        <w:pStyle w:val="Ttulo2"/>
        <w:jc w:val="left"/>
      </w:pPr>
      <w:r>
        <w:t>Monitorización Futura</w:t>
      </w:r>
    </w:p>
    <w:p w14:paraId="35E66E94" w14:textId="77777777" w:rsidR="007A1543" w:rsidRDefault="007A1543" w:rsidP="007A1543">
      <w:pPr>
        <w:pStyle w:val="NormalWeb"/>
      </w:pPr>
      <w:r>
        <w:t>Herramientas posibles:</w:t>
      </w:r>
    </w:p>
    <w:p w14:paraId="642CF2BD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Prometheus</w:t>
      </w:r>
      <w:proofErr w:type="spellEnd"/>
    </w:p>
    <w:p w14:paraId="2B6927BC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Grafana</w:t>
      </w:r>
      <w:proofErr w:type="spellEnd"/>
    </w:p>
    <w:p w14:paraId="7C26206C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Sentry</w:t>
      </w:r>
      <w:proofErr w:type="spellEnd"/>
    </w:p>
    <w:p w14:paraId="5DB6DA3A" w14:textId="77777777" w:rsidR="007A1543" w:rsidRDefault="007A1543" w:rsidP="007A1543">
      <w:pPr>
        <w:jc w:val="left"/>
      </w:pPr>
      <w:r>
        <w:pict w14:anchorId="7DA26F4E">
          <v:rect id="_x0000_i1085" style="width:0;height:1.5pt" o:hrstd="t" o:hr="t" fillcolor="#a0a0a0" stroked="f"/>
        </w:pict>
      </w:r>
    </w:p>
    <w:p w14:paraId="4ADEBAD0" w14:textId="77777777" w:rsidR="007A1543" w:rsidRDefault="007A1543" w:rsidP="007A1543">
      <w:pPr>
        <w:pStyle w:val="Ttulo1"/>
        <w:jc w:val="left"/>
      </w:pPr>
      <w:r>
        <w:t>4.9.10 Seguridad del Pipeline</w:t>
      </w:r>
    </w:p>
    <w:p w14:paraId="5DB18BF0" w14:textId="77777777" w:rsidR="007A1543" w:rsidRDefault="007A1543" w:rsidP="007A1543">
      <w:pPr>
        <w:pStyle w:val="Ttulo2"/>
        <w:jc w:val="left"/>
      </w:pPr>
      <w:r>
        <w:t>Gestión de Secretos</w:t>
      </w:r>
    </w:p>
    <w:p w14:paraId="7F524FE0" w14:textId="77777777" w:rsidR="007A1543" w:rsidRDefault="007A1543" w:rsidP="007A1543">
      <w:pPr>
        <w:pStyle w:val="NormalWeb"/>
      </w:pPr>
      <w:r>
        <w:t>Las credenciales no deberán almacenarse en el código fuente.</w:t>
      </w:r>
    </w:p>
    <w:p w14:paraId="13CF2E7A" w14:textId="77777777" w:rsidR="007A1543" w:rsidRDefault="007A1543" w:rsidP="007A1543">
      <w:pPr>
        <w:pStyle w:val="NormalWeb"/>
      </w:pPr>
      <w:r>
        <w:t>Se utilizarán:</w:t>
      </w:r>
    </w:p>
    <w:p w14:paraId="0E36B998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GitHub </w:t>
      </w:r>
      <w:proofErr w:type="spellStart"/>
      <w:r>
        <w:rPr>
          <w:rStyle w:val="CdigoHTML"/>
        </w:rPr>
        <w:t>Secrets</w:t>
      </w:r>
      <w:proofErr w:type="spellEnd"/>
    </w:p>
    <w:p w14:paraId="647AA354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Variables de entorno</w:t>
      </w:r>
    </w:p>
    <w:p w14:paraId="4FD8C6AD" w14:textId="77777777" w:rsidR="007A1543" w:rsidRDefault="007A1543" w:rsidP="007A1543">
      <w:pPr>
        <w:pStyle w:val="NormalWeb"/>
      </w:pPr>
      <w:r>
        <w:lastRenderedPageBreak/>
        <w:t>Ejemplos:</w:t>
      </w:r>
    </w:p>
    <w:p w14:paraId="4A4AA9AC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SECRET_KEY</w:t>
      </w:r>
      <w:proofErr w:type="spellEnd"/>
    </w:p>
    <w:p w14:paraId="2D5C089F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DATABASE_URL</w:t>
      </w:r>
      <w:proofErr w:type="spellEnd"/>
    </w:p>
    <w:p w14:paraId="3EC38D22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DEPLOY_TOKEN</w:t>
      </w:r>
      <w:proofErr w:type="spellEnd"/>
    </w:p>
    <w:p w14:paraId="6F0A353A" w14:textId="77777777" w:rsidR="007A1543" w:rsidRDefault="007A1543" w:rsidP="007A1543">
      <w:pPr>
        <w:jc w:val="left"/>
      </w:pPr>
      <w:r>
        <w:pict w14:anchorId="5B950C27">
          <v:rect id="_x0000_i1086" style="width:0;height:1.5pt" o:hrstd="t" o:hr="t" fillcolor="#a0a0a0" stroked="f"/>
        </w:pict>
      </w:r>
    </w:p>
    <w:p w14:paraId="75A8F724" w14:textId="77777777" w:rsidR="007A1543" w:rsidRDefault="007A1543" w:rsidP="007A1543">
      <w:pPr>
        <w:pStyle w:val="Ttulo2"/>
        <w:jc w:val="left"/>
      </w:pPr>
      <w:r>
        <w:t>Dependencias</w:t>
      </w:r>
    </w:p>
    <w:p w14:paraId="6E1E10B1" w14:textId="77777777" w:rsidR="007A1543" w:rsidRDefault="007A1543" w:rsidP="007A1543">
      <w:pPr>
        <w:pStyle w:val="NormalWeb"/>
      </w:pPr>
      <w:r>
        <w:t>Se recomienda ejecutar análisis automáticos de vulnerabilidades.</w:t>
      </w:r>
    </w:p>
    <w:p w14:paraId="127356CE" w14:textId="77777777" w:rsidR="007A1543" w:rsidRDefault="007A1543" w:rsidP="007A1543">
      <w:pPr>
        <w:pStyle w:val="NormalWeb"/>
      </w:pPr>
      <w:r>
        <w:t>Herramientas:</w:t>
      </w:r>
    </w:p>
    <w:p w14:paraId="6DD5E417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Dependabot</w:t>
      </w:r>
      <w:proofErr w:type="spellEnd"/>
    </w:p>
    <w:p w14:paraId="419C3C98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Safety</w:t>
      </w:r>
    </w:p>
    <w:p w14:paraId="21CD5EF9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pip-audit</w:t>
      </w:r>
      <w:proofErr w:type="spellEnd"/>
    </w:p>
    <w:p w14:paraId="5EC1426F" w14:textId="77777777" w:rsidR="007A1543" w:rsidRDefault="007A1543" w:rsidP="007A1543">
      <w:pPr>
        <w:jc w:val="left"/>
      </w:pPr>
      <w:r>
        <w:pict w14:anchorId="00002816">
          <v:rect id="_x0000_i1087" style="width:0;height:1.5pt" o:hrstd="t" o:hr="t" fillcolor="#a0a0a0" stroked="f"/>
        </w:pict>
      </w:r>
    </w:p>
    <w:p w14:paraId="371E7D35" w14:textId="77777777" w:rsidR="007A1543" w:rsidRDefault="007A1543" w:rsidP="007A1543">
      <w:pPr>
        <w:pStyle w:val="Ttulo1"/>
        <w:jc w:val="left"/>
      </w:pPr>
      <w:r>
        <w:t>4.9.11 Pila Tecnológica Completa</w:t>
      </w:r>
    </w:p>
    <w:p w14:paraId="27B62EC6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Desarrollo</w:t>
      </w:r>
    </w:p>
    <w:p w14:paraId="132D3793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Python 3.12</w:t>
      </w:r>
    </w:p>
    <w:p w14:paraId="48B9CD7B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Flask</w:t>
      </w:r>
      <w:proofErr w:type="spellEnd"/>
    </w:p>
    <w:p w14:paraId="1B0CC1AD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SQLAlchemy</w:t>
      </w:r>
      <w:proofErr w:type="spellEnd"/>
    </w:p>
    <w:p w14:paraId="536EC318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Jinja2</w:t>
      </w:r>
    </w:p>
    <w:p w14:paraId="5B3F40DD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Bootstrap 5</w:t>
      </w:r>
    </w:p>
    <w:p w14:paraId="24A853A0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JavaScript</w:t>
      </w:r>
    </w:p>
    <w:p w14:paraId="689CE5D5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└── SQLite</w:t>
      </w:r>
    </w:p>
    <w:p w14:paraId="662A0BDF" w14:textId="77777777" w:rsidR="007A1543" w:rsidRDefault="007A1543" w:rsidP="007A1543">
      <w:pPr>
        <w:pStyle w:val="HTMLconformatoprevio"/>
        <w:rPr>
          <w:rStyle w:val="CdigoHTML"/>
        </w:rPr>
      </w:pPr>
    </w:p>
    <w:p w14:paraId="76164EA3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Control de Versiones</w:t>
      </w:r>
    </w:p>
    <w:p w14:paraId="50D3C13E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Git</w:t>
      </w:r>
    </w:p>
    <w:p w14:paraId="66A95571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└── GitHub</w:t>
      </w:r>
    </w:p>
    <w:p w14:paraId="093FBBCD" w14:textId="77777777" w:rsidR="007A1543" w:rsidRDefault="007A1543" w:rsidP="007A1543">
      <w:pPr>
        <w:pStyle w:val="HTMLconformatoprevio"/>
        <w:rPr>
          <w:rStyle w:val="CdigoHTML"/>
        </w:rPr>
      </w:pPr>
    </w:p>
    <w:p w14:paraId="6D146297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Calidad</w:t>
      </w:r>
    </w:p>
    <w:p w14:paraId="421720C2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Pytest</w:t>
      </w:r>
      <w:proofErr w:type="spellEnd"/>
    </w:p>
    <w:p w14:paraId="0C508D85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Pytest-Cov</w:t>
      </w:r>
      <w:proofErr w:type="spellEnd"/>
    </w:p>
    <w:p w14:paraId="0951CF08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Flake8</w:t>
      </w:r>
    </w:p>
    <w:p w14:paraId="228023B9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├── Black</w:t>
      </w:r>
    </w:p>
    <w:p w14:paraId="28E7446E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Pylint</w:t>
      </w:r>
      <w:proofErr w:type="spellEnd"/>
    </w:p>
    <w:p w14:paraId="4B38E9BB" w14:textId="77777777" w:rsidR="007A1543" w:rsidRDefault="007A1543" w:rsidP="007A1543">
      <w:pPr>
        <w:pStyle w:val="HTMLconformatoprevio"/>
        <w:rPr>
          <w:rStyle w:val="CdigoHTML"/>
        </w:rPr>
      </w:pPr>
    </w:p>
    <w:p w14:paraId="616B867F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CI/CD</w:t>
      </w:r>
    </w:p>
    <w:p w14:paraId="75138EA0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└── GitHub </w:t>
      </w:r>
      <w:proofErr w:type="spellStart"/>
      <w:r>
        <w:rPr>
          <w:rStyle w:val="CdigoHTML"/>
        </w:rPr>
        <w:t>Actions</w:t>
      </w:r>
      <w:proofErr w:type="spellEnd"/>
    </w:p>
    <w:p w14:paraId="0A537DD3" w14:textId="77777777" w:rsidR="007A1543" w:rsidRDefault="007A1543" w:rsidP="007A1543">
      <w:pPr>
        <w:pStyle w:val="HTMLconformatoprevio"/>
        <w:rPr>
          <w:rStyle w:val="CdigoHTML"/>
        </w:rPr>
      </w:pPr>
    </w:p>
    <w:p w14:paraId="400EB822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Contenerización</w:t>
      </w:r>
      <w:proofErr w:type="spellEnd"/>
    </w:p>
    <w:p w14:paraId="0FBAB7D6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└── Docker</w:t>
      </w:r>
    </w:p>
    <w:p w14:paraId="092B4B29" w14:textId="77777777" w:rsidR="007A1543" w:rsidRDefault="007A1543" w:rsidP="007A1543">
      <w:pPr>
        <w:pStyle w:val="HTMLconformatoprevio"/>
        <w:rPr>
          <w:rStyle w:val="CdigoHTML"/>
        </w:rPr>
      </w:pPr>
    </w:p>
    <w:p w14:paraId="5CEF2322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Producción</w:t>
      </w:r>
    </w:p>
    <w:p w14:paraId="5D23B4E1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Nginx</w:t>
      </w:r>
      <w:proofErr w:type="spellEnd"/>
    </w:p>
    <w:p w14:paraId="3DDEFA4C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Gunicorn</w:t>
      </w:r>
      <w:proofErr w:type="spellEnd"/>
    </w:p>
    <w:p w14:paraId="2E35184B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Flask</w:t>
      </w:r>
      <w:proofErr w:type="spellEnd"/>
    </w:p>
    <w:p w14:paraId="45F1B130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>└── PostgreSQL (evolución futura)</w:t>
      </w:r>
    </w:p>
    <w:p w14:paraId="64276443" w14:textId="77777777" w:rsidR="007A1543" w:rsidRDefault="007A1543" w:rsidP="007A1543">
      <w:pPr>
        <w:pStyle w:val="HTMLconformatoprevio"/>
        <w:rPr>
          <w:rStyle w:val="CdigoHTML"/>
        </w:rPr>
      </w:pPr>
    </w:p>
    <w:p w14:paraId="563E58C6" w14:textId="77777777" w:rsidR="007A1543" w:rsidRDefault="007A1543" w:rsidP="007A154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Observabilidad</w:t>
      </w:r>
      <w:proofErr w:type="spellEnd"/>
    </w:p>
    <w:p w14:paraId="30E07621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Logging</w:t>
      </w:r>
      <w:proofErr w:type="spellEnd"/>
    </w:p>
    <w:p w14:paraId="2E208D6E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Sentry</w:t>
      </w:r>
      <w:proofErr w:type="spellEnd"/>
    </w:p>
    <w:p w14:paraId="31DE8CB4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Prometheus</w:t>
      </w:r>
      <w:proofErr w:type="spellEnd"/>
    </w:p>
    <w:p w14:paraId="41C8A3C4" w14:textId="77777777" w:rsidR="007A1543" w:rsidRDefault="007A1543" w:rsidP="007A1543">
      <w:pPr>
        <w:pStyle w:val="HTMLconformatoprevio"/>
        <w:rPr>
          <w:rStyle w:val="CdigoHTML"/>
        </w:rPr>
      </w:pP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Grafana</w:t>
      </w:r>
      <w:proofErr w:type="spellEnd"/>
    </w:p>
    <w:p w14:paraId="493F6FE4" w14:textId="77777777" w:rsidR="007A1543" w:rsidRDefault="007A1543" w:rsidP="007A1543">
      <w:pPr>
        <w:pStyle w:val="Ttulo2"/>
        <w:jc w:val="left"/>
      </w:pPr>
      <w:r>
        <w:lastRenderedPageBreak/>
        <w:t>Recomendación Arquitectónica</w:t>
      </w:r>
    </w:p>
    <w:p w14:paraId="21B467EE" w14:textId="77777777" w:rsidR="007A1543" w:rsidRDefault="007A1543" w:rsidP="007A1543">
      <w:pPr>
        <w:pStyle w:val="NormalWeb"/>
      </w:pPr>
      <w:r>
        <w:t xml:space="preserve">Aunque la primera versión sea una aplicación relativamente sencilla, se recomienda adoptar desde el inicio Docker, GitHub </w:t>
      </w:r>
      <w:proofErr w:type="spellStart"/>
      <w:r>
        <w:t>Actions</w:t>
      </w:r>
      <w:proofErr w:type="spellEnd"/>
      <w:r>
        <w:t xml:space="preserve"> y una estrategia CI/CD básica. El coste inicial es bajo y evita futuras migraciones complejas cuando se incorporen funcionalidades como autenticación, estadísticas de usuarios, historial de exámenes o múltiples bancos de preguntas.</w:t>
      </w:r>
    </w:p>
    <w:p w14:paraId="57A466F1" w14:textId="77777777" w:rsidR="000359D1" w:rsidRPr="005E0BC9" w:rsidRDefault="000359D1" w:rsidP="007A1543">
      <w:pPr>
        <w:jc w:val="left"/>
      </w:pPr>
    </w:p>
    <w:sectPr w:rsidR="000359D1" w:rsidRPr="005E0BC9" w:rsidSect="00FE04D5">
      <w:headerReference w:type="default" r:id="rId11"/>
      <w:footerReference w:type="even" r:id="rId12"/>
      <w:footerReference w:type="default" r:id="rId13"/>
      <w:pgSz w:w="11906" w:h="16838" w:code="9"/>
      <w:pgMar w:top="1210" w:right="1267" w:bottom="1210" w:left="1267" w:header="1181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5E406" w14:textId="77777777" w:rsidR="007F4C6C" w:rsidRDefault="007F4C6C" w:rsidP="009B2968">
      <w:r>
        <w:separator/>
      </w:r>
    </w:p>
  </w:endnote>
  <w:endnote w:type="continuationSeparator" w:id="0">
    <w:p w14:paraId="244D0E0C" w14:textId="77777777" w:rsidR="007F4C6C" w:rsidRDefault="007F4C6C" w:rsidP="009B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413218877"/>
      <w:docPartObj>
        <w:docPartGallery w:val="Page Numbers (Bottom of Page)"/>
        <w:docPartUnique/>
      </w:docPartObj>
    </w:sdtPr>
    <w:sdtContent>
      <w:p w14:paraId="38330B41" w14:textId="77777777" w:rsidR="009B2968" w:rsidRDefault="009B2968" w:rsidP="00E832AC">
        <w:pPr>
          <w:pStyle w:val="Piedepgina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end"/>
        </w:r>
      </w:p>
    </w:sdtContent>
  </w:sdt>
  <w:p w14:paraId="1943836C" w14:textId="77777777" w:rsidR="009B2968" w:rsidRDefault="009B2968" w:rsidP="00E832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841BA" w14:textId="77777777" w:rsidR="009B2968" w:rsidRDefault="00E832AC" w:rsidP="00E832AC">
    <w:pPr>
      <w:pStyle w:val="Piedepgina"/>
      <w:rPr>
        <w:rStyle w:val="Nmerodepgina"/>
        <w:noProof/>
      </w:rPr>
    </w:pPr>
    <w:r w:rsidRPr="00E832AC">
      <w:rPr>
        <w:noProof/>
        <w:lang w:bidi="es-ES"/>
      </w:rPr>
      <w:t xml:space="preserve">PÁGINA </w:t>
    </w:r>
    <w:sdt>
      <w:sdtPr>
        <w:rPr>
          <w:rStyle w:val="Nmerodepgina"/>
          <w:noProof/>
        </w:rPr>
        <w:id w:val="-601500411"/>
        <w:docPartObj>
          <w:docPartGallery w:val="Page Numbers (Bottom of Page)"/>
          <w:docPartUnique/>
        </w:docPartObj>
      </w:sdtPr>
      <w:sdtContent>
        <w:r w:rsidR="009B2968">
          <w:rPr>
            <w:rStyle w:val="Nmerodepgina"/>
            <w:noProof/>
            <w:lang w:bidi="es-ES"/>
          </w:rPr>
          <w:fldChar w:fldCharType="begin"/>
        </w:r>
        <w:r w:rsidR="009B2968">
          <w:rPr>
            <w:rStyle w:val="Nmerodepgina"/>
            <w:noProof/>
            <w:lang w:bidi="es-ES"/>
          </w:rPr>
          <w:instrText xml:space="preserve"> PAGE </w:instrText>
        </w:r>
        <w:r w:rsidR="009B2968">
          <w:rPr>
            <w:rStyle w:val="Nmerodepgina"/>
            <w:noProof/>
            <w:lang w:bidi="es-ES"/>
          </w:rPr>
          <w:fldChar w:fldCharType="separate"/>
        </w:r>
        <w:r w:rsidR="00A123DD">
          <w:rPr>
            <w:rStyle w:val="Nmerodepgina"/>
            <w:noProof/>
            <w:lang w:bidi="es-ES"/>
          </w:rPr>
          <w:t>2</w:t>
        </w:r>
        <w:r w:rsidR="009B2968">
          <w:rPr>
            <w:rStyle w:val="Nmerodepgina"/>
            <w:noProof/>
            <w:lang w:bidi="es-ES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E0498" w14:textId="77777777" w:rsidR="007F4C6C" w:rsidRDefault="007F4C6C" w:rsidP="009B2968">
      <w:r>
        <w:separator/>
      </w:r>
    </w:p>
  </w:footnote>
  <w:footnote w:type="continuationSeparator" w:id="0">
    <w:p w14:paraId="33C7696B" w14:textId="77777777" w:rsidR="007F4C6C" w:rsidRDefault="007F4C6C" w:rsidP="009B2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5731F" w14:textId="7DBF0A20" w:rsidR="009B2968" w:rsidRPr="009B2968" w:rsidRDefault="009B2968" w:rsidP="00E832AC">
    <w:pPr>
      <w:pStyle w:val="Encabezado"/>
    </w:pPr>
    <w:r w:rsidRPr="00E44B70">
      <w:rPr>
        <w:noProof/>
        <w:lang w:bidi="es-ES"/>
      </w:rPr>
      <mc:AlternateContent>
        <mc:Choice Requires="wps">
          <w:drawing>
            <wp:inline distT="0" distB="0" distL="0" distR="0" wp14:anchorId="44CD0C29" wp14:editId="433F5749">
              <wp:extent cx="6076171" cy="45719"/>
              <wp:effectExtent l="0" t="0" r="1270" b="0"/>
              <wp:docPr id="5" name="Rectángulo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076171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25400" cap="flat">
                        <a:noFill/>
                        <a:prstDash val="solid"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765C6E3" id="Rectángulo 5" o:spid="_x0000_s1026" alt="&quot;&quot;" style="width:478.4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" fillcolor="#e2b80f [3204]" stroked="f" strokeweight="2pt">
              <v:stroke miterlimit="4"/>
              <v:textbox inset="3pt,3pt,3pt,3pt"/>
              <w10:anchorlock/>
            </v:rect>
          </w:pict>
        </mc:Fallback>
      </mc:AlternateContent>
    </w:r>
    <w:r>
      <w:rPr>
        <w:lang w:bidi="es-ES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0F10"/>
    <w:multiLevelType w:val="multilevel"/>
    <w:tmpl w:val="F396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3176"/>
    <w:multiLevelType w:val="multilevel"/>
    <w:tmpl w:val="8B7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03ECB"/>
    <w:multiLevelType w:val="multilevel"/>
    <w:tmpl w:val="5E5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F2893"/>
    <w:multiLevelType w:val="multilevel"/>
    <w:tmpl w:val="88B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E204F"/>
    <w:multiLevelType w:val="multilevel"/>
    <w:tmpl w:val="4AB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B7017"/>
    <w:multiLevelType w:val="multilevel"/>
    <w:tmpl w:val="E832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56ADD"/>
    <w:multiLevelType w:val="multilevel"/>
    <w:tmpl w:val="D910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D5FF4"/>
    <w:multiLevelType w:val="multilevel"/>
    <w:tmpl w:val="C2F8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A6146"/>
    <w:multiLevelType w:val="multilevel"/>
    <w:tmpl w:val="1A7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C54AB"/>
    <w:multiLevelType w:val="multilevel"/>
    <w:tmpl w:val="DB34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85793"/>
    <w:multiLevelType w:val="multilevel"/>
    <w:tmpl w:val="CCBC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277BA"/>
    <w:multiLevelType w:val="multilevel"/>
    <w:tmpl w:val="D7C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86F18"/>
    <w:multiLevelType w:val="multilevel"/>
    <w:tmpl w:val="951C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E3D8B"/>
    <w:multiLevelType w:val="multilevel"/>
    <w:tmpl w:val="72AC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91D25"/>
    <w:multiLevelType w:val="multilevel"/>
    <w:tmpl w:val="8248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206ED"/>
    <w:multiLevelType w:val="multilevel"/>
    <w:tmpl w:val="B096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556BA"/>
    <w:multiLevelType w:val="multilevel"/>
    <w:tmpl w:val="B73E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A0CF8"/>
    <w:multiLevelType w:val="multilevel"/>
    <w:tmpl w:val="50E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44AFE"/>
    <w:multiLevelType w:val="multilevel"/>
    <w:tmpl w:val="6AF6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948FC"/>
    <w:multiLevelType w:val="multilevel"/>
    <w:tmpl w:val="7478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37B30"/>
    <w:multiLevelType w:val="multilevel"/>
    <w:tmpl w:val="6D5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85FAA"/>
    <w:multiLevelType w:val="multilevel"/>
    <w:tmpl w:val="79B0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7D0D65"/>
    <w:multiLevelType w:val="multilevel"/>
    <w:tmpl w:val="1282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E75E0"/>
    <w:multiLevelType w:val="multilevel"/>
    <w:tmpl w:val="C7C0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77FCA"/>
    <w:multiLevelType w:val="multilevel"/>
    <w:tmpl w:val="90C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71582"/>
    <w:multiLevelType w:val="multilevel"/>
    <w:tmpl w:val="AF8E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524D6"/>
    <w:multiLevelType w:val="multilevel"/>
    <w:tmpl w:val="B5A0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018BE"/>
    <w:multiLevelType w:val="multilevel"/>
    <w:tmpl w:val="AE44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157311"/>
    <w:multiLevelType w:val="multilevel"/>
    <w:tmpl w:val="374E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9457C6"/>
    <w:multiLevelType w:val="multilevel"/>
    <w:tmpl w:val="259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D54D6"/>
    <w:multiLevelType w:val="multilevel"/>
    <w:tmpl w:val="A7C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17729"/>
    <w:multiLevelType w:val="multilevel"/>
    <w:tmpl w:val="670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45067C"/>
    <w:multiLevelType w:val="multilevel"/>
    <w:tmpl w:val="C48E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40475"/>
    <w:multiLevelType w:val="multilevel"/>
    <w:tmpl w:val="7264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470C14"/>
    <w:multiLevelType w:val="multilevel"/>
    <w:tmpl w:val="0904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4E6BD0"/>
    <w:multiLevelType w:val="multilevel"/>
    <w:tmpl w:val="C70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205FC"/>
    <w:multiLevelType w:val="multilevel"/>
    <w:tmpl w:val="7B3E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961F4B"/>
    <w:multiLevelType w:val="multilevel"/>
    <w:tmpl w:val="657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CE134D"/>
    <w:multiLevelType w:val="multilevel"/>
    <w:tmpl w:val="5A2C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717507"/>
    <w:multiLevelType w:val="multilevel"/>
    <w:tmpl w:val="D55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FB61CB"/>
    <w:multiLevelType w:val="multilevel"/>
    <w:tmpl w:val="0522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BE51DF"/>
    <w:multiLevelType w:val="multilevel"/>
    <w:tmpl w:val="228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BD7F9E"/>
    <w:multiLevelType w:val="multilevel"/>
    <w:tmpl w:val="6A30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E86A5E"/>
    <w:multiLevelType w:val="multilevel"/>
    <w:tmpl w:val="DE5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CC65B6"/>
    <w:multiLevelType w:val="multilevel"/>
    <w:tmpl w:val="8EC4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B5C6E"/>
    <w:multiLevelType w:val="multilevel"/>
    <w:tmpl w:val="44C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026619"/>
    <w:multiLevelType w:val="multilevel"/>
    <w:tmpl w:val="4108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1E0787"/>
    <w:multiLevelType w:val="multilevel"/>
    <w:tmpl w:val="DEC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763B97"/>
    <w:multiLevelType w:val="multilevel"/>
    <w:tmpl w:val="C09E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9A2AE9"/>
    <w:multiLevelType w:val="multilevel"/>
    <w:tmpl w:val="BD2C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D36A6E"/>
    <w:multiLevelType w:val="multilevel"/>
    <w:tmpl w:val="925E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D8247B"/>
    <w:multiLevelType w:val="multilevel"/>
    <w:tmpl w:val="825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DD4214"/>
    <w:multiLevelType w:val="multilevel"/>
    <w:tmpl w:val="5B52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694849"/>
    <w:multiLevelType w:val="multilevel"/>
    <w:tmpl w:val="B5AC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251C65"/>
    <w:multiLevelType w:val="multilevel"/>
    <w:tmpl w:val="220C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900020">
    <w:abstractNumId w:val="33"/>
  </w:num>
  <w:num w:numId="2" w16cid:durableId="1252738603">
    <w:abstractNumId w:val="13"/>
  </w:num>
  <w:num w:numId="3" w16cid:durableId="652830938">
    <w:abstractNumId w:val="52"/>
  </w:num>
  <w:num w:numId="4" w16cid:durableId="1293749000">
    <w:abstractNumId w:val="34"/>
  </w:num>
  <w:num w:numId="5" w16cid:durableId="1741177286">
    <w:abstractNumId w:val="44"/>
  </w:num>
  <w:num w:numId="6" w16cid:durableId="2038118782">
    <w:abstractNumId w:val="21"/>
  </w:num>
  <w:num w:numId="7" w16cid:durableId="1618412493">
    <w:abstractNumId w:val="48"/>
  </w:num>
  <w:num w:numId="8" w16cid:durableId="64960442">
    <w:abstractNumId w:val="0"/>
  </w:num>
  <w:num w:numId="9" w16cid:durableId="424109727">
    <w:abstractNumId w:val="46"/>
  </w:num>
  <w:num w:numId="10" w16cid:durableId="675497785">
    <w:abstractNumId w:val="35"/>
  </w:num>
  <w:num w:numId="11" w16cid:durableId="519516407">
    <w:abstractNumId w:val="19"/>
  </w:num>
  <w:num w:numId="12" w16cid:durableId="618882010">
    <w:abstractNumId w:val="40"/>
  </w:num>
  <w:num w:numId="13" w16cid:durableId="2012489019">
    <w:abstractNumId w:val="25"/>
  </w:num>
  <w:num w:numId="14" w16cid:durableId="207301608">
    <w:abstractNumId w:val="7"/>
  </w:num>
  <w:num w:numId="15" w16cid:durableId="437407030">
    <w:abstractNumId w:val="4"/>
  </w:num>
  <w:num w:numId="16" w16cid:durableId="1670400495">
    <w:abstractNumId w:val="41"/>
  </w:num>
  <w:num w:numId="17" w16cid:durableId="547763520">
    <w:abstractNumId w:val="36"/>
  </w:num>
  <w:num w:numId="18" w16cid:durableId="285740847">
    <w:abstractNumId w:val="29"/>
  </w:num>
  <w:num w:numId="19" w16cid:durableId="519663380">
    <w:abstractNumId w:val="30"/>
  </w:num>
  <w:num w:numId="20" w16cid:durableId="469984364">
    <w:abstractNumId w:val="11"/>
  </w:num>
  <w:num w:numId="21" w16cid:durableId="1578132246">
    <w:abstractNumId w:val="27"/>
  </w:num>
  <w:num w:numId="22" w16cid:durableId="318459105">
    <w:abstractNumId w:val="12"/>
  </w:num>
  <w:num w:numId="23" w16cid:durableId="278412298">
    <w:abstractNumId w:val="38"/>
  </w:num>
  <w:num w:numId="24" w16cid:durableId="2066904890">
    <w:abstractNumId w:val="50"/>
  </w:num>
  <w:num w:numId="25" w16cid:durableId="873233127">
    <w:abstractNumId w:val="8"/>
  </w:num>
  <w:num w:numId="26" w16cid:durableId="1023359221">
    <w:abstractNumId w:val="10"/>
  </w:num>
  <w:num w:numId="27" w16cid:durableId="1471048518">
    <w:abstractNumId w:val="26"/>
  </w:num>
  <w:num w:numId="28" w16cid:durableId="875313462">
    <w:abstractNumId w:val="14"/>
  </w:num>
  <w:num w:numId="29" w16cid:durableId="338896177">
    <w:abstractNumId w:val="2"/>
  </w:num>
  <w:num w:numId="30" w16cid:durableId="1919053549">
    <w:abstractNumId w:val="54"/>
  </w:num>
  <w:num w:numId="31" w16cid:durableId="1425297428">
    <w:abstractNumId w:val="32"/>
  </w:num>
  <w:num w:numId="32" w16cid:durableId="1191643488">
    <w:abstractNumId w:val="15"/>
  </w:num>
  <w:num w:numId="33" w16cid:durableId="1539388055">
    <w:abstractNumId w:val="9"/>
  </w:num>
  <w:num w:numId="34" w16cid:durableId="65954805">
    <w:abstractNumId w:val="37"/>
  </w:num>
  <w:num w:numId="35" w16cid:durableId="1806654514">
    <w:abstractNumId w:val="20"/>
  </w:num>
  <w:num w:numId="36" w16cid:durableId="1352294274">
    <w:abstractNumId w:val="45"/>
  </w:num>
  <w:num w:numId="37" w16cid:durableId="1516841405">
    <w:abstractNumId w:val="28"/>
  </w:num>
  <w:num w:numId="38" w16cid:durableId="1807701656">
    <w:abstractNumId w:val="42"/>
  </w:num>
  <w:num w:numId="39" w16cid:durableId="1479224472">
    <w:abstractNumId w:val="31"/>
  </w:num>
  <w:num w:numId="40" w16cid:durableId="2111655481">
    <w:abstractNumId w:val="6"/>
  </w:num>
  <w:num w:numId="41" w16cid:durableId="918710602">
    <w:abstractNumId w:val="3"/>
  </w:num>
  <w:num w:numId="42" w16cid:durableId="173695651">
    <w:abstractNumId w:val="49"/>
  </w:num>
  <w:num w:numId="43" w16cid:durableId="1698896305">
    <w:abstractNumId w:val="53"/>
  </w:num>
  <w:num w:numId="44" w16cid:durableId="1580599662">
    <w:abstractNumId w:val="22"/>
  </w:num>
  <w:num w:numId="45" w16cid:durableId="1616251925">
    <w:abstractNumId w:val="51"/>
  </w:num>
  <w:num w:numId="46" w16cid:durableId="723066475">
    <w:abstractNumId w:val="18"/>
  </w:num>
  <w:num w:numId="47" w16cid:durableId="511801813">
    <w:abstractNumId w:val="24"/>
  </w:num>
  <w:num w:numId="48" w16cid:durableId="1035036247">
    <w:abstractNumId w:val="16"/>
  </w:num>
  <w:num w:numId="49" w16cid:durableId="1522549955">
    <w:abstractNumId w:val="39"/>
  </w:num>
  <w:num w:numId="50" w16cid:durableId="534006671">
    <w:abstractNumId w:val="1"/>
  </w:num>
  <w:num w:numId="51" w16cid:durableId="36584639">
    <w:abstractNumId w:val="43"/>
  </w:num>
  <w:num w:numId="52" w16cid:durableId="673845804">
    <w:abstractNumId w:val="23"/>
  </w:num>
  <w:num w:numId="53" w16cid:durableId="1648588545">
    <w:abstractNumId w:val="5"/>
  </w:num>
  <w:num w:numId="54" w16cid:durableId="824933121">
    <w:abstractNumId w:val="17"/>
  </w:num>
  <w:num w:numId="55" w16cid:durableId="573007958">
    <w:abstractNumId w:val="4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C9"/>
    <w:rsid w:val="000114EB"/>
    <w:rsid w:val="000359D1"/>
    <w:rsid w:val="00061FA0"/>
    <w:rsid w:val="00075273"/>
    <w:rsid w:val="00086AFE"/>
    <w:rsid w:val="00187632"/>
    <w:rsid w:val="00191A35"/>
    <w:rsid w:val="001C6FE6"/>
    <w:rsid w:val="001D390E"/>
    <w:rsid w:val="00211CE6"/>
    <w:rsid w:val="002366C9"/>
    <w:rsid w:val="00261953"/>
    <w:rsid w:val="00363EF9"/>
    <w:rsid w:val="003A7DA5"/>
    <w:rsid w:val="003E6AB7"/>
    <w:rsid w:val="005526B1"/>
    <w:rsid w:val="005E0BC9"/>
    <w:rsid w:val="006C60E6"/>
    <w:rsid w:val="006E4BD3"/>
    <w:rsid w:val="007A1543"/>
    <w:rsid w:val="007F4C6C"/>
    <w:rsid w:val="00952F7D"/>
    <w:rsid w:val="009A380C"/>
    <w:rsid w:val="009B2968"/>
    <w:rsid w:val="009B72D4"/>
    <w:rsid w:val="009D4923"/>
    <w:rsid w:val="00A07DCE"/>
    <w:rsid w:val="00A123DD"/>
    <w:rsid w:val="00A226F8"/>
    <w:rsid w:val="00A602AF"/>
    <w:rsid w:val="00A64F96"/>
    <w:rsid w:val="00AD6080"/>
    <w:rsid w:val="00AE2317"/>
    <w:rsid w:val="00BF5EE2"/>
    <w:rsid w:val="00C3007A"/>
    <w:rsid w:val="00C95220"/>
    <w:rsid w:val="00CE7F24"/>
    <w:rsid w:val="00D6792E"/>
    <w:rsid w:val="00E44B70"/>
    <w:rsid w:val="00E832AC"/>
    <w:rsid w:val="00EA4A50"/>
    <w:rsid w:val="00F4393B"/>
    <w:rsid w:val="00FE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642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543"/>
    <w:pPr>
      <w:spacing w:after="160" w:line="264" w:lineRule="auto"/>
      <w:jc w:val="both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FE04D5"/>
    <w:pPr>
      <w:outlineLvl w:val="0"/>
    </w:pPr>
    <w:rPr>
      <w:rFonts w:asciiTheme="majorHAnsi" w:hAnsiTheme="majorHAnsi"/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1"/>
    <w:qFormat/>
    <w:rsid w:val="009B72D4"/>
    <w:pPr>
      <w:outlineLvl w:val="1"/>
    </w:pPr>
    <w:rPr>
      <w:rFonts w:asciiTheme="majorHAnsi" w:hAnsiTheme="majorHAns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9B72D4"/>
    <w:pPr>
      <w:jc w:val="center"/>
      <w:outlineLvl w:val="2"/>
    </w:pPr>
    <w:rPr>
      <w:rFonts w:asciiTheme="majorHAnsi" w:hAnsiTheme="majorHAnsi"/>
      <w:b/>
      <w:color w:val="000000" w:themeColor="text1"/>
      <w:sz w:val="44"/>
      <w:szCs w:val="36"/>
    </w:rPr>
  </w:style>
  <w:style w:type="paragraph" w:styleId="Ttulo4">
    <w:name w:val="heading 4"/>
    <w:basedOn w:val="Normal"/>
    <w:next w:val="Normal"/>
    <w:link w:val="Ttulo4Car"/>
    <w:uiPriority w:val="9"/>
    <w:qFormat/>
    <w:rsid w:val="005E0BC9"/>
    <w:pPr>
      <w:ind w:right="567"/>
      <w:jc w:val="left"/>
      <w:outlineLvl w:val="3"/>
    </w:pPr>
    <w:rPr>
      <w:b/>
      <w:sz w:val="32"/>
      <w:szCs w:val="32"/>
    </w:rPr>
  </w:style>
  <w:style w:type="paragraph" w:styleId="Ttulo5">
    <w:name w:val="heading 5"/>
    <w:basedOn w:val="Texto"/>
    <w:next w:val="Normal"/>
    <w:link w:val="Ttulo5Car"/>
    <w:uiPriority w:val="9"/>
    <w:qFormat/>
    <w:rsid w:val="00E832AC"/>
    <w:pPr>
      <w:outlineLvl w:val="4"/>
    </w:pPr>
    <w:rPr>
      <w:b/>
      <w:color w:val="E2B80F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limitadorgrfico">
    <w:name w:val="Delimitador gráfico"/>
    <w:basedOn w:val="Normal"/>
    <w:uiPriority w:val="8"/>
    <w:qFormat/>
    <w:rsid w:val="00A602AF"/>
    <w:rPr>
      <w:sz w:val="10"/>
    </w:rPr>
  </w:style>
  <w:style w:type="table" w:styleId="Tablaconcuadrcula">
    <w:name w:val="Table Grid"/>
    <w:basedOn w:val="Tablanormal"/>
    <w:uiPriority w:val="39"/>
    <w:rsid w:val="00A60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602AF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72D4"/>
    <w:rPr>
      <w:rFonts w:ascii="Times New Roman" w:hAnsi="Times New Roman" w:cs="Times New Roman"/>
      <w:sz w:val="18"/>
      <w:szCs w:val="18"/>
    </w:rPr>
  </w:style>
  <w:style w:type="character" w:customStyle="1" w:styleId="Ttulo1Car">
    <w:name w:val="Título 1 Car"/>
    <w:basedOn w:val="Fuentedeprrafopredeter"/>
    <w:link w:val="Ttulo1"/>
    <w:rsid w:val="00FE04D5"/>
    <w:rPr>
      <w:rFonts w:asciiTheme="majorHAnsi" w:hAnsiTheme="majorHAnsi"/>
      <w:b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1"/>
    <w:rsid w:val="009B72D4"/>
    <w:rPr>
      <w:rFonts w:asciiTheme="majorHAnsi" w:hAnsiTheme="majorHAnsi"/>
      <w:sz w:val="36"/>
      <w:szCs w:val="36"/>
    </w:rPr>
  </w:style>
  <w:style w:type="paragraph" w:styleId="Encabezado">
    <w:name w:val="header"/>
    <w:basedOn w:val="Normal"/>
    <w:link w:val="EncabezadoCar"/>
    <w:uiPriority w:val="99"/>
    <w:rsid w:val="00E832AC"/>
    <w:pPr>
      <w:tabs>
        <w:tab w:val="center" w:pos="4680"/>
        <w:tab w:val="right" w:pos="9360"/>
      </w:tabs>
      <w:jc w:val="right"/>
    </w:pPr>
    <w:rPr>
      <w:rFonts w:asciiTheme="majorHAnsi" w:hAnsiTheme="majorHAnsi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832AC"/>
    <w:rPr>
      <w:rFonts w:asciiTheme="majorHAnsi" w:hAnsiTheme="majorHAnsi"/>
      <w:sz w:val="20"/>
    </w:rPr>
  </w:style>
  <w:style w:type="paragraph" w:styleId="Piedepgina">
    <w:name w:val="footer"/>
    <w:basedOn w:val="Normal"/>
    <w:link w:val="PiedepginaCar"/>
    <w:uiPriority w:val="99"/>
    <w:rsid w:val="00E832AC"/>
    <w:pPr>
      <w:tabs>
        <w:tab w:val="center" w:pos="4680"/>
        <w:tab w:val="right" w:pos="9360"/>
      </w:tabs>
      <w:ind w:right="360"/>
      <w:jc w:val="right"/>
    </w:pPr>
    <w:rPr>
      <w:rFonts w:asciiTheme="majorHAnsi" w:hAnsiTheme="majorHAnsi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832AC"/>
    <w:rPr>
      <w:rFonts w:asciiTheme="majorHAnsi" w:hAnsiTheme="majorHAnsi"/>
      <w:sz w:val="20"/>
    </w:rPr>
  </w:style>
  <w:style w:type="character" w:styleId="Nmerodepgina">
    <w:name w:val="page number"/>
    <w:basedOn w:val="Fuentedeprrafopredeter"/>
    <w:uiPriority w:val="99"/>
    <w:semiHidden/>
    <w:rsid w:val="009B2968"/>
  </w:style>
  <w:style w:type="character" w:customStyle="1" w:styleId="Ttulo3Car">
    <w:name w:val="Título 3 Car"/>
    <w:basedOn w:val="Fuentedeprrafopredeter"/>
    <w:link w:val="Ttulo3"/>
    <w:uiPriority w:val="9"/>
    <w:rsid w:val="009B72D4"/>
    <w:rPr>
      <w:rFonts w:asciiTheme="majorHAnsi" w:hAnsiTheme="majorHAnsi"/>
      <w:b/>
      <w:color w:val="000000" w:themeColor="text1"/>
      <w:sz w:val="44"/>
      <w:szCs w:val="36"/>
    </w:rPr>
  </w:style>
  <w:style w:type="character" w:customStyle="1" w:styleId="Ttulo4Car">
    <w:name w:val="Título 4 Car"/>
    <w:basedOn w:val="Fuentedeprrafopredeter"/>
    <w:link w:val="Ttulo4"/>
    <w:uiPriority w:val="9"/>
    <w:rsid w:val="005E0BC9"/>
    <w:rPr>
      <w:b/>
      <w:sz w:val="32"/>
      <w:szCs w:val="32"/>
    </w:rPr>
  </w:style>
  <w:style w:type="paragraph" w:customStyle="1" w:styleId="Texto">
    <w:name w:val="Texto"/>
    <w:basedOn w:val="Normal"/>
    <w:uiPriority w:val="5"/>
    <w:qFormat/>
    <w:rsid w:val="00D6792E"/>
    <w:rPr>
      <w:sz w:val="26"/>
      <w:szCs w:val="28"/>
    </w:rPr>
  </w:style>
  <w:style w:type="paragraph" w:customStyle="1" w:styleId="Leyendadelaimagen">
    <w:name w:val="Leyenda de la imagen"/>
    <w:basedOn w:val="Normal"/>
    <w:uiPriority w:val="6"/>
    <w:qFormat/>
    <w:rsid w:val="009B72D4"/>
    <w:pPr>
      <w:ind w:left="113"/>
    </w:pPr>
    <w:rPr>
      <w:i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E832AC"/>
    <w:rPr>
      <w:b/>
      <w:color w:val="E2B80F" w:themeColor="accent1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sid w:val="00A123DD"/>
    <w:rPr>
      <w:color w:val="808080"/>
    </w:rPr>
  </w:style>
  <w:style w:type="character" w:styleId="Textoennegrita">
    <w:name w:val="Strong"/>
    <w:basedOn w:val="Fuentedeprrafopredeter"/>
    <w:uiPriority w:val="22"/>
    <w:qFormat/>
    <w:rsid w:val="005E0B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B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0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0BC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E0B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cipreste\AppData\Roaming\Microsoft\Templates\Informe%20moderno.dotx" TargetMode="External"/></Relationships>
</file>

<file path=word/theme/theme1.xml><?xml version="1.0" encoding="utf-8"?>
<a:theme xmlns:a="http://schemas.openxmlformats.org/drawingml/2006/main" name="MR">
  <a:themeElements>
    <a:clrScheme name="Modern Report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2B80F"/>
      </a:accent1>
      <a:accent2>
        <a:srgbClr val="FF7900"/>
      </a:accent2>
      <a:accent3>
        <a:srgbClr val="007093"/>
      </a:accent3>
      <a:accent4>
        <a:srgbClr val="005C7C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2">
      <a:majorFont>
        <a:latin typeface="Franklin Gothic Medium"/>
        <a:ea typeface=""/>
        <a:cs typeface=""/>
      </a:majorFont>
      <a:minorFont>
        <a:latin typeface="Book Antiqu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R" id="{576F8857-8344-CC40-AE0E-EF60A6767544}" vid="{BDC92DF4-E7E1-0844-A1CD-530A464FD27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1A162C-F85E-4089-B3A7-8C73458EA7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E1983F-6286-415F-8BD0-D2570EFEFB2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D209B3CA-0C8C-48D4-A94D-FB24C1AB2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058DEA-A24B-4A4E-9EA4-6D86FDA62B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moderno.dotx</Template>
  <TotalTime>0</TotalTime>
  <Pages>26</Pages>
  <Words>2649</Words>
  <Characters>14573</Characters>
  <Application>Microsoft Office Word</Application>
  <DocSecurity>0</DocSecurity>
  <Lines>121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2026-06-06T09:21:00Z</dcterms:created>
  <dcterms:modified xsi:type="dcterms:W3CDTF">2026-06-06T09:33:00Z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